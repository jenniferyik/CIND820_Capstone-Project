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spacing w:val="0"/>
          <w:kern w:val="0"/>
          <w:sz w:val="22"/>
          <w:szCs w:val="24"/>
        </w:rPr>
        <w:id w:val="-912861098"/>
        <w:docPartObj>
          <w:docPartGallery w:val="Cover Pages"/>
          <w:docPartUnique/>
        </w:docPartObj>
      </w:sdtPr>
      <w:sdtEndPr/>
      <w:sdtContent>
        <w:p w14:paraId="7DF73D6D" w14:textId="3D3C47CE" w:rsidR="00BE58C8" w:rsidRPr="00BE58C8" w:rsidRDefault="00D70AA0" w:rsidP="00166F7C">
          <w:pPr>
            <w:pStyle w:val="Title"/>
            <w:ind w:right="1705"/>
            <w:rPr>
              <w:rFonts w:ascii="Aptos Narrow" w:eastAsia="Times New Roman" w:hAnsi="Aptos Narrow" w:cs="Times New Roman"/>
              <w:i/>
              <w:iCs/>
              <w:color w:val="000000"/>
              <w:sz w:val="40"/>
              <w:szCs w:val="40"/>
              <w:lang w:eastAsia="zh-TW"/>
            </w:rPr>
          </w:pPr>
          <w:r>
            <w:rPr>
              <w:noProof/>
              <w:lang w:val="en-US"/>
            </w:rPr>
            <w:drawing>
              <wp:anchor distT="0" distB="0" distL="114300" distR="114300" simplePos="0" relativeHeight="251655168" behindDoc="1" locked="0" layoutInCell="1" allowOverlap="1" wp14:anchorId="7E7DB674" wp14:editId="04E6401E">
                <wp:simplePos x="0" y="0"/>
                <wp:positionH relativeFrom="page">
                  <wp:align>right</wp:align>
                </wp:positionH>
                <wp:positionV relativeFrom="paragraph">
                  <wp:posOffset>-1371600</wp:posOffset>
                </wp:positionV>
                <wp:extent cx="7772400" cy="10058400"/>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72400" cy="10058400"/>
                        </a:xfrm>
                        <a:prstGeom prst="rect">
                          <a:avLst/>
                        </a:prstGeom>
                        <a:noFill/>
                        <a:ln>
                          <a:noFill/>
                        </a:ln>
                      </pic:spPr>
                    </pic:pic>
                  </a:graphicData>
                </a:graphic>
              </wp:anchor>
            </w:drawing>
          </w:r>
          <w:r w:rsidR="00166F7C" w:rsidRPr="000A1489">
            <w:rPr>
              <w:rFonts w:ascii="Aptos Narrow" w:eastAsia="Times New Roman" w:hAnsi="Aptos Narrow" w:cs="Times New Roman"/>
              <w:i/>
              <w:iCs/>
              <w:color w:val="000000"/>
              <w:sz w:val="40"/>
              <w:szCs w:val="40"/>
              <w:lang w:eastAsia="zh-TW"/>
            </w:rPr>
            <w:t xml:space="preserve">Modeling the Impact of Economic, Lifestyle, and Demographic Factors on Health Outcomes Using Regression and </w:t>
          </w:r>
          <w:r w:rsidR="00166F7C">
            <w:rPr>
              <w:rFonts w:ascii="Aptos Narrow" w:eastAsia="Times New Roman" w:hAnsi="Aptos Narrow" w:cs="Times New Roman"/>
              <w:i/>
              <w:iCs/>
              <w:color w:val="000000"/>
              <w:sz w:val="40"/>
              <w:szCs w:val="40"/>
              <w:lang w:eastAsia="zh-TW"/>
            </w:rPr>
            <w:t>Time Series</w:t>
          </w:r>
          <w:r w:rsidR="00166F7C" w:rsidRPr="000A1489">
            <w:rPr>
              <w:rFonts w:ascii="Aptos Narrow" w:eastAsia="Times New Roman" w:hAnsi="Aptos Narrow" w:cs="Times New Roman"/>
              <w:i/>
              <w:iCs/>
              <w:color w:val="000000"/>
              <w:sz w:val="40"/>
              <w:szCs w:val="40"/>
              <w:lang w:eastAsia="zh-TW"/>
            </w:rPr>
            <w:t xml:space="preserve"> Technique</w:t>
          </w:r>
          <w:r w:rsidR="00166F7C">
            <w:rPr>
              <w:rFonts w:ascii="Aptos Narrow" w:eastAsia="Times New Roman" w:hAnsi="Aptos Narrow" w:cs="Times New Roman"/>
              <w:i/>
              <w:iCs/>
              <w:color w:val="000000"/>
              <w:sz w:val="40"/>
              <w:szCs w:val="40"/>
              <w:lang w:eastAsia="zh-TW"/>
            </w:rPr>
            <w:t>s</w:t>
          </w:r>
        </w:p>
        <w:tbl>
          <w:tblPr>
            <w:tblpPr w:leftFromText="180" w:rightFromText="180" w:vertAnchor="text" w:horzAnchor="margin" w:tblpY="-33"/>
            <w:tblW w:w="8640" w:type="dxa"/>
            <w:tblLook w:val="04A0" w:firstRow="1" w:lastRow="0" w:firstColumn="1" w:lastColumn="0" w:noHBand="0" w:noVBand="1"/>
          </w:tblPr>
          <w:tblGrid>
            <w:gridCol w:w="8640"/>
          </w:tblGrid>
          <w:tr w:rsidR="00BE58C8" w:rsidRPr="000A1489" w14:paraId="3E8E5331" w14:textId="77777777" w:rsidTr="005617D8">
            <w:trPr>
              <w:trHeight w:val="312"/>
            </w:trPr>
            <w:tc>
              <w:tcPr>
                <w:tcW w:w="8640" w:type="dxa"/>
                <w:tcBorders>
                  <w:top w:val="nil"/>
                  <w:left w:val="nil"/>
                  <w:bottom w:val="nil"/>
                  <w:right w:val="nil"/>
                </w:tcBorders>
                <w:shd w:val="clear" w:color="auto" w:fill="auto"/>
                <w:noWrap/>
                <w:vAlign w:val="bottom"/>
                <w:hideMark/>
              </w:tcPr>
              <w:p w14:paraId="0EB7BAAB" w14:textId="77777777" w:rsidR="00BE58C8" w:rsidRDefault="00BE58C8" w:rsidP="005617D8">
                <w:pPr>
                  <w:spacing w:after="0" w:line="240" w:lineRule="auto"/>
                  <w:rPr>
                    <w:rFonts w:ascii="Aptos Narrow" w:eastAsia="Times New Roman" w:hAnsi="Aptos Narrow" w:cs="Times New Roman"/>
                    <w:b/>
                    <w:bCs/>
                    <w:color w:val="000000"/>
                    <w:sz w:val="28"/>
                    <w:szCs w:val="28"/>
                    <w:lang w:eastAsia="zh-TW"/>
                  </w:rPr>
                </w:pPr>
              </w:p>
              <w:p w14:paraId="10FC6A7F" w14:textId="0D22E4FF" w:rsidR="00BE58C8" w:rsidRPr="000A1489" w:rsidRDefault="00BE58C8" w:rsidP="005617D8">
                <w:pPr>
                  <w:spacing w:after="0" w:line="240" w:lineRule="auto"/>
                  <w:rPr>
                    <w:rFonts w:ascii="Aptos Narrow" w:eastAsia="Times New Roman" w:hAnsi="Aptos Narrow" w:cs="Times New Roman"/>
                    <w:b/>
                    <w:bCs/>
                    <w:color w:val="000000"/>
                    <w:sz w:val="28"/>
                    <w:szCs w:val="28"/>
                    <w:lang w:eastAsia="zh-TW"/>
                  </w:rPr>
                </w:pPr>
                <w:r w:rsidRPr="000A1489">
                  <w:rPr>
                    <w:rFonts w:ascii="Aptos Narrow" w:eastAsia="Times New Roman" w:hAnsi="Aptos Narrow" w:cs="Times New Roman"/>
                    <w:b/>
                    <w:bCs/>
                    <w:color w:val="000000"/>
                    <w:sz w:val="28"/>
                    <w:szCs w:val="28"/>
                    <w:lang w:eastAsia="zh-TW"/>
                  </w:rPr>
                  <w:t>Student Name</w:t>
                </w:r>
                <w:r w:rsidRPr="000A1489">
                  <w:rPr>
                    <w:rFonts w:ascii="Aptos Narrow" w:eastAsia="Times New Roman" w:hAnsi="Aptos Narrow" w:cs="Times New Roman"/>
                    <w:color w:val="000000"/>
                    <w:sz w:val="28"/>
                    <w:szCs w:val="28"/>
                    <w:lang w:eastAsia="zh-TW"/>
                  </w:rPr>
                  <w:t>:</w:t>
                </w:r>
                <w:r w:rsidRPr="00E8653B">
                  <w:rPr>
                    <w:rFonts w:ascii="Aptos Narrow" w:eastAsia="Times New Roman" w:hAnsi="Aptos Narrow" w:cs="Times New Roman"/>
                    <w:color w:val="000000"/>
                    <w:sz w:val="28"/>
                    <w:szCs w:val="28"/>
                    <w:lang w:eastAsia="zh-TW"/>
                  </w:rPr>
                  <w:t xml:space="preserve">  Jennifer Yik</w:t>
                </w:r>
              </w:p>
            </w:tc>
          </w:tr>
          <w:tr w:rsidR="00BE58C8" w:rsidRPr="000A1489" w14:paraId="0F59F6A8" w14:textId="77777777" w:rsidTr="005617D8">
            <w:trPr>
              <w:trHeight w:val="312"/>
            </w:trPr>
            <w:tc>
              <w:tcPr>
                <w:tcW w:w="8640" w:type="dxa"/>
                <w:tcBorders>
                  <w:top w:val="nil"/>
                  <w:left w:val="nil"/>
                  <w:bottom w:val="nil"/>
                  <w:right w:val="nil"/>
                </w:tcBorders>
                <w:shd w:val="clear" w:color="auto" w:fill="auto"/>
                <w:noWrap/>
                <w:vAlign w:val="bottom"/>
              </w:tcPr>
              <w:p w14:paraId="751A5C75" w14:textId="77777777" w:rsidR="00BE58C8" w:rsidRPr="000A1489" w:rsidRDefault="00BE58C8" w:rsidP="005617D8">
                <w:pPr>
                  <w:spacing w:after="0" w:line="240" w:lineRule="auto"/>
                  <w:rPr>
                    <w:rFonts w:ascii="Aptos Narrow" w:eastAsia="Times New Roman" w:hAnsi="Aptos Narrow" w:cs="Times New Roman"/>
                    <w:color w:val="000000"/>
                    <w:sz w:val="28"/>
                    <w:szCs w:val="28"/>
                    <w:lang w:eastAsia="zh-TW"/>
                  </w:rPr>
                </w:pPr>
                <w:r w:rsidRPr="000A1489">
                  <w:rPr>
                    <w:rFonts w:ascii="Aptos Narrow" w:eastAsia="Times New Roman" w:hAnsi="Aptos Narrow" w:cs="Times New Roman"/>
                    <w:b/>
                    <w:bCs/>
                    <w:color w:val="000000"/>
                    <w:sz w:val="28"/>
                    <w:szCs w:val="28"/>
                    <w:lang w:eastAsia="zh-TW"/>
                  </w:rPr>
                  <w:t>Student Number</w:t>
                </w:r>
                <w:r w:rsidRPr="000A1489">
                  <w:rPr>
                    <w:rFonts w:ascii="Aptos Narrow" w:eastAsia="Times New Roman" w:hAnsi="Aptos Narrow" w:cs="Times New Roman"/>
                    <w:color w:val="000000"/>
                    <w:sz w:val="28"/>
                    <w:szCs w:val="28"/>
                    <w:lang w:eastAsia="zh-TW"/>
                  </w:rPr>
                  <w:t>:</w:t>
                </w:r>
                <w:r>
                  <w:rPr>
                    <w:rFonts w:ascii="Aptos Narrow" w:eastAsia="Times New Roman" w:hAnsi="Aptos Narrow" w:cs="Times New Roman"/>
                    <w:color w:val="000000"/>
                    <w:sz w:val="28"/>
                    <w:szCs w:val="28"/>
                    <w:lang w:eastAsia="zh-TW"/>
                  </w:rPr>
                  <w:t xml:space="preserve">  </w:t>
                </w:r>
                <w:r>
                  <w:t xml:space="preserve"> </w:t>
                </w:r>
                <w:r w:rsidRPr="004C169A">
                  <w:rPr>
                    <w:rFonts w:ascii="Aptos Narrow" w:eastAsia="Times New Roman" w:hAnsi="Aptos Narrow" w:cs="Times New Roman"/>
                    <w:color w:val="000000"/>
                    <w:sz w:val="28"/>
                    <w:szCs w:val="28"/>
                    <w:lang w:eastAsia="zh-TW"/>
                  </w:rPr>
                  <w:t>501342884</w:t>
                </w:r>
              </w:p>
            </w:tc>
          </w:tr>
          <w:tr w:rsidR="00BE58C8" w:rsidRPr="000A1489" w14:paraId="1C53F104" w14:textId="77777777" w:rsidTr="005617D8">
            <w:trPr>
              <w:trHeight w:val="312"/>
            </w:trPr>
            <w:tc>
              <w:tcPr>
                <w:tcW w:w="8640" w:type="dxa"/>
                <w:tcBorders>
                  <w:top w:val="nil"/>
                  <w:left w:val="nil"/>
                  <w:bottom w:val="nil"/>
                  <w:right w:val="nil"/>
                </w:tcBorders>
                <w:shd w:val="clear" w:color="auto" w:fill="auto"/>
                <w:noWrap/>
                <w:vAlign w:val="bottom"/>
              </w:tcPr>
              <w:p w14:paraId="09585224" w14:textId="6B2E1AB7" w:rsidR="00BE58C8" w:rsidRPr="000A1489" w:rsidRDefault="00BE58C8" w:rsidP="005617D8">
                <w:pPr>
                  <w:spacing w:after="0" w:line="240" w:lineRule="auto"/>
                  <w:rPr>
                    <w:rFonts w:ascii="Aptos Narrow" w:eastAsia="Times New Roman" w:hAnsi="Aptos Narrow" w:cs="Times New Roman"/>
                    <w:color w:val="000000"/>
                    <w:sz w:val="28"/>
                    <w:szCs w:val="28"/>
                    <w:lang w:eastAsia="zh-TW"/>
                  </w:rPr>
                </w:pPr>
                <w:r w:rsidRPr="000A1489">
                  <w:rPr>
                    <w:rFonts w:ascii="Aptos Narrow" w:eastAsia="Times New Roman" w:hAnsi="Aptos Narrow" w:cs="Times New Roman"/>
                    <w:b/>
                    <w:bCs/>
                    <w:color w:val="000000"/>
                    <w:sz w:val="28"/>
                    <w:szCs w:val="28"/>
                    <w:lang w:eastAsia="zh-TW"/>
                  </w:rPr>
                  <w:t>Supervisor’s Name</w:t>
                </w:r>
                <w:r w:rsidRPr="000A1489">
                  <w:rPr>
                    <w:rFonts w:ascii="Aptos Narrow" w:eastAsia="Times New Roman" w:hAnsi="Aptos Narrow" w:cs="Times New Roman"/>
                    <w:color w:val="000000"/>
                    <w:sz w:val="28"/>
                    <w:szCs w:val="28"/>
                    <w:lang w:eastAsia="zh-TW"/>
                  </w:rPr>
                  <w:t>:</w:t>
                </w:r>
                <w:r w:rsidRPr="00E8653B">
                  <w:rPr>
                    <w:rFonts w:ascii="Aptos Narrow" w:eastAsia="Times New Roman" w:hAnsi="Aptos Narrow" w:cs="Times New Roman"/>
                    <w:color w:val="000000"/>
                    <w:sz w:val="28"/>
                    <w:szCs w:val="28"/>
                    <w:lang w:eastAsia="zh-TW"/>
                  </w:rPr>
                  <w:t xml:space="preserve">   </w:t>
                </w:r>
                <w:r w:rsidR="00853D24">
                  <w:rPr>
                    <w:rFonts w:ascii="Aptos Narrow" w:eastAsia="Times New Roman" w:hAnsi="Aptos Narrow" w:cs="Times New Roman"/>
                    <w:color w:val="000000"/>
                    <w:sz w:val="28"/>
                    <w:szCs w:val="28"/>
                    <w:lang w:eastAsia="zh-TW"/>
                  </w:rPr>
                  <w:t>Tamer Abdou</w:t>
                </w:r>
              </w:p>
            </w:tc>
          </w:tr>
          <w:tr w:rsidR="00BE58C8" w:rsidRPr="000A1489" w14:paraId="72FC1943" w14:textId="77777777" w:rsidTr="005617D8">
            <w:trPr>
              <w:trHeight w:val="312"/>
            </w:trPr>
            <w:tc>
              <w:tcPr>
                <w:tcW w:w="8640" w:type="dxa"/>
                <w:tcBorders>
                  <w:top w:val="nil"/>
                  <w:left w:val="nil"/>
                  <w:bottom w:val="nil"/>
                  <w:right w:val="nil"/>
                </w:tcBorders>
                <w:shd w:val="clear" w:color="auto" w:fill="auto"/>
                <w:noWrap/>
                <w:vAlign w:val="bottom"/>
                <w:hideMark/>
              </w:tcPr>
              <w:p w14:paraId="5B51FA4C" w14:textId="5A75E681" w:rsidR="00BE58C8" w:rsidRPr="000A1489" w:rsidRDefault="00BE58C8" w:rsidP="005617D8">
                <w:pPr>
                  <w:spacing w:after="0" w:line="240" w:lineRule="auto"/>
                  <w:rPr>
                    <w:rFonts w:ascii="Aptos Narrow" w:eastAsia="Times New Roman" w:hAnsi="Aptos Narrow" w:cs="Times New Roman"/>
                    <w:b/>
                    <w:bCs/>
                    <w:color w:val="000000"/>
                    <w:sz w:val="28"/>
                    <w:szCs w:val="28"/>
                    <w:lang w:eastAsia="zh-TW"/>
                  </w:rPr>
                </w:pPr>
                <w:r w:rsidRPr="000A1489">
                  <w:rPr>
                    <w:rFonts w:ascii="Aptos Narrow" w:eastAsia="Times New Roman" w:hAnsi="Aptos Narrow" w:cs="Times New Roman"/>
                    <w:b/>
                    <w:bCs/>
                    <w:color w:val="000000"/>
                    <w:sz w:val="28"/>
                    <w:szCs w:val="28"/>
                    <w:lang w:eastAsia="zh-TW"/>
                  </w:rPr>
                  <w:t>Date of Submission</w:t>
                </w:r>
                <w:r w:rsidRPr="000A1489">
                  <w:rPr>
                    <w:rFonts w:ascii="Aptos Narrow" w:eastAsia="Times New Roman" w:hAnsi="Aptos Narrow" w:cs="Times New Roman"/>
                    <w:color w:val="000000"/>
                    <w:sz w:val="28"/>
                    <w:szCs w:val="28"/>
                    <w:lang w:eastAsia="zh-TW"/>
                  </w:rPr>
                  <w:t>:</w:t>
                </w:r>
                <w:r>
                  <w:rPr>
                    <w:rFonts w:ascii="Aptos Narrow" w:eastAsia="Times New Roman" w:hAnsi="Aptos Narrow" w:cs="Times New Roman"/>
                    <w:color w:val="000000"/>
                    <w:sz w:val="28"/>
                    <w:szCs w:val="28"/>
                    <w:lang w:eastAsia="zh-TW"/>
                  </w:rPr>
                  <w:t xml:space="preserve">  </w:t>
                </w:r>
                <w:r w:rsidR="00854251">
                  <w:rPr>
                    <w:rFonts w:ascii="Aptos Narrow" w:eastAsia="Times New Roman" w:hAnsi="Aptos Narrow" w:cs="Times New Roman"/>
                    <w:color w:val="000000"/>
                    <w:sz w:val="28"/>
                    <w:szCs w:val="28"/>
                    <w:lang w:eastAsia="zh-TW"/>
                  </w:rPr>
                  <w:t>July 14</w:t>
                </w:r>
                <w:r>
                  <w:rPr>
                    <w:rFonts w:ascii="Aptos Narrow" w:eastAsia="Times New Roman" w:hAnsi="Aptos Narrow" w:cs="Times New Roman"/>
                    <w:color w:val="000000"/>
                    <w:sz w:val="28"/>
                    <w:szCs w:val="28"/>
                    <w:lang w:eastAsia="zh-TW"/>
                  </w:rPr>
                  <w:t>, 2025</w:t>
                </w:r>
              </w:p>
            </w:tc>
          </w:tr>
        </w:tbl>
        <w:p w14:paraId="6E89C420" w14:textId="3E773349" w:rsidR="001D3D92" w:rsidRPr="00595F22" w:rsidRDefault="001D3D92" w:rsidP="00166F7C">
          <w:pPr>
            <w:pStyle w:val="Title"/>
            <w:ind w:right="1705"/>
          </w:pPr>
        </w:p>
        <w:p w14:paraId="3635FF87" w14:textId="77777777" w:rsidR="001D3D92" w:rsidRDefault="001D3D92">
          <w:pPr>
            <w:spacing w:after="0" w:line="240" w:lineRule="auto"/>
            <w:rPr>
              <w:b/>
              <w:spacing w:val="-10"/>
              <w:kern w:val="28"/>
              <w:sz w:val="56"/>
              <w:szCs w:val="56"/>
            </w:rPr>
          </w:pPr>
          <w:r>
            <w:rPr>
              <w:spacing w:val="-10"/>
              <w:kern w:val="28"/>
              <w:sz w:val="56"/>
              <w:szCs w:val="56"/>
            </w:rPr>
            <w:br w:type="page"/>
          </w:r>
        </w:p>
      </w:sdtContent>
    </w:sdt>
    <w:p w14:paraId="5098BA47" w14:textId="77777777" w:rsidR="00D065B3" w:rsidRPr="007D430C" w:rsidRDefault="00D065B3" w:rsidP="00EF409F">
      <w:pPr>
        <w:pStyle w:val="TOCHeading"/>
      </w:pPr>
      <w:r>
        <w:lastRenderedPageBreak/>
        <w:t>Table of Contents</w:t>
      </w:r>
    </w:p>
    <w:p w14:paraId="0D320FEF" w14:textId="1963F638" w:rsidR="007A7933" w:rsidRDefault="00A11CB1">
      <w:pPr>
        <w:pStyle w:val="TOC1"/>
        <w:rPr>
          <w:rFonts w:asciiTheme="minorHAnsi" w:eastAsiaTheme="minorEastAsia" w:hAnsiTheme="minorHAnsi" w:cstheme="minorBidi"/>
          <w:b w:val="0"/>
          <w:noProof/>
          <w:color w:val="auto"/>
          <w:kern w:val="2"/>
          <w:szCs w:val="24"/>
          <w:lang w:eastAsia="en-CA"/>
          <w14:ligatures w14:val="standardContextual"/>
        </w:rPr>
      </w:pPr>
      <w:r>
        <w:rPr>
          <w:bCs/>
        </w:rPr>
        <w:fldChar w:fldCharType="begin"/>
      </w:r>
      <w:r w:rsidR="009B7998">
        <w:rPr>
          <w:bCs/>
        </w:rPr>
        <w:instrText xml:space="preserve"> TOC \o "1-3" \h \z \u </w:instrText>
      </w:r>
      <w:r>
        <w:rPr>
          <w:bCs/>
        </w:rPr>
        <w:fldChar w:fldCharType="separate"/>
      </w:r>
      <w:hyperlink w:anchor="_Toc203392129" w:history="1">
        <w:r w:rsidR="007A7933" w:rsidRPr="00565ADB">
          <w:rPr>
            <w:rStyle w:val="Hyperlink"/>
            <w:noProof/>
          </w:rPr>
          <w:t>Problem Statement and Context</w:t>
        </w:r>
        <w:r w:rsidR="007A7933">
          <w:rPr>
            <w:noProof/>
            <w:webHidden/>
          </w:rPr>
          <w:tab/>
        </w:r>
        <w:r w:rsidR="007A7933">
          <w:rPr>
            <w:noProof/>
            <w:webHidden/>
          </w:rPr>
          <w:fldChar w:fldCharType="begin"/>
        </w:r>
        <w:r w:rsidR="007A7933">
          <w:rPr>
            <w:noProof/>
            <w:webHidden/>
          </w:rPr>
          <w:instrText xml:space="preserve"> PAGEREF _Toc203392129 \h </w:instrText>
        </w:r>
        <w:r w:rsidR="007A7933">
          <w:rPr>
            <w:noProof/>
            <w:webHidden/>
          </w:rPr>
        </w:r>
        <w:r w:rsidR="007A7933">
          <w:rPr>
            <w:noProof/>
            <w:webHidden/>
          </w:rPr>
          <w:fldChar w:fldCharType="separate"/>
        </w:r>
        <w:r w:rsidR="007A7933">
          <w:rPr>
            <w:noProof/>
            <w:webHidden/>
          </w:rPr>
          <w:t>3</w:t>
        </w:r>
        <w:r w:rsidR="007A7933">
          <w:rPr>
            <w:noProof/>
            <w:webHidden/>
          </w:rPr>
          <w:fldChar w:fldCharType="end"/>
        </w:r>
      </w:hyperlink>
    </w:p>
    <w:p w14:paraId="5499EADC" w14:textId="59C1464E" w:rsidR="007A7933" w:rsidRDefault="007A793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3392130" w:history="1">
        <w:r w:rsidRPr="00565ADB">
          <w:rPr>
            <w:rStyle w:val="Hyperlink"/>
            <w:bCs/>
            <w:noProof/>
          </w:rPr>
          <w:t>Abstract</w:t>
        </w:r>
        <w:r>
          <w:rPr>
            <w:noProof/>
            <w:webHidden/>
          </w:rPr>
          <w:tab/>
        </w:r>
        <w:r>
          <w:rPr>
            <w:noProof/>
            <w:webHidden/>
          </w:rPr>
          <w:fldChar w:fldCharType="begin"/>
        </w:r>
        <w:r>
          <w:rPr>
            <w:noProof/>
            <w:webHidden/>
          </w:rPr>
          <w:instrText xml:space="preserve"> PAGEREF _Toc203392130 \h </w:instrText>
        </w:r>
        <w:r>
          <w:rPr>
            <w:noProof/>
            <w:webHidden/>
          </w:rPr>
        </w:r>
        <w:r>
          <w:rPr>
            <w:noProof/>
            <w:webHidden/>
          </w:rPr>
          <w:fldChar w:fldCharType="separate"/>
        </w:r>
        <w:r>
          <w:rPr>
            <w:noProof/>
            <w:webHidden/>
          </w:rPr>
          <w:t>3</w:t>
        </w:r>
        <w:r>
          <w:rPr>
            <w:noProof/>
            <w:webHidden/>
          </w:rPr>
          <w:fldChar w:fldCharType="end"/>
        </w:r>
      </w:hyperlink>
    </w:p>
    <w:p w14:paraId="2FD3EC1D" w14:textId="7B99DFFF" w:rsidR="007A7933" w:rsidRDefault="007A793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3392131" w:history="1">
        <w:r w:rsidRPr="00565ADB">
          <w:rPr>
            <w:rStyle w:val="Hyperlink"/>
            <w:bCs/>
            <w:noProof/>
          </w:rPr>
          <w:t>Theme</w:t>
        </w:r>
        <w:r>
          <w:rPr>
            <w:noProof/>
            <w:webHidden/>
          </w:rPr>
          <w:tab/>
        </w:r>
        <w:r>
          <w:rPr>
            <w:noProof/>
            <w:webHidden/>
          </w:rPr>
          <w:fldChar w:fldCharType="begin"/>
        </w:r>
        <w:r>
          <w:rPr>
            <w:noProof/>
            <w:webHidden/>
          </w:rPr>
          <w:instrText xml:space="preserve"> PAGEREF _Toc203392131 \h </w:instrText>
        </w:r>
        <w:r>
          <w:rPr>
            <w:noProof/>
            <w:webHidden/>
          </w:rPr>
        </w:r>
        <w:r>
          <w:rPr>
            <w:noProof/>
            <w:webHidden/>
          </w:rPr>
          <w:fldChar w:fldCharType="separate"/>
        </w:r>
        <w:r>
          <w:rPr>
            <w:noProof/>
            <w:webHidden/>
          </w:rPr>
          <w:t>3</w:t>
        </w:r>
        <w:r>
          <w:rPr>
            <w:noProof/>
            <w:webHidden/>
          </w:rPr>
          <w:fldChar w:fldCharType="end"/>
        </w:r>
      </w:hyperlink>
    </w:p>
    <w:p w14:paraId="7015E77A" w14:textId="1F21A921" w:rsidR="007A7933" w:rsidRDefault="007A793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3392132" w:history="1">
        <w:r w:rsidRPr="00565ADB">
          <w:rPr>
            <w:rStyle w:val="Hyperlink"/>
            <w:bCs/>
            <w:noProof/>
          </w:rPr>
          <w:t>Context and Background</w:t>
        </w:r>
        <w:r>
          <w:rPr>
            <w:noProof/>
            <w:webHidden/>
          </w:rPr>
          <w:tab/>
        </w:r>
        <w:r>
          <w:rPr>
            <w:noProof/>
            <w:webHidden/>
          </w:rPr>
          <w:fldChar w:fldCharType="begin"/>
        </w:r>
        <w:r>
          <w:rPr>
            <w:noProof/>
            <w:webHidden/>
          </w:rPr>
          <w:instrText xml:space="preserve"> PAGEREF _Toc203392132 \h </w:instrText>
        </w:r>
        <w:r>
          <w:rPr>
            <w:noProof/>
            <w:webHidden/>
          </w:rPr>
        </w:r>
        <w:r>
          <w:rPr>
            <w:noProof/>
            <w:webHidden/>
          </w:rPr>
          <w:fldChar w:fldCharType="separate"/>
        </w:r>
        <w:r>
          <w:rPr>
            <w:noProof/>
            <w:webHidden/>
          </w:rPr>
          <w:t>3</w:t>
        </w:r>
        <w:r>
          <w:rPr>
            <w:noProof/>
            <w:webHidden/>
          </w:rPr>
          <w:fldChar w:fldCharType="end"/>
        </w:r>
      </w:hyperlink>
    </w:p>
    <w:p w14:paraId="135E3673" w14:textId="71ED60C1" w:rsidR="007A7933" w:rsidRDefault="007A793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3392133" w:history="1">
        <w:r w:rsidRPr="00565ADB">
          <w:rPr>
            <w:rStyle w:val="Hyperlink"/>
            <w:bCs/>
            <w:noProof/>
          </w:rPr>
          <w:t>Problem Statement</w:t>
        </w:r>
        <w:r>
          <w:rPr>
            <w:noProof/>
            <w:webHidden/>
          </w:rPr>
          <w:tab/>
        </w:r>
        <w:r>
          <w:rPr>
            <w:noProof/>
            <w:webHidden/>
          </w:rPr>
          <w:fldChar w:fldCharType="begin"/>
        </w:r>
        <w:r>
          <w:rPr>
            <w:noProof/>
            <w:webHidden/>
          </w:rPr>
          <w:instrText xml:space="preserve"> PAGEREF _Toc203392133 \h </w:instrText>
        </w:r>
        <w:r>
          <w:rPr>
            <w:noProof/>
            <w:webHidden/>
          </w:rPr>
        </w:r>
        <w:r>
          <w:rPr>
            <w:noProof/>
            <w:webHidden/>
          </w:rPr>
          <w:fldChar w:fldCharType="separate"/>
        </w:r>
        <w:r>
          <w:rPr>
            <w:noProof/>
            <w:webHidden/>
          </w:rPr>
          <w:t>4</w:t>
        </w:r>
        <w:r>
          <w:rPr>
            <w:noProof/>
            <w:webHidden/>
          </w:rPr>
          <w:fldChar w:fldCharType="end"/>
        </w:r>
      </w:hyperlink>
    </w:p>
    <w:p w14:paraId="205B8876" w14:textId="012124B4" w:rsidR="007A7933" w:rsidRDefault="007A793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3392134" w:history="1">
        <w:r w:rsidRPr="00565ADB">
          <w:rPr>
            <w:rStyle w:val="Hyperlink"/>
            <w:bCs/>
            <w:noProof/>
          </w:rPr>
          <w:t>Real World Significance</w:t>
        </w:r>
        <w:r>
          <w:rPr>
            <w:noProof/>
            <w:webHidden/>
          </w:rPr>
          <w:tab/>
        </w:r>
        <w:r>
          <w:rPr>
            <w:noProof/>
            <w:webHidden/>
          </w:rPr>
          <w:fldChar w:fldCharType="begin"/>
        </w:r>
        <w:r>
          <w:rPr>
            <w:noProof/>
            <w:webHidden/>
          </w:rPr>
          <w:instrText xml:space="preserve"> PAGEREF _Toc203392134 \h </w:instrText>
        </w:r>
        <w:r>
          <w:rPr>
            <w:noProof/>
            <w:webHidden/>
          </w:rPr>
        </w:r>
        <w:r>
          <w:rPr>
            <w:noProof/>
            <w:webHidden/>
          </w:rPr>
          <w:fldChar w:fldCharType="separate"/>
        </w:r>
        <w:r>
          <w:rPr>
            <w:noProof/>
            <w:webHidden/>
          </w:rPr>
          <w:t>4</w:t>
        </w:r>
        <w:r>
          <w:rPr>
            <w:noProof/>
            <w:webHidden/>
          </w:rPr>
          <w:fldChar w:fldCharType="end"/>
        </w:r>
      </w:hyperlink>
    </w:p>
    <w:p w14:paraId="728ED08F" w14:textId="11DB8048" w:rsidR="007A7933" w:rsidRDefault="007A7933">
      <w:pPr>
        <w:pStyle w:val="TOC1"/>
        <w:rPr>
          <w:rFonts w:asciiTheme="minorHAnsi" w:eastAsiaTheme="minorEastAsia" w:hAnsiTheme="minorHAnsi" w:cstheme="minorBidi"/>
          <w:b w:val="0"/>
          <w:noProof/>
          <w:color w:val="auto"/>
          <w:kern w:val="2"/>
          <w:szCs w:val="24"/>
          <w:lang w:eastAsia="en-CA"/>
          <w14:ligatures w14:val="standardContextual"/>
        </w:rPr>
      </w:pPr>
      <w:hyperlink w:anchor="_Toc203392135" w:history="1">
        <w:r w:rsidRPr="00565ADB">
          <w:rPr>
            <w:rStyle w:val="Hyperlink"/>
            <w:noProof/>
          </w:rPr>
          <w:t>Research Questions and Justifications</w:t>
        </w:r>
        <w:r>
          <w:rPr>
            <w:noProof/>
            <w:webHidden/>
          </w:rPr>
          <w:tab/>
        </w:r>
        <w:r>
          <w:rPr>
            <w:noProof/>
            <w:webHidden/>
          </w:rPr>
          <w:fldChar w:fldCharType="begin"/>
        </w:r>
        <w:r>
          <w:rPr>
            <w:noProof/>
            <w:webHidden/>
          </w:rPr>
          <w:instrText xml:space="preserve"> PAGEREF _Toc203392135 \h </w:instrText>
        </w:r>
        <w:r>
          <w:rPr>
            <w:noProof/>
            <w:webHidden/>
          </w:rPr>
        </w:r>
        <w:r>
          <w:rPr>
            <w:noProof/>
            <w:webHidden/>
          </w:rPr>
          <w:fldChar w:fldCharType="separate"/>
        </w:r>
        <w:r>
          <w:rPr>
            <w:noProof/>
            <w:webHidden/>
          </w:rPr>
          <w:t>4</w:t>
        </w:r>
        <w:r>
          <w:rPr>
            <w:noProof/>
            <w:webHidden/>
          </w:rPr>
          <w:fldChar w:fldCharType="end"/>
        </w:r>
      </w:hyperlink>
    </w:p>
    <w:p w14:paraId="6BE3F8E7" w14:textId="054EDC48" w:rsidR="007A7933" w:rsidRDefault="007A7933">
      <w:pPr>
        <w:pStyle w:val="TOC1"/>
        <w:rPr>
          <w:rFonts w:asciiTheme="minorHAnsi" w:eastAsiaTheme="minorEastAsia" w:hAnsiTheme="minorHAnsi" w:cstheme="minorBidi"/>
          <w:b w:val="0"/>
          <w:noProof/>
          <w:color w:val="auto"/>
          <w:kern w:val="2"/>
          <w:szCs w:val="24"/>
          <w:lang w:eastAsia="en-CA"/>
          <w14:ligatures w14:val="standardContextual"/>
        </w:rPr>
      </w:pPr>
      <w:hyperlink w:anchor="_Toc203392136" w:history="1">
        <w:r w:rsidRPr="00565ADB">
          <w:rPr>
            <w:rStyle w:val="Hyperlink"/>
            <w:noProof/>
          </w:rPr>
          <w:t>Literature Review</w:t>
        </w:r>
        <w:r>
          <w:rPr>
            <w:noProof/>
            <w:webHidden/>
          </w:rPr>
          <w:tab/>
        </w:r>
        <w:r>
          <w:rPr>
            <w:noProof/>
            <w:webHidden/>
          </w:rPr>
          <w:fldChar w:fldCharType="begin"/>
        </w:r>
        <w:r>
          <w:rPr>
            <w:noProof/>
            <w:webHidden/>
          </w:rPr>
          <w:instrText xml:space="preserve"> PAGEREF _Toc203392136 \h </w:instrText>
        </w:r>
        <w:r>
          <w:rPr>
            <w:noProof/>
            <w:webHidden/>
          </w:rPr>
        </w:r>
        <w:r>
          <w:rPr>
            <w:noProof/>
            <w:webHidden/>
          </w:rPr>
          <w:fldChar w:fldCharType="separate"/>
        </w:r>
        <w:r>
          <w:rPr>
            <w:noProof/>
            <w:webHidden/>
          </w:rPr>
          <w:t>5</w:t>
        </w:r>
        <w:r>
          <w:rPr>
            <w:noProof/>
            <w:webHidden/>
          </w:rPr>
          <w:fldChar w:fldCharType="end"/>
        </w:r>
      </w:hyperlink>
    </w:p>
    <w:p w14:paraId="23D0B8F8" w14:textId="76DCFA28" w:rsidR="007A7933" w:rsidRDefault="007A7933">
      <w:pPr>
        <w:pStyle w:val="TOC1"/>
        <w:rPr>
          <w:rFonts w:asciiTheme="minorHAnsi" w:eastAsiaTheme="minorEastAsia" w:hAnsiTheme="minorHAnsi" w:cstheme="minorBidi"/>
          <w:b w:val="0"/>
          <w:noProof/>
          <w:color w:val="auto"/>
          <w:kern w:val="2"/>
          <w:szCs w:val="24"/>
          <w:lang w:eastAsia="en-CA"/>
          <w14:ligatures w14:val="standardContextual"/>
        </w:rPr>
      </w:pPr>
      <w:hyperlink w:anchor="_Toc203392137" w:history="1">
        <w:r w:rsidRPr="00565ADB">
          <w:rPr>
            <w:rStyle w:val="Hyperlink"/>
            <w:noProof/>
          </w:rPr>
          <w:t>Datasets Analysis</w:t>
        </w:r>
        <w:r>
          <w:rPr>
            <w:noProof/>
            <w:webHidden/>
          </w:rPr>
          <w:tab/>
        </w:r>
        <w:r>
          <w:rPr>
            <w:noProof/>
            <w:webHidden/>
          </w:rPr>
          <w:fldChar w:fldCharType="begin"/>
        </w:r>
        <w:r>
          <w:rPr>
            <w:noProof/>
            <w:webHidden/>
          </w:rPr>
          <w:instrText xml:space="preserve"> PAGEREF _Toc203392137 \h </w:instrText>
        </w:r>
        <w:r>
          <w:rPr>
            <w:noProof/>
            <w:webHidden/>
          </w:rPr>
        </w:r>
        <w:r>
          <w:rPr>
            <w:noProof/>
            <w:webHidden/>
          </w:rPr>
          <w:fldChar w:fldCharType="separate"/>
        </w:r>
        <w:r>
          <w:rPr>
            <w:noProof/>
            <w:webHidden/>
          </w:rPr>
          <w:t>13</w:t>
        </w:r>
        <w:r>
          <w:rPr>
            <w:noProof/>
            <w:webHidden/>
          </w:rPr>
          <w:fldChar w:fldCharType="end"/>
        </w:r>
      </w:hyperlink>
    </w:p>
    <w:p w14:paraId="1954D019" w14:textId="41F5011C" w:rsidR="007A7933" w:rsidRDefault="007A793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3392138" w:history="1">
        <w:r w:rsidRPr="00565ADB">
          <w:rPr>
            <w:rStyle w:val="Hyperlink"/>
            <w:bCs/>
            <w:noProof/>
          </w:rPr>
          <w:t>Summary of Selected Dataset</w:t>
        </w:r>
        <w:r>
          <w:rPr>
            <w:noProof/>
            <w:webHidden/>
          </w:rPr>
          <w:tab/>
        </w:r>
        <w:r>
          <w:rPr>
            <w:noProof/>
            <w:webHidden/>
          </w:rPr>
          <w:fldChar w:fldCharType="begin"/>
        </w:r>
        <w:r>
          <w:rPr>
            <w:noProof/>
            <w:webHidden/>
          </w:rPr>
          <w:instrText xml:space="preserve"> PAGEREF _Toc203392138 \h </w:instrText>
        </w:r>
        <w:r>
          <w:rPr>
            <w:noProof/>
            <w:webHidden/>
          </w:rPr>
        </w:r>
        <w:r>
          <w:rPr>
            <w:noProof/>
            <w:webHidden/>
          </w:rPr>
          <w:fldChar w:fldCharType="separate"/>
        </w:r>
        <w:r>
          <w:rPr>
            <w:noProof/>
            <w:webHidden/>
          </w:rPr>
          <w:t>13</w:t>
        </w:r>
        <w:r>
          <w:rPr>
            <w:noProof/>
            <w:webHidden/>
          </w:rPr>
          <w:fldChar w:fldCharType="end"/>
        </w:r>
      </w:hyperlink>
    </w:p>
    <w:p w14:paraId="65C005ED" w14:textId="6496ED70" w:rsidR="007A7933" w:rsidRDefault="007A793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3392139" w:history="1">
        <w:r w:rsidRPr="00565ADB">
          <w:rPr>
            <w:rStyle w:val="Hyperlink"/>
            <w:bCs/>
            <w:noProof/>
          </w:rPr>
          <w:t>Descriptive Statistics</w:t>
        </w:r>
        <w:r>
          <w:rPr>
            <w:noProof/>
            <w:webHidden/>
          </w:rPr>
          <w:tab/>
        </w:r>
        <w:r>
          <w:rPr>
            <w:noProof/>
            <w:webHidden/>
          </w:rPr>
          <w:fldChar w:fldCharType="begin"/>
        </w:r>
        <w:r>
          <w:rPr>
            <w:noProof/>
            <w:webHidden/>
          </w:rPr>
          <w:instrText xml:space="preserve"> PAGEREF _Toc203392139 \h </w:instrText>
        </w:r>
        <w:r>
          <w:rPr>
            <w:noProof/>
            <w:webHidden/>
          </w:rPr>
        </w:r>
        <w:r>
          <w:rPr>
            <w:noProof/>
            <w:webHidden/>
          </w:rPr>
          <w:fldChar w:fldCharType="separate"/>
        </w:r>
        <w:r>
          <w:rPr>
            <w:noProof/>
            <w:webHidden/>
          </w:rPr>
          <w:t>15</w:t>
        </w:r>
        <w:r>
          <w:rPr>
            <w:noProof/>
            <w:webHidden/>
          </w:rPr>
          <w:fldChar w:fldCharType="end"/>
        </w:r>
      </w:hyperlink>
    </w:p>
    <w:p w14:paraId="12B053CE" w14:textId="18161CF0" w:rsidR="007A7933" w:rsidRDefault="007A7933">
      <w:pPr>
        <w:pStyle w:val="TOC1"/>
        <w:rPr>
          <w:rFonts w:asciiTheme="minorHAnsi" w:eastAsiaTheme="minorEastAsia" w:hAnsiTheme="minorHAnsi" w:cstheme="minorBidi"/>
          <w:b w:val="0"/>
          <w:noProof/>
          <w:color w:val="auto"/>
          <w:kern w:val="2"/>
          <w:szCs w:val="24"/>
          <w:lang w:eastAsia="en-CA"/>
          <w14:ligatures w14:val="standardContextual"/>
        </w:rPr>
      </w:pPr>
      <w:hyperlink w:anchor="_Toc203392140" w:history="1">
        <w:r w:rsidRPr="00565ADB">
          <w:rPr>
            <w:rStyle w:val="Hyperlink"/>
            <w:noProof/>
          </w:rPr>
          <w:t>Visualization of Pattern, Trends and Outliers</w:t>
        </w:r>
        <w:r>
          <w:rPr>
            <w:noProof/>
            <w:webHidden/>
          </w:rPr>
          <w:tab/>
        </w:r>
        <w:r>
          <w:rPr>
            <w:noProof/>
            <w:webHidden/>
          </w:rPr>
          <w:fldChar w:fldCharType="begin"/>
        </w:r>
        <w:r>
          <w:rPr>
            <w:noProof/>
            <w:webHidden/>
          </w:rPr>
          <w:instrText xml:space="preserve"> PAGEREF _Toc203392140 \h </w:instrText>
        </w:r>
        <w:r>
          <w:rPr>
            <w:noProof/>
            <w:webHidden/>
          </w:rPr>
        </w:r>
        <w:r>
          <w:rPr>
            <w:noProof/>
            <w:webHidden/>
          </w:rPr>
          <w:fldChar w:fldCharType="separate"/>
        </w:r>
        <w:r>
          <w:rPr>
            <w:noProof/>
            <w:webHidden/>
          </w:rPr>
          <w:t>17</w:t>
        </w:r>
        <w:r>
          <w:rPr>
            <w:noProof/>
            <w:webHidden/>
          </w:rPr>
          <w:fldChar w:fldCharType="end"/>
        </w:r>
      </w:hyperlink>
    </w:p>
    <w:p w14:paraId="118BBF3C" w14:textId="5784ED7F" w:rsidR="007A7933" w:rsidRDefault="007A7933">
      <w:pPr>
        <w:pStyle w:val="TOC1"/>
        <w:rPr>
          <w:rFonts w:asciiTheme="minorHAnsi" w:eastAsiaTheme="minorEastAsia" w:hAnsiTheme="minorHAnsi" w:cstheme="minorBidi"/>
          <w:b w:val="0"/>
          <w:noProof/>
          <w:color w:val="auto"/>
          <w:kern w:val="2"/>
          <w:szCs w:val="24"/>
          <w:lang w:eastAsia="en-CA"/>
          <w14:ligatures w14:val="standardContextual"/>
        </w:rPr>
      </w:pPr>
      <w:hyperlink w:anchor="_Toc203392141" w:history="1">
        <w:r w:rsidRPr="00565ADB">
          <w:rPr>
            <w:rStyle w:val="Hyperlink"/>
            <w:noProof/>
          </w:rPr>
          <w:t>Discussion of Potential Implications of Identified Patterns</w:t>
        </w:r>
        <w:r>
          <w:rPr>
            <w:noProof/>
            <w:webHidden/>
          </w:rPr>
          <w:tab/>
        </w:r>
        <w:r>
          <w:rPr>
            <w:noProof/>
            <w:webHidden/>
          </w:rPr>
          <w:fldChar w:fldCharType="begin"/>
        </w:r>
        <w:r>
          <w:rPr>
            <w:noProof/>
            <w:webHidden/>
          </w:rPr>
          <w:instrText xml:space="preserve"> PAGEREF _Toc203392141 \h </w:instrText>
        </w:r>
        <w:r>
          <w:rPr>
            <w:noProof/>
            <w:webHidden/>
          </w:rPr>
        </w:r>
        <w:r>
          <w:rPr>
            <w:noProof/>
            <w:webHidden/>
          </w:rPr>
          <w:fldChar w:fldCharType="separate"/>
        </w:r>
        <w:r>
          <w:rPr>
            <w:noProof/>
            <w:webHidden/>
          </w:rPr>
          <w:t>19</w:t>
        </w:r>
        <w:r>
          <w:rPr>
            <w:noProof/>
            <w:webHidden/>
          </w:rPr>
          <w:fldChar w:fldCharType="end"/>
        </w:r>
      </w:hyperlink>
    </w:p>
    <w:p w14:paraId="39341985" w14:textId="5D47E8B7" w:rsidR="007A7933" w:rsidRDefault="007A7933">
      <w:pPr>
        <w:pStyle w:val="TOC1"/>
        <w:rPr>
          <w:rFonts w:asciiTheme="minorHAnsi" w:eastAsiaTheme="minorEastAsia" w:hAnsiTheme="minorHAnsi" w:cstheme="minorBidi"/>
          <w:b w:val="0"/>
          <w:noProof/>
          <w:color w:val="auto"/>
          <w:kern w:val="2"/>
          <w:szCs w:val="24"/>
          <w:lang w:eastAsia="en-CA"/>
          <w14:ligatures w14:val="standardContextual"/>
        </w:rPr>
      </w:pPr>
      <w:hyperlink w:anchor="_Toc203392142" w:history="1">
        <w:r w:rsidRPr="00565ADB">
          <w:rPr>
            <w:rStyle w:val="Hyperlink"/>
            <w:noProof/>
          </w:rPr>
          <w:t>Data Preparation</w:t>
        </w:r>
        <w:r>
          <w:rPr>
            <w:noProof/>
            <w:webHidden/>
          </w:rPr>
          <w:tab/>
        </w:r>
        <w:r>
          <w:rPr>
            <w:noProof/>
            <w:webHidden/>
          </w:rPr>
          <w:fldChar w:fldCharType="begin"/>
        </w:r>
        <w:r>
          <w:rPr>
            <w:noProof/>
            <w:webHidden/>
          </w:rPr>
          <w:instrText xml:space="preserve"> PAGEREF _Toc203392142 \h </w:instrText>
        </w:r>
        <w:r>
          <w:rPr>
            <w:noProof/>
            <w:webHidden/>
          </w:rPr>
        </w:r>
        <w:r>
          <w:rPr>
            <w:noProof/>
            <w:webHidden/>
          </w:rPr>
          <w:fldChar w:fldCharType="separate"/>
        </w:r>
        <w:r>
          <w:rPr>
            <w:noProof/>
            <w:webHidden/>
          </w:rPr>
          <w:t>20</w:t>
        </w:r>
        <w:r>
          <w:rPr>
            <w:noProof/>
            <w:webHidden/>
          </w:rPr>
          <w:fldChar w:fldCharType="end"/>
        </w:r>
      </w:hyperlink>
    </w:p>
    <w:p w14:paraId="1EC3CA0D" w14:textId="637BFC2D" w:rsidR="007A7933" w:rsidRDefault="007A793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3392143" w:history="1">
        <w:r w:rsidRPr="00565ADB">
          <w:rPr>
            <w:rStyle w:val="Hyperlink"/>
            <w:noProof/>
          </w:rPr>
          <w:t>Data Cleaning</w:t>
        </w:r>
        <w:r>
          <w:rPr>
            <w:noProof/>
            <w:webHidden/>
          </w:rPr>
          <w:tab/>
        </w:r>
        <w:r>
          <w:rPr>
            <w:noProof/>
            <w:webHidden/>
          </w:rPr>
          <w:fldChar w:fldCharType="begin"/>
        </w:r>
        <w:r>
          <w:rPr>
            <w:noProof/>
            <w:webHidden/>
          </w:rPr>
          <w:instrText xml:space="preserve"> PAGEREF _Toc203392143 \h </w:instrText>
        </w:r>
        <w:r>
          <w:rPr>
            <w:noProof/>
            <w:webHidden/>
          </w:rPr>
        </w:r>
        <w:r>
          <w:rPr>
            <w:noProof/>
            <w:webHidden/>
          </w:rPr>
          <w:fldChar w:fldCharType="separate"/>
        </w:r>
        <w:r>
          <w:rPr>
            <w:noProof/>
            <w:webHidden/>
          </w:rPr>
          <w:t>20</w:t>
        </w:r>
        <w:r>
          <w:rPr>
            <w:noProof/>
            <w:webHidden/>
          </w:rPr>
          <w:fldChar w:fldCharType="end"/>
        </w:r>
      </w:hyperlink>
    </w:p>
    <w:p w14:paraId="582B1A2E" w14:textId="075A26BF" w:rsidR="007A7933" w:rsidRDefault="007A793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3392144" w:history="1">
        <w:r w:rsidRPr="00565ADB">
          <w:rPr>
            <w:rStyle w:val="Hyperlink"/>
            <w:noProof/>
          </w:rPr>
          <w:t>Relevance of the Dataset</w:t>
        </w:r>
        <w:r>
          <w:rPr>
            <w:noProof/>
            <w:webHidden/>
          </w:rPr>
          <w:tab/>
        </w:r>
        <w:r>
          <w:rPr>
            <w:noProof/>
            <w:webHidden/>
          </w:rPr>
          <w:fldChar w:fldCharType="begin"/>
        </w:r>
        <w:r>
          <w:rPr>
            <w:noProof/>
            <w:webHidden/>
          </w:rPr>
          <w:instrText xml:space="preserve"> PAGEREF _Toc203392144 \h </w:instrText>
        </w:r>
        <w:r>
          <w:rPr>
            <w:noProof/>
            <w:webHidden/>
          </w:rPr>
        </w:r>
        <w:r>
          <w:rPr>
            <w:noProof/>
            <w:webHidden/>
          </w:rPr>
          <w:fldChar w:fldCharType="separate"/>
        </w:r>
        <w:r>
          <w:rPr>
            <w:noProof/>
            <w:webHidden/>
          </w:rPr>
          <w:t>22</w:t>
        </w:r>
        <w:r>
          <w:rPr>
            <w:noProof/>
            <w:webHidden/>
          </w:rPr>
          <w:fldChar w:fldCharType="end"/>
        </w:r>
      </w:hyperlink>
    </w:p>
    <w:p w14:paraId="08983F2A" w14:textId="481E9C5F" w:rsidR="007A7933" w:rsidRDefault="007A793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3392145" w:history="1">
        <w:r w:rsidRPr="00565ADB">
          <w:rPr>
            <w:rStyle w:val="Hyperlink"/>
            <w:noProof/>
          </w:rPr>
          <w:t>Feasibility</w:t>
        </w:r>
        <w:r>
          <w:rPr>
            <w:noProof/>
            <w:webHidden/>
          </w:rPr>
          <w:tab/>
        </w:r>
        <w:r>
          <w:rPr>
            <w:noProof/>
            <w:webHidden/>
          </w:rPr>
          <w:fldChar w:fldCharType="begin"/>
        </w:r>
        <w:r>
          <w:rPr>
            <w:noProof/>
            <w:webHidden/>
          </w:rPr>
          <w:instrText xml:space="preserve"> PAGEREF _Toc203392145 \h </w:instrText>
        </w:r>
        <w:r>
          <w:rPr>
            <w:noProof/>
            <w:webHidden/>
          </w:rPr>
        </w:r>
        <w:r>
          <w:rPr>
            <w:noProof/>
            <w:webHidden/>
          </w:rPr>
          <w:fldChar w:fldCharType="separate"/>
        </w:r>
        <w:r>
          <w:rPr>
            <w:noProof/>
            <w:webHidden/>
          </w:rPr>
          <w:t>22</w:t>
        </w:r>
        <w:r>
          <w:rPr>
            <w:noProof/>
            <w:webHidden/>
          </w:rPr>
          <w:fldChar w:fldCharType="end"/>
        </w:r>
      </w:hyperlink>
    </w:p>
    <w:p w14:paraId="53BBE9AD" w14:textId="18247474" w:rsidR="007A7933" w:rsidRDefault="007A7933">
      <w:pPr>
        <w:pStyle w:val="TOC1"/>
        <w:rPr>
          <w:rFonts w:asciiTheme="minorHAnsi" w:eastAsiaTheme="minorEastAsia" w:hAnsiTheme="minorHAnsi" w:cstheme="minorBidi"/>
          <w:b w:val="0"/>
          <w:noProof/>
          <w:color w:val="auto"/>
          <w:kern w:val="2"/>
          <w:szCs w:val="24"/>
          <w:lang w:eastAsia="en-CA"/>
          <w14:ligatures w14:val="standardContextual"/>
        </w:rPr>
      </w:pPr>
      <w:hyperlink w:anchor="_Toc203392146" w:history="1">
        <w:r w:rsidRPr="00565ADB">
          <w:rPr>
            <w:rStyle w:val="Hyperlink"/>
            <w:noProof/>
          </w:rPr>
          <w:t>Model Evaluation</w:t>
        </w:r>
        <w:r>
          <w:rPr>
            <w:noProof/>
            <w:webHidden/>
          </w:rPr>
          <w:tab/>
        </w:r>
        <w:r>
          <w:rPr>
            <w:noProof/>
            <w:webHidden/>
          </w:rPr>
          <w:fldChar w:fldCharType="begin"/>
        </w:r>
        <w:r>
          <w:rPr>
            <w:noProof/>
            <w:webHidden/>
          </w:rPr>
          <w:instrText xml:space="preserve"> PAGEREF _Toc203392146 \h </w:instrText>
        </w:r>
        <w:r>
          <w:rPr>
            <w:noProof/>
            <w:webHidden/>
          </w:rPr>
        </w:r>
        <w:r>
          <w:rPr>
            <w:noProof/>
            <w:webHidden/>
          </w:rPr>
          <w:fldChar w:fldCharType="separate"/>
        </w:r>
        <w:r>
          <w:rPr>
            <w:noProof/>
            <w:webHidden/>
          </w:rPr>
          <w:t>22</w:t>
        </w:r>
        <w:r>
          <w:rPr>
            <w:noProof/>
            <w:webHidden/>
          </w:rPr>
          <w:fldChar w:fldCharType="end"/>
        </w:r>
      </w:hyperlink>
    </w:p>
    <w:p w14:paraId="6B006D42" w14:textId="59029695" w:rsidR="007A7933" w:rsidRDefault="007A7933">
      <w:pPr>
        <w:pStyle w:val="TOC1"/>
        <w:rPr>
          <w:rFonts w:asciiTheme="minorHAnsi" w:eastAsiaTheme="minorEastAsia" w:hAnsiTheme="minorHAnsi" w:cstheme="minorBidi"/>
          <w:b w:val="0"/>
          <w:noProof/>
          <w:color w:val="auto"/>
          <w:kern w:val="2"/>
          <w:szCs w:val="24"/>
          <w:lang w:eastAsia="en-CA"/>
          <w14:ligatures w14:val="standardContextual"/>
        </w:rPr>
      </w:pPr>
      <w:hyperlink w:anchor="_Toc203392147" w:history="1">
        <w:r w:rsidRPr="00565ADB">
          <w:rPr>
            <w:rStyle w:val="Hyperlink"/>
            <w:noProof/>
          </w:rPr>
          <w:t>Limitations and Constraints</w:t>
        </w:r>
        <w:r>
          <w:rPr>
            <w:noProof/>
            <w:webHidden/>
          </w:rPr>
          <w:tab/>
        </w:r>
        <w:r>
          <w:rPr>
            <w:noProof/>
            <w:webHidden/>
          </w:rPr>
          <w:fldChar w:fldCharType="begin"/>
        </w:r>
        <w:r>
          <w:rPr>
            <w:noProof/>
            <w:webHidden/>
          </w:rPr>
          <w:instrText xml:space="preserve"> PAGEREF _Toc203392147 \h </w:instrText>
        </w:r>
        <w:r>
          <w:rPr>
            <w:noProof/>
            <w:webHidden/>
          </w:rPr>
        </w:r>
        <w:r>
          <w:rPr>
            <w:noProof/>
            <w:webHidden/>
          </w:rPr>
          <w:fldChar w:fldCharType="separate"/>
        </w:r>
        <w:r>
          <w:rPr>
            <w:noProof/>
            <w:webHidden/>
          </w:rPr>
          <w:t>34</w:t>
        </w:r>
        <w:r>
          <w:rPr>
            <w:noProof/>
            <w:webHidden/>
          </w:rPr>
          <w:fldChar w:fldCharType="end"/>
        </w:r>
      </w:hyperlink>
    </w:p>
    <w:p w14:paraId="0A6C6DE6" w14:textId="684739EA" w:rsidR="007A7933" w:rsidRDefault="007A7933">
      <w:pPr>
        <w:pStyle w:val="TOC1"/>
        <w:rPr>
          <w:rFonts w:asciiTheme="minorHAnsi" w:eastAsiaTheme="minorEastAsia" w:hAnsiTheme="minorHAnsi" w:cstheme="minorBidi"/>
          <w:b w:val="0"/>
          <w:noProof/>
          <w:color w:val="auto"/>
          <w:kern w:val="2"/>
          <w:szCs w:val="24"/>
          <w:lang w:eastAsia="en-CA"/>
          <w14:ligatures w14:val="standardContextual"/>
        </w:rPr>
      </w:pPr>
      <w:hyperlink w:anchor="_Toc203392148" w:history="1">
        <w:r w:rsidRPr="00565ADB">
          <w:rPr>
            <w:rStyle w:val="Hyperlink"/>
            <w:noProof/>
          </w:rPr>
          <w:t>Project Approach</w:t>
        </w:r>
        <w:r>
          <w:rPr>
            <w:noProof/>
            <w:webHidden/>
          </w:rPr>
          <w:tab/>
        </w:r>
        <w:r>
          <w:rPr>
            <w:noProof/>
            <w:webHidden/>
          </w:rPr>
          <w:fldChar w:fldCharType="begin"/>
        </w:r>
        <w:r>
          <w:rPr>
            <w:noProof/>
            <w:webHidden/>
          </w:rPr>
          <w:instrText xml:space="preserve"> PAGEREF _Toc203392148 \h </w:instrText>
        </w:r>
        <w:r>
          <w:rPr>
            <w:noProof/>
            <w:webHidden/>
          </w:rPr>
        </w:r>
        <w:r>
          <w:rPr>
            <w:noProof/>
            <w:webHidden/>
          </w:rPr>
          <w:fldChar w:fldCharType="separate"/>
        </w:r>
        <w:r>
          <w:rPr>
            <w:noProof/>
            <w:webHidden/>
          </w:rPr>
          <w:t>35</w:t>
        </w:r>
        <w:r>
          <w:rPr>
            <w:noProof/>
            <w:webHidden/>
          </w:rPr>
          <w:fldChar w:fldCharType="end"/>
        </w:r>
      </w:hyperlink>
    </w:p>
    <w:p w14:paraId="7CC0B9D6" w14:textId="185CEAF3" w:rsidR="007A7933" w:rsidRDefault="007A7933">
      <w:pPr>
        <w:pStyle w:val="TOC3"/>
        <w:tabs>
          <w:tab w:val="left" w:pos="960"/>
          <w:tab w:val="right" w:leader="dot" w:pos="9350"/>
        </w:tabs>
        <w:rPr>
          <w:rFonts w:asciiTheme="minorHAnsi" w:hAnsiTheme="minorHAnsi"/>
          <w:noProof/>
          <w:kern w:val="2"/>
          <w:sz w:val="24"/>
          <w:lang w:eastAsia="en-CA"/>
          <w14:ligatures w14:val="standardContextual"/>
        </w:rPr>
      </w:pPr>
      <w:hyperlink w:anchor="_Toc203392149" w:history="1">
        <w:r w:rsidRPr="00565ADB">
          <w:rPr>
            <w:rStyle w:val="Hyperlink"/>
            <w:noProof/>
          </w:rPr>
          <w:t>1.</w:t>
        </w:r>
        <w:r>
          <w:rPr>
            <w:rFonts w:asciiTheme="minorHAnsi" w:hAnsiTheme="minorHAnsi"/>
            <w:noProof/>
            <w:kern w:val="2"/>
            <w:sz w:val="24"/>
            <w:lang w:eastAsia="en-CA"/>
            <w14:ligatures w14:val="standardContextual"/>
          </w:rPr>
          <w:tab/>
        </w:r>
        <w:r w:rsidRPr="00565ADB">
          <w:rPr>
            <w:rStyle w:val="Hyperlink"/>
            <w:noProof/>
          </w:rPr>
          <w:t>Research Methodology</w:t>
        </w:r>
        <w:r>
          <w:rPr>
            <w:noProof/>
            <w:webHidden/>
          </w:rPr>
          <w:tab/>
        </w:r>
        <w:r>
          <w:rPr>
            <w:noProof/>
            <w:webHidden/>
          </w:rPr>
          <w:fldChar w:fldCharType="begin"/>
        </w:r>
        <w:r>
          <w:rPr>
            <w:noProof/>
            <w:webHidden/>
          </w:rPr>
          <w:instrText xml:space="preserve"> PAGEREF _Toc203392149 \h </w:instrText>
        </w:r>
        <w:r>
          <w:rPr>
            <w:noProof/>
            <w:webHidden/>
          </w:rPr>
        </w:r>
        <w:r>
          <w:rPr>
            <w:noProof/>
            <w:webHidden/>
          </w:rPr>
          <w:fldChar w:fldCharType="separate"/>
        </w:r>
        <w:r>
          <w:rPr>
            <w:noProof/>
            <w:webHidden/>
          </w:rPr>
          <w:t>35</w:t>
        </w:r>
        <w:r>
          <w:rPr>
            <w:noProof/>
            <w:webHidden/>
          </w:rPr>
          <w:fldChar w:fldCharType="end"/>
        </w:r>
      </w:hyperlink>
    </w:p>
    <w:p w14:paraId="08A64A2C" w14:textId="17D6ABD6" w:rsidR="007A7933" w:rsidRDefault="007A7933">
      <w:pPr>
        <w:pStyle w:val="TOC3"/>
        <w:tabs>
          <w:tab w:val="left" w:pos="960"/>
          <w:tab w:val="right" w:leader="dot" w:pos="9350"/>
        </w:tabs>
        <w:rPr>
          <w:rFonts w:asciiTheme="minorHAnsi" w:hAnsiTheme="minorHAnsi"/>
          <w:noProof/>
          <w:kern w:val="2"/>
          <w:sz w:val="24"/>
          <w:lang w:eastAsia="en-CA"/>
          <w14:ligatures w14:val="standardContextual"/>
        </w:rPr>
      </w:pPr>
      <w:hyperlink w:anchor="_Toc203392150" w:history="1">
        <w:r w:rsidRPr="00565ADB">
          <w:rPr>
            <w:rStyle w:val="Hyperlink"/>
            <w:noProof/>
          </w:rPr>
          <w:t>2.</w:t>
        </w:r>
        <w:r>
          <w:rPr>
            <w:rFonts w:asciiTheme="minorHAnsi" w:hAnsiTheme="minorHAnsi"/>
            <w:noProof/>
            <w:kern w:val="2"/>
            <w:sz w:val="24"/>
            <w:lang w:eastAsia="en-CA"/>
            <w14:ligatures w14:val="standardContextual"/>
          </w:rPr>
          <w:tab/>
        </w:r>
        <w:r w:rsidRPr="00565ADB">
          <w:rPr>
            <w:rStyle w:val="Hyperlink"/>
            <w:noProof/>
          </w:rPr>
          <w:t>Justification the Approach on Prior Studies</w:t>
        </w:r>
        <w:r>
          <w:rPr>
            <w:noProof/>
            <w:webHidden/>
          </w:rPr>
          <w:tab/>
        </w:r>
        <w:r>
          <w:rPr>
            <w:noProof/>
            <w:webHidden/>
          </w:rPr>
          <w:fldChar w:fldCharType="begin"/>
        </w:r>
        <w:r>
          <w:rPr>
            <w:noProof/>
            <w:webHidden/>
          </w:rPr>
          <w:instrText xml:space="preserve"> PAGEREF _Toc203392150 \h </w:instrText>
        </w:r>
        <w:r>
          <w:rPr>
            <w:noProof/>
            <w:webHidden/>
          </w:rPr>
        </w:r>
        <w:r>
          <w:rPr>
            <w:noProof/>
            <w:webHidden/>
          </w:rPr>
          <w:fldChar w:fldCharType="separate"/>
        </w:r>
        <w:r>
          <w:rPr>
            <w:noProof/>
            <w:webHidden/>
          </w:rPr>
          <w:t>37</w:t>
        </w:r>
        <w:r>
          <w:rPr>
            <w:noProof/>
            <w:webHidden/>
          </w:rPr>
          <w:fldChar w:fldCharType="end"/>
        </w:r>
      </w:hyperlink>
    </w:p>
    <w:p w14:paraId="6E781E2C" w14:textId="6BC06337" w:rsidR="007A7933" w:rsidRDefault="007A7933">
      <w:pPr>
        <w:pStyle w:val="TOC3"/>
        <w:tabs>
          <w:tab w:val="left" w:pos="960"/>
          <w:tab w:val="right" w:leader="dot" w:pos="9350"/>
        </w:tabs>
        <w:rPr>
          <w:rFonts w:asciiTheme="minorHAnsi" w:hAnsiTheme="minorHAnsi"/>
          <w:noProof/>
          <w:kern w:val="2"/>
          <w:sz w:val="24"/>
          <w:lang w:eastAsia="en-CA"/>
          <w14:ligatures w14:val="standardContextual"/>
        </w:rPr>
      </w:pPr>
      <w:hyperlink w:anchor="_Toc203392151" w:history="1">
        <w:r w:rsidRPr="00565ADB">
          <w:rPr>
            <w:rStyle w:val="Hyperlink"/>
            <w:noProof/>
          </w:rPr>
          <w:t>3.</w:t>
        </w:r>
        <w:r>
          <w:rPr>
            <w:rFonts w:asciiTheme="minorHAnsi" w:hAnsiTheme="minorHAnsi"/>
            <w:noProof/>
            <w:kern w:val="2"/>
            <w:sz w:val="24"/>
            <w:lang w:eastAsia="en-CA"/>
            <w14:ligatures w14:val="standardContextual"/>
          </w:rPr>
          <w:tab/>
        </w:r>
        <w:r w:rsidRPr="00565ADB">
          <w:rPr>
            <w:rStyle w:val="Hyperlink"/>
            <w:noProof/>
          </w:rPr>
          <w:t>Proposed Methodology and Tools</w:t>
        </w:r>
        <w:r>
          <w:rPr>
            <w:noProof/>
            <w:webHidden/>
          </w:rPr>
          <w:tab/>
        </w:r>
        <w:r>
          <w:rPr>
            <w:noProof/>
            <w:webHidden/>
          </w:rPr>
          <w:fldChar w:fldCharType="begin"/>
        </w:r>
        <w:r>
          <w:rPr>
            <w:noProof/>
            <w:webHidden/>
          </w:rPr>
          <w:instrText xml:space="preserve"> PAGEREF _Toc203392151 \h </w:instrText>
        </w:r>
        <w:r>
          <w:rPr>
            <w:noProof/>
            <w:webHidden/>
          </w:rPr>
        </w:r>
        <w:r>
          <w:rPr>
            <w:noProof/>
            <w:webHidden/>
          </w:rPr>
          <w:fldChar w:fldCharType="separate"/>
        </w:r>
        <w:r>
          <w:rPr>
            <w:noProof/>
            <w:webHidden/>
          </w:rPr>
          <w:t>38</w:t>
        </w:r>
        <w:r>
          <w:rPr>
            <w:noProof/>
            <w:webHidden/>
          </w:rPr>
          <w:fldChar w:fldCharType="end"/>
        </w:r>
      </w:hyperlink>
    </w:p>
    <w:p w14:paraId="112A73ED" w14:textId="17C56D9A" w:rsidR="007A7933" w:rsidRDefault="007A7933">
      <w:pPr>
        <w:pStyle w:val="TOC1"/>
        <w:rPr>
          <w:rFonts w:asciiTheme="minorHAnsi" w:eastAsiaTheme="minorEastAsia" w:hAnsiTheme="minorHAnsi" w:cstheme="minorBidi"/>
          <w:b w:val="0"/>
          <w:noProof/>
          <w:color w:val="auto"/>
          <w:kern w:val="2"/>
          <w:szCs w:val="24"/>
          <w:lang w:eastAsia="en-CA"/>
          <w14:ligatures w14:val="standardContextual"/>
        </w:rPr>
      </w:pPr>
      <w:hyperlink w:anchor="_Toc203392152" w:history="1">
        <w:r w:rsidRPr="00565ADB">
          <w:rPr>
            <w:rStyle w:val="Hyperlink"/>
            <w:noProof/>
          </w:rPr>
          <w:t>Roadmap</w:t>
        </w:r>
        <w:r>
          <w:rPr>
            <w:noProof/>
            <w:webHidden/>
          </w:rPr>
          <w:tab/>
        </w:r>
        <w:r>
          <w:rPr>
            <w:noProof/>
            <w:webHidden/>
          </w:rPr>
          <w:fldChar w:fldCharType="begin"/>
        </w:r>
        <w:r>
          <w:rPr>
            <w:noProof/>
            <w:webHidden/>
          </w:rPr>
          <w:instrText xml:space="preserve"> PAGEREF _Toc203392152 \h </w:instrText>
        </w:r>
        <w:r>
          <w:rPr>
            <w:noProof/>
            <w:webHidden/>
          </w:rPr>
        </w:r>
        <w:r>
          <w:rPr>
            <w:noProof/>
            <w:webHidden/>
          </w:rPr>
          <w:fldChar w:fldCharType="separate"/>
        </w:r>
        <w:r>
          <w:rPr>
            <w:noProof/>
            <w:webHidden/>
          </w:rPr>
          <w:t>39</w:t>
        </w:r>
        <w:r>
          <w:rPr>
            <w:noProof/>
            <w:webHidden/>
          </w:rPr>
          <w:fldChar w:fldCharType="end"/>
        </w:r>
      </w:hyperlink>
    </w:p>
    <w:p w14:paraId="24ADFAFB" w14:textId="06B72EAD" w:rsidR="007A7933" w:rsidRDefault="007A7933">
      <w:pPr>
        <w:pStyle w:val="TOC1"/>
        <w:rPr>
          <w:rFonts w:asciiTheme="minorHAnsi" w:eastAsiaTheme="minorEastAsia" w:hAnsiTheme="minorHAnsi" w:cstheme="minorBidi"/>
          <w:b w:val="0"/>
          <w:noProof/>
          <w:color w:val="auto"/>
          <w:kern w:val="2"/>
          <w:szCs w:val="24"/>
          <w:lang w:eastAsia="en-CA"/>
          <w14:ligatures w14:val="standardContextual"/>
        </w:rPr>
      </w:pPr>
      <w:hyperlink w:anchor="_Toc203392153" w:history="1">
        <w:r w:rsidRPr="00565ADB">
          <w:rPr>
            <w:rStyle w:val="Hyperlink"/>
            <w:noProof/>
          </w:rPr>
          <w:t>GitHub Repository Link</w:t>
        </w:r>
        <w:r>
          <w:rPr>
            <w:noProof/>
            <w:webHidden/>
          </w:rPr>
          <w:tab/>
        </w:r>
        <w:r>
          <w:rPr>
            <w:noProof/>
            <w:webHidden/>
          </w:rPr>
          <w:fldChar w:fldCharType="begin"/>
        </w:r>
        <w:r>
          <w:rPr>
            <w:noProof/>
            <w:webHidden/>
          </w:rPr>
          <w:instrText xml:space="preserve"> PAGEREF _Toc203392153 \h </w:instrText>
        </w:r>
        <w:r>
          <w:rPr>
            <w:noProof/>
            <w:webHidden/>
          </w:rPr>
        </w:r>
        <w:r>
          <w:rPr>
            <w:noProof/>
            <w:webHidden/>
          </w:rPr>
          <w:fldChar w:fldCharType="separate"/>
        </w:r>
        <w:r>
          <w:rPr>
            <w:noProof/>
            <w:webHidden/>
          </w:rPr>
          <w:t>40</w:t>
        </w:r>
        <w:r>
          <w:rPr>
            <w:noProof/>
            <w:webHidden/>
          </w:rPr>
          <w:fldChar w:fldCharType="end"/>
        </w:r>
      </w:hyperlink>
    </w:p>
    <w:p w14:paraId="41822548" w14:textId="07C1AA4E" w:rsidR="007A7933" w:rsidRDefault="007A7933">
      <w:pPr>
        <w:pStyle w:val="TOC1"/>
        <w:rPr>
          <w:rFonts w:asciiTheme="minorHAnsi" w:eastAsiaTheme="minorEastAsia" w:hAnsiTheme="minorHAnsi" w:cstheme="minorBidi"/>
          <w:b w:val="0"/>
          <w:noProof/>
          <w:color w:val="auto"/>
          <w:kern w:val="2"/>
          <w:szCs w:val="24"/>
          <w:lang w:eastAsia="en-CA"/>
          <w14:ligatures w14:val="standardContextual"/>
        </w:rPr>
      </w:pPr>
      <w:hyperlink w:anchor="_Toc203392154" w:history="1">
        <w:r w:rsidRPr="00565ADB">
          <w:rPr>
            <w:rStyle w:val="Hyperlink"/>
            <w:noProof/>
          </w:rPr>
          <w:t>References</w:t>
        </w:r>
        <w:r>
          <w:rPr>
            <w:noProof/>
            <w:webHidden/>
          </w:rPr>
          <w:tab/>
        </w:r>
        <w:r>
          <w:rPr>
            <w:noProof/>
            <w:webHidden/>
          </w:rPr>
          <w:fldChar w:fldCharType="begin"/>
        </w:r>
        <w:r>
          <w:rPr>
            <w:noProof/>
            <w:webHidden/>
          </w:rPr>
          <w:instrText xml:space="preserve"> PAGEREF _Toc203392154 \h </w:instrText>
        </w:r>
        <w:r>
          <w:rPr>
            <w:noProof/>
            <w:webHidden/>
          </w:rPr>
        </w:r>
        <w:r>
          <w:rPr>
            <w:noProof/>
            <w:webHidden/>
          </w:rPr>
          <w:fldChar w:fldCharType="separate"/>
        </w:r>
        <w:r>
          <w:rPr>
            <w:noProof/>
            <w:webHidden/>
          </w:rPr>
          <w:t>41</w:t>
        </w:r>
        <w:r>
          <w:rPr>
            <w:noProof/>
            <w:webHidden/>
          </w:rPr>
          <w:fldChar w:fldCharType="end"/>
        </w:r>
      </w:hyperlink>
    </w:p>
    <w:p w14:paraId="38DD1A8A" w14:textId="778162CB" w:rsidR="007A7933" w:rsidRDefault="007A7933">
      <w:pPr>
        <w:pStyle w:val="TOC1"/>
        <w:rPr>
          <w:rFonts w:asciiTheme="minorHAnsi" w:eastAsiaTheme="minorEastAsia" w:hAnsiTheme="minorHAnsi" w:cstheme="minorBidi"/>
          <w:b w:val="0"/>
          <w:noProof/>
          <w:color w:val="auto"/>
          <w:kern w:val="2"/>
          <w:szCs w:val="24"/>
          <w:lang w:eastAsia="en-CA"/>
          <w14:ligatures w14:val="standardContextual"/>
        </w:rPr>
      </w:pPr>
      <w:hyperlink w:anchor="_Toc203392155" w:history="1">
        <w:r w:rsidRPr="00565ADB">
          <w:rPr>
            <w:rStyle w:val="Hyperlink"/>
            <w:noProof/>
          </w:rPr>
          <w:t>Appendices</w:t>
        </w:r>
        <w:r>
          <w:rPr>
            <w:noProof/>
            <w:webHidden/>
          </w:rPr>
          <w:tab/>
        </w:r>
        <w:r>
          <w:rPr>
            <w:noProof/>
            <w:webHidden/>
          </w:rPr>
          <w:fldChar w:fldCharType="begin"/>
        </w:r>
        <w:r>
          <w:rPr>
            <w:noProof/>
            <w:webHidden/>
          </w:rPr>
          <w:instrText xml:space="preserve"> PAGEREF _Toc203392155 \h </w:instrText>
        </w:r>
        <w:r>
          <w:rPr>
            <w:noProof/>
            <w:webHidden/>
          </w:rPr>
        </w:r>
        <w:r>
          <w:rPr>
            <w:noProof/>
            <w:webHidden/>
          </w:rPr>
          <w:fldChar w:fldCharType="separate"/>
        </w:r>
        <w:r>
          <w:rPr>
            <w:noProof/>
            <w:webHidden/>
          </w:rPr>
          <w:t>46</w:t>
        </w:r>
        <w:r>
          <w:rPr>
            <w:noProof/>
            <w:webHidden/>
          </w:rPr>
          <w:fldChar w:fldCharType="end"/>
        </w:r>
      </w:hyperlink>
    </w:p>
    <w:p w14:paraId="155002BE" w14:textId="642DA892" w:rsidR="007A7933" w:rsidRDefault="007A793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3392156" w:history="1">
        <w:r w:rsidRPr="00565ADB">
          <w:rPr>
            <w:rStyle w:val="Hyperlink"/>
            <w:noProof/>
          </w:rPr>
          <w:t>Appendix A - Boxplot</w:t>
        </w:r>
        <w:r>
          <w:rPr>
            <w:noProof/>
            <w:webHidden/>
          </w:rPr>
          <w:tab/>
        </w:r>
        <w:r>
          <w:rPr>
            <w:noProof/>
            <w:webHidden/>
          </w:rPr>
          <w:fldChar w:fldCharType="begin"/>
        </w:r>
        <w:r>
          <w:rPr>
            <w:noProof/>
            <w:webHidden/>
          </w:rPr>
          <w:instrText xml:space="preserve"> PAGEREF _Toc203392156 \h </w:instrText>
        </w:r>
        <w:r>
          <w:rPr>
            <w:noProof/>
            <w:webHidden/>
          </w:rPr>
        </w:r>
        <w:r>
          <w:rPr>
            <w:noProof/>
            <w:webHidden/>
          </w:rPr>
          <w:fldChar w:fldCharType="separate"/>
        </w:r>
        <w:r>
          <w:rPr>
            <w:noProof/>
            <w:webHidden/>
          </w:rPr>
          <w:t>46</w:t>
        </w:r>
        <w:r>
          <w:rPr>
            <w:noProof/>
            <w:webHidden/>
          </w:rPr>
          <w:fldChar w:fldCharType="end"/>
        </w:r>
      </w:hyperlink>
    </w:p>
    <w:p w14:paraId="3985E800" w14:textId="56AFFC39" w:rsidR="007A7933" w:rsidRDefault="007A793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3392157" w:history="1">
        <w:r w:rsidRPr="00565ADB">
          <w:rPr>
            <w:rStyle w:val="Hyperlink"/>
            <w:noProof/>
          </w:rPr>
          <w:t>Appendix B - QQ Plot</w:t>
        </w:r>
        <w:r>
          <w:rPr>
            <w:noProof/>
            <w:webHidden/>
          </w:rPr>
          <w:tab/>
        </w:r>
        <w:r>
          <w:rPr>
            <w:noProof/>
            <w:webHidden/>
          </w:rPr>
          <w:fldChar w:fldCharType="begin"/>
        </w:r>
        <w:r>
          <w:rPr>
            <w:noProof/>
            <w:webHidden/>
          </w:rPr>
          <w:instrText xml:space="preserve"> PAGEREF _Toc203392157 \h </w:instrText>
        </w:r>
        <w:r>
          <w:rPr>
            <w:noProof/>
            <w:webHidden/>
          </w:rPr>
        </w:r>
        <w:r>
          <w:rPr>
            <w:noProof/>
            <w:webHidden/>
          </w:rPr>
          <w:fldChar w:fldCharType="separate"/>
        </w:r>
        <w:r>
          <w:rPr>
            <w:noProof/>
            <w:webHidden/>
          </w:rPr>
          <w:t>48</w:t>
        </w:r>
        <w:r>
          <w:rPr>
            <w:noProof/>
            <w:webHidden/>
          </w:rPr>
          <w:fldChar w:fldCharType="end"/>
        </w:r>
      </w:hyperlink>
    </w:p>
    <w:p w14:paraId="61220B95" w14:textId="227EBF6F" w:rsidR="007A7933" w:rsidRDefault="007A793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3392158" w:history="1">
        <w:r w:rsidRPr="00565ADB">
          <w:rPr>
            <w:rStyle w:val="Hyperlink"/>
            <w:noProof/>
          </w:rPr>
          <w:t>Appendix C - Histogram: BEFORE Normalization</w:t>
        </w:r>
        <w:r>
          <w:rPr>
            <w:noProof/>
            <w:webHidden/>
          </w:rPr>
          <w:tab/>
        </w:r>
        <w:r>
          <w:rPr>
            <w:noProof/>
            <w:webHidden/>
          </w:rPr>
          <w:fldChar w:fldCharType="begin"/>
        </w:r>
        <w:r>
          <w:rPr>
            <w:noProof/>
            <w:webHidden/>
          </w:rPr>
          <w:instrText xml:space="preserve"> PAGEREF _Toc203392158 \h </w:instrText>
        </w:r>
        <w:r>
          <w:rPr>
            <w:noProof/>
            <w:webHidden/>
          </w:rPr>
        </w:r>
        <w:r>
          <w:rPr>
            <w:noProof/>
            <w:webHidden/>
          </w:rPr>
          <w:fldChar w:fldCharType="separate"/>
        </w:r>
        <w:r>
          <w:rPr>
            <w:noProof/>
            <w:webHidden/>
          </w:rPr>
          <w:t>50</w:t>
        </w:r>
        <w:r>
          <w:rPr>
            <w:noProof/>
            <w:webHidden/>
          </w:rPr>
          <w:fldChar w:fldCharType="end"/>
        </w:r>
      </w:hyperlink>
    </w:p>
    <w:p w14:paraId="72234D2F" w14:textId="7DACCBF4" w:rsidR="007A7933" w:rsidRDefault="007A793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3392159" w:history="1">
        <w:r w:rsidRPr="00565ADB">
          <w:rPr>
            <w:rStyle w:val="Hyperlink"/>
            <w:noProof/>
          </w:rPr>
          <w:t>Appendix D - Histogram: AFTER Normalization</w:t>
        </w:r>
        <w:r>
          <w:rPr>
            <w:noProof/>
            <w:webHidden/>
          </w:rPr>
          <w:tab/>
        </w:r>
        <w:r>
          <w:rPr>
            <w:noProof/>
            <w:webHidden/>
          </w:rPr>
          <w:fldChar w:fldCharType="begin"/>
        </w:r>
        <w:r>
          <w:rPr>
            <w:noProof/>
            <w:webHidden/>
          </w:rPr>
          <w:instrText xml:space="preserve"> PAGEREF _Toc203392159 \h </w:instrText>
        </w:r>
        <w:r>
          <w:rPr>
            <w:noProof/>
            <w:webHidden/>
          </w:rPr>
        </w:r>
        <w:r>
          <w:rPr>
            <w:noProof/>
            <w:webHidden/>
          </w:rPr>
          <w:fldChar w:fldCharType="separate"/>
        </w:r>
        <w:r>
          <w:rPr>
            <w:noProof/>
            <w:webHidden/>
          </w:rPr>
          <w:t>52</w:t>
        </w:r>
        <w:r>
          <w:rPr>
            <w:noProof/>
            <w:webHidden/>
          </w:rPr>
          <w:fldChar w:fldCharType="end"/>
        </w:r>
      </w:hyperlink>
    </w:p>
    <w:p w14:paraId="4F550028" w14:textId="0AFC2483" w:rsidR="007A7933" w:rsidRDefault="007A793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3392160" w:history="1">
        <w:r w:rsidRPr="00565ADB">
          <w:rPr>
            <w:rStyle w:val="Hyperlink"/>
            <w:noProof/>
          </w:rPr>
          <w:t>Appendix E - Evaluation Summary with Best Model per Country and Target</w:t>
        </w:r>
        <w:r>
          <w:rPr>
            <w:noProof/>
            <w:webHidden/>
          </w:rPr>
          <w:tab/>
        </w:r>
        <w:r>
          <w:rPr>
            <w:noProof/>
            <w:webHidden/>
          </w:rPr>
          <w:fldChar w:fldCharType="begin"/>
        </w:r>
        <w:r>
          <w:rPr>
            <w:noProof/>
            <w:webHidden/>
          </w:rPr>
          <w:instrText xml:space="preserve"> PAGEREF _Toc203392160 \h </w:instrText>
        </w:r>
        <w:r>
          <w:rPr>
            <w:noProof/>
            <w:webHidden/>
          </w:rPr>
        </w:r>
        <w:r>
          <w:rPr>
            <w:noProof/>
            <w:webHidden/>
          </w:rPr>
          <w:fldChar w:fldCharType="separate"/>
        </w:r>
        <w:r>
          <w:rPr>
            <w:noProof/>
            <w:webHidden/>
          </w:rPr>
          <w:t>54</w:t>
        </w:r>
        <w:r>
          <w:rPr>
            <w:noProof/>
            <w:webHidden/>
          </w:rPr>
          <w:fldChar w:fldCharType="end"/>
        </w:r>
      </w:hyperlink>
    </w:p>
    <w:p w14:paraId="2326A243" w14:textId="0AF3D095" w:rsidR="00811FE5" w:rsidRDefault="00A11CB1" w:rsidP="006C2040">
      <w:pPr>
        <w:sectPr w:rsidR="00811FE5" w:rsidSect="000C6039">
          <w:headerReference w:type="default" r:id="rId9"/>
          <w:pgSz w:w="12240" w:h="15840"/>
          <w:pgMar w:top="2160" w:right="1440" w:bottom="2070" w:left="1440" w:header="709" w:footer="1003" w:gutter="0"/>
          <w:pgNumType w:start="1"/>
          <w:cols w:space="708"/>
          <w:titlePg/>
          <w:docGrid w:linePitch="360"/>
        </w:sectPr>
      </w:pPr>
      <w:r>
        <w:rPr>
          <w:rFonts w:eastAsiaTheme="majorEastAsia" w:cstheme="majorBidi"/>
          <w:b/>
          <w:bCs/>
          <w:color w:val="000000" w:themeColor="text1"/>
          <w:sz w:val="24"/>
          <w:szCs w:val="26"/>
        </w:rPr>
        <w:fldChar w:fldCharType="end"/>
      </w:r>
    </w:p>
    <w:p w14:paraId="6C7D8B39" w14:textId="77777777" w:rsidR="0009738E" w:rsidRDefault="0009738E" w:rsidP="0009738E">
      <w:pPr>
        <w:pStyle w:val="Heading1"/>
      </w:pPr>
      <w:bookmarkStart w:id="0" w:name="_Toc203392129"/>
      <w:r>
        <w:lastRenderedPageBreak/>
        <w:t>Problem Statement and Context</w:t>
      </w:r>
      <w:bookmarkEnd w:id="0"/>
    </w:p>
    <w:p w14:paraId="046D5CBB" w14:textId="45C5A6B9" w:rsidR="00FF768B" w:rsidRDefault="004A13D8" w:rsidP="00FF768B">
      <w:pPr>
        <w:pStyle w:val="Heading2"/>
        <w:rPr>
          <w:bCs/>
        </w:rPr>
      </w:pPr>
      <w:bookmarkStart w:id="1" w:name="_Toc203392130"/>
      <w:r>
        <w:rPr>
          <w:bCs/>
        </w:rPr>
        <w:t>Abstract</w:t>
      </w:r>
      <w:bookmarkEnd w:id="1"/>
    </w:p>
    <w:p w14:paraId="7F9A91E0" w14:textId="17F74C27" w:rsidR="00381704" w:rsidRPr="00381704" w:rsidRDefault="00381704" w:rsidP="00381704">
      <w:bookmarkStart w:id="2" w:name="_Toc442773186"/>
      <w:bookmarkStart w:id="3" w:name="_Toc452457339"/>
      <w:r w:rsidRPr="00381704">
        <w:t xml:space="preserve">This project </w:t>
      </w:r>
      <w:r w:rsidR="002A7D52">
        <w:t>analyze</w:t>
      </w:r>
      <w:r w:rsidRPr="00381704">
        <w:t xml:space="preserve">s the impact of economic, lifestyle, and demographic factors on </w:t>
      </w:r>
      <w:r w:rsidR="00C7152C">
        <w:t xml:space="preserve">global </w:t>
      </w:r>
      <w:r w:rsidRPr="00381704">
        <w:t xml:space="preserve">public health outcomes, </w:t>
      </w:r>
      <w:r w:rsidR="003D6D2E">
        <w:t>focus</w:t>
      </w:r>
      <w:r w:rsidR="00C7152C">
        <w:t>ing</w:t>
      </w:r>
      <w:r w:rsidRPr="00381704">
        <w:t xml:space="preserve"> </w:t>
      </w:r>
      <w:r w:rsidR="00C7152C">
        <w:t xml:space="preserve">specifically </w:t>
      </w:r>
      <w:r w:rsidRPr="00381704">
        <w:t xml:space="preserve">on </w:t>
      </w:r>
      <w:r w:rsidR="000F4708">
        <w:t>the</w:t>
      </w:r>
      <w:r w:rsidRPr="00381704">
        <w:t xml:space="preserve"> prevalence </w:t>
      </w:r>
      <w:r w:rsidR="000F4708">
        <w:t xml:space="preserve">of </w:t>
      </w:r>
      <w:r w:rsidR="00E00D0B">
        <w:t xml:space="preserve">non-communicable disease (NCDs) </w:t>
      </w:r>
      <w:r w:rsidR="00A53AF7">
        <w:t>such as heart disease and diabetes, as well as l</w:t>
      </w:r>
      <w:r w:rsidRPr="00381704">
        <w:t xml:space="preserve">ife expectancy. </w:t>
      </w:r>
      <w:r w:rsidR="002A7D52">
        <w:t>Using</w:t>
      </w:r>
      <w:r w:rsidRPr="00381704">
        <w:t xml:space="preserve"> a </w:t>
      </w:r>
      <w:r w:rsidR="00F55D5E">
        <w:t xml:space="preserve">consolidated </w:t>
      </w:r>
      <w:r w:rsidRPr="00381704">
        <w:t>dataset of 21,514 global observations across 18 variables</w:t>
      </w:r>
      <w:r w:rsidR="00F55D5E">
        <w:t xml:space="preserve"> from 16 sources </w:t>
      </w:r>
      <w:r w:rsidR="00D450CA">
        <w:t>compiled</w:t>
      </w:r>
      <w:r w:rsidR="00F55D5E">
        <w:t xml:space="preserve"> by </w:t>
      </w:r>
      <w:r w:rsidRPr="00DA33A0">
        <w:rPr>
          <w:i/>
          <w:iCs/>
        </w:rPr>
        <w:t>Our World in Data</w:t>
      </w:r>
      <w:r w:rsidR="00D450CA">
        <w:t>,</w:t>
      </w:r>
      <w:r w:rsidRPr="00381704">
        <w:t xml:space="preserve"> </w:t>
      </w:r>
      <w:r w:rsidR="001F2FCE">
        <w:t>covering</w:t>
      </w:r>
      <w:r w:rsidRPr="00381704">
        <w:t xml:space="preserve"> the period 1950 </w:t>
      </w:r>
      <w:r>
        <w:t>to</w:t>
      </w:r>
      <w:r w:rsidRPr="00381704">
        <w:t xml:space="preserve"> 2023, </w:t>
      </w:r>
      <w:r w:rsidR="00DA33A0">
        <w:t>this</w:t>
      </w:r>
      <w:r w:rsidRPr="00381704">
        <w:t xml:space="preserve"> study </w:t>
      </w:r>
      <w:r w:rsidR="001026A3">
        <w:t>applie</w:t>
      </w:r>
      <w:r w:rsidRPr="00381704">
        <w:t xml:space="preserve">s multiple linear regression and time series forecasting techniques to </w:t>
      </w:r>
      <w:r w:rsidR="00177F9A">
        <w:t>explore</w:t>
      </w:r>
      <w:r w:rsidRPr="00381704">
        <w:t xml:space="preserve"> historical </w:t>
      </w:r>
      <w:r w:rsidR="00266738">
        <w:t>pattern</w:t>
      </w:r>
      <w:r w:rsidRPr="00381704">
        <w:t xml:space="preserve">s and predict future health </w:t>
      </w:r>
      <w:r w:rsidR="00266738">
        <w:t>trend</w:t>
      </w:r>
      <w:r w:rsidRPr="00381704">
        <w:t>s.</w:t>
      </w:r>
    </w:p>
    <w:p w14:paraId="36EA881D" w14:textId="7A3FCB73" w:rsidR="00381704" w:rsidRPr="00381704" w:rsidRDefault="00832318" w:rsidP="001A28F5">
      <w:r>
        <w:t>The three</w:t>
      </w:r>
      <w:r w:rsidR="001A28F5">
        <w:t xml:space="preserve"> research questions </w:t>
      </w:r>
      <w:r>
        <w:t>are designed to help</w:t>
      </w:r>
      <w:r w:rsidR="0084378B">
        <w:t xml:space="preserve"> expla</w:t>
      </w:r>
      <w:r w:rsidR="00D0670C">
        <w:t xml:space="preserve">in </w:t>
      </w:r>
      <w:r w:rsidR="00C55C68">
        <w:t xml:space="preserve">how </w:t>
      </w:r>
      <w:r>
        <w:t xml:space="preserve">various </w:t>
      </w:r>
      <w:r w:rsidR="00C55C68">
        <w:t xml:space="preserve">determinants </w:t>
      </w:r>
      <w:r w:rsidR="00B64C39">
        <w:t xml:space="preserve">affect </w:t>
      </w:r>
      <w:r>
        <w:t>health outcomes</w:t>
      </w:r>
      <w:r w:rsidR="001A28F5">
        <w:t xml:space="preserve">: (1) </w:t>
      </w:r>
      <w:r w:rsidR="00970DC1" w:rsidRPr="00970DC1">
        <w:t xml:space="preserve">What are the key socioeconomic, demographic, and lifestyle factors most strongly associated with the prevalence of non-communicable diseases (heart disease and diabetes) across countries from 1950 to 2023? </w:t>
      </w:r>
      <w:r w:rsidR="001A28F5">
        <w:t xml:space="preserve">(e.g., diabetes and heart disease); (2) </w:t>
      </w:r>
      <w:r w:rsidR="00970DC1" w:rsidRPr="00970DC1">
        <w:t>To what extent do modifiable lifestyle and economic factors (e.g., BMI, cost of healthy diet, income, and CPI) explain variations in life expectancy and population health outcomes across countries?</w:t>
      </w:r>
      <w:r w:rsidR="001A28F5">
        <w:t xml:space="preserve">; and (3) </w:t>
      </w:r>
      <w:r w:rsidR="00115C0E" w:rsidRPr="00115C0E">
        <w:t>How will health outcomes (life expectancy, disease rates) evolve over the next 50 years (2023–2073), based on historical trends and key predictors identified in the period from 1950 to 2023?</w:t>
      </w:r>
    </w:p>
    <w:p w14:paraId="1645A8B8" w14:textId="493EF3DA" w:rsidR="002E479E" w:rsidRDefault="00F75A83" w:rsidP="00381704">
      <w:r>
        <w:t xml:space="preserve">While most </w:t>
      </w:r>
      <w:r w:rsidR="00A9177F" w:rsidRPr="00A9177F">
        <w:t xml:space="preserve">prior studies </w:t>
      </w:r>
      <w:r w:rsidR="00F71097">
        <w:t>are</w:t>
      </w:r>
      <w:r w:rsidR="00A9177F" w:rsidRPr="00A9177F">
        <w:t xml:space="preserve"> limited </w:t>
      </w:r>
      <w:r w:rsidR="00F71097">
        <w:t xml:space="preserve">to specific </w:t>
      </w:r>
      <w:r w:rsidR="00A9177F" w:rsidRPr="00A9177F">
        <w:t xml:space="preserve">regions or </w:t>
      </w:r>
      <w:r w:rsidR="00606D83">
        <w:t xml:space="preserve">shorter </w:t>
      </w:r>
      <w:r w:rsidR="00A9177F" w:rsidRPr="00A9177F">
        <w:t xml:space="preserve">timeframes, this project </w:t>
      </w:r>
      <w:r w:rsidR="00DD579B">
        <w:t>provide</w:t>
      </w:r>
      <w:r w:rsidR="00A9177F" w:rsidRPr="00A9177F">
        <w:t>s a global</w:t>
      </w:r>
      <w:r w:rsidR="00606D83">
        <w:t>ly scoped</w:t>
      </w:r>
      <w:r w:rsidR="00A9177F" w:rsidRPr="00A9177F">
        <w:t>, long-term perspective</w:t>
      </w:r>
      <w:r w:rsidR="00606D83">
        <w:t xml:space="preserve"> </w:t>
      </w:r>
      <w:r w:rsidR="007C2D4D">
        <w:t>on the determinants of</w:t>
      </w:r>
      <w:r w:rsidR="00DD579B">
        <w:t xml:space="preserve"> health</w:t>
      </w:r>
      <w:r w:rsidR="00A9177F" w:rsidRPr="00A9177F">
        <w:t xml:space="preserve">. </w:t>
      </w:r>
      <w:r w:rsidR="0040391D">
        <w:t>A</w:t>
      </w:r>
      <w:r w:rsidR="00D445DF">
        <w:t>naly</w:t>
      </w:r>
      <w:r w:rsidR="0040391D">
        <w:t>tical</w:t>
      </w:r>
      <w:r w:rsidR="00D445DF">
        <w:t xml:space="preserve"> tools</w:t>
      </w:r>
      <w:r w:rsidR="00455C73">
        <w:t xml:space="preserve"> </w:t>
      </w:r>
      <w:r w:rsidR="00EE2CEE">
        <w:t xml:space="preserve">in Python, </w:t>
      </w:r>
      <w:r w:rsidR="00455C73">
        <w:t>such as</w:t>
      </w:r>
      <w:r w:rsidR="00A9177F" w:rsidRPr="00A9177F">
        <w:t xml:space="preserve"> </w:t>
      </w:r>
      <w:r w:rsidR="008558F4">
        <w:t>pandas</w:t>
      </w:r>
      <w:r w:rsidR="00A9177F" w:rsidRPr="00A9177F">
        <w:t xml:space="preserve">, scikit-learn, and </w:t>
      </w:r>
      <w:r w:rsidR="00A9177F">
        <w:t>time series</w:t>
      </w:r>
      <w:r w:rsidR="002E479E">
        <w:t xml:space="preserve"> </w:t>
      </w:r>
      <w:r w:rsidR="00455C73">
        <w:t>models</w:t>
      </w:r>
      <w:r w:rsidR="00D27933">
        <w:t xml:space="preserve">, are used to </w:t>
      </w:r>
      <w:r w:rsidR="007B18CC">
        <w:t>conduct</w:t>
      </w:r>
      <w:r w:rsidR="00D27933">
        <w:t xml:space="preserve"> </w:t>
      </w:r>
      <w:r w:rsidR="00455C73">
        <w:t>regression</w:t>
      </w:r>
      <w:r w:rsidR="00A9177F" w:rsidRPr="00A9177F">
        <w:t xml:space="preserve"> </w:t>
      </w:r>
      <w:r w:rsidR="00D7177F">
        <w:t xml:space="preserve">analysis </w:t>
      </w:r>
      <w:r w:rsidR="00A9177F" w:rsidRPr="00A9177F">
        <w:t>and forecast</w:t>
      </w:r>
      <w:r w:rsidR="00384248">
        <w:t xml:space="preserve"> future health outcomes</w:t>
      </w:r>
      <w:r w:rsidR="00A9177F" w:rsidRPr="00A9177F">
        <w:t>.</w:t>
      </w:r>
    </w:p>
    <w:p w14:paraId="7022D97A" w14:textId="35167535" w:rsidR="00B957F6" w:rsidRPr="00381704" w:rsidRDefault="00891E01" w:rsidP="00381704">
      <w:r>
        <w:t xml:space="preserve">By identifying </w:t>
      </w:r>
      <w:r w:rsidR="00E85BC2">
        <w:t xml:space="preserve">influential predictors and </w:t>
      </w:r>
      <w:r w:rsidR="008E37B4">
        <w:t>modeling long-term trends</w:t>
      </w:r>
      <w:r w:rsidR="000A0030">
        <w:t xml:space="preserve">, this research provides evidence-based insights that can </w:t>
      </w:r>
      <w:r w:rsidR="00755103">
        <w:t>support global</w:t>
      </w:r>
      <w:r w:rsidR="000A0030">
        <w:t xml:space="preserve"> health policy, </w:t>
      </w:r>
      <w:r w:rsidR="00755103">
        <w:t>inform</w:t>
      </w:r>
      <w:r w:rsidR="000A0030">
        <w:t xml:space="preserve"> preventive strategies, and improve population health outcomes over time.</w:t>
      </w:r>
    </w:p>
    <w:p w14:paraId="3F4405BB" w14:textId="77777777" w:rsidR="004A13D8" w:rsidRDefault="004A13D8" w:rsidP="004A13D8">
      <w:pPr>
        <w:pStyle w:val="Heading2"/>
        <w:rPr>
          <w:bCs/>
        </w:rPr>
      </w:pPr>
      <w:bookmarkStart w:id="4" w:name="_Toc203392131"/>
      <w:r>
        <w:rPr>
          <w:bCs/>
        </w:rPr>
        <w:t>Theme</w:t>
      </w:r>
      <w:bookmarkEnd w:id="4"/>
    </w:p>
    <w:p w14:paraId="1F2E6DFC" w14:textId="65164BA4" w:rsidR="004A55D9" w:rsidRDefault="004A55D9" w:rsidP="003D7DAA">
      <w:r w:rsidRPr="00934335">
        <w:t xml:space="preserve">Modeling the Impact of Economic, Lifestyle, and Demographic Factors on Health Outcomes Using Regression and </w:t>
      </w:r>
      <w:r>
        <w:t>Time Series</w:t>
      </w:r>
      <w:r w:rsidRPr="00934335">
        <w:t xml:space="preserve"> Techniques</w:t>
      </w:r>
    </w:p>
    <w:p w14:paraId="54EB4417" w14:textId="02C16B51" w:rsidR="003D7DAA" w:rsidRDefault="00B13139" w:rsidP="003D7DAA">
      <w:pPr>
        <w:pStyle w:val="Heading2"/>
        <w:rPr>
          <w:bCs/>
        </w:rPr>
      </w:pPr>
      <w:bookmarkStart w:id="5" w:name="_Toc203392132"/>
      <w:r>
        <w:rPr>
          <w:bCs/>
        </w:rPr>
        <w:t xml:space="preserve">Context and </w:t>
      </w:r>
      <w:r w:rsidR="00054DF2">
        <w:rPr>
          <w:bCs/>
        </w:rPr>
        <w:t>B</w:t>
      </w:r>
      <w:r>
        <w:rPr>
          <w:bCs/>
        </w:rPr>
        <w:t>ackground</w:t>
      </w:r>
      <w:bookmarkEnd w:id="5"/>
    </w:p>
    <w:p w14:paraId="60A00DFB" w14:textId="7F55D099" w:rsidR="003D7DAA" w:rsidRPr="000C6039" w:rsidRDefault="009429EB" w:rsidP="003D7DAA">
      <w:r w:rsidRPr="009429EB">
        <w:t xml:space="preserve">Health outcomes are shaped by a complex interplay of socioeconomic, demographic, and lifestyle factors. Economic </w:t>
      </w:r>
      <w:r w:rsidR="002113FB">
        <w:t>indicators such as</w:t>
      </w:r>
      <w:r w:rsidRPr="009429EB">
        <w:t xml:space="preserve"> GDP, income</w:t>
      </w:r>
      <w:r w:rsidR="004A77D4">
        <w:t xml:space="preserve"> levels and</w:t>
      </w:r>
      <w:r w:rsidRPr="009429EB">
        <w:t xml:space="preserve"> unemployment</w:t>
      </w:r>
      <w:r w:rsidR="004A77D4">
        <w:t xml:space="preserve"> rate</w:t>
      </w:r>
      <w:r w:rsidRPr="009429EB">
        <w:t xml:space="preserve">, lifestyle behaviors </w:t>
      </w:r>
      <w:r w:rsidR="004A77D4">
        <w:t>including</w:t>
      </w:r>
      <w:r w:rsidR="00EC11C2">
        <w:t xml:space="preserve"> </w:t>
      </w:r>
      <w:r w:rsidRPr="009429EB">
        <w:t xml:space="preserve">dietary habits, BMI, and demographic indicators </w:t>
      </w:r>
      <w:r w:rsidR="00EC11C2">
        <w:t>like</w:t>
      </w:r>
      <w:r w:rsidRPr="009429EB">
        <w:t xml:space="preserve"> age structure, education</w:t>
      </w:r>
      <w:r w:rsidR="00EC11C2">
        <w:t xml:space="preserve"> levels,</w:t>
      </w:r>
      <w:r w:rsidRPr="009429EB">
        <w:t xml:space="preserve"> all</w:t>
      </w:r>
      <w:r w:rsidR="00F81EA7">
        <w:t xml:space="preserve"> contribute to</w:t>
      </w:r>
      <w:r w:rsidRPr="009429EB">
        <w:t xml:space="preserve"> </w:t>
      </w:r>
      <w:r w:rsidR="00F81EA7">
        <w:t>population health</w:t>
      </w:r>
      <w:r w:rsidRPr="009429EB">
        <w:t xml:space="preserve">. As non-communicable diseases (NCDs) such as heart disease and diabetes </w:t>
      </w:r>
      <w:r w:rsidR="005F384F">
        <w:t xml:space="preserve">continue to </w:t>
      </w:r>
      <w:r w:rsidRPr="009429EB">
        <w:t xml:space="preserve">rise globally, understanding how these determinants </w:t>
      </w:r>
      <w:r w:rsidR="005F384F">
        <w:t>influence</w:t>
      </w:r>
      <w:r w:rsidRPr="009429EB">
        <w:t xml:space="preserve"> their prevalence</w:t>
      </w:r>
      <w:r w:rsidR="00F81EA7">
        <w:t xml:space="preserve"> </w:t>
      </w:r>
      <w:r w:rsidRPr="009429EB">
        <w:t xml:space="preserve">and </w:t>
      </w:r>
      <w:r w:rsidR="00885231">
        <w:t>impact overall</w:t>
      </w:r>
      <w:r w:rsidRPr="009429EB">
        <w:t xml:space="preserve"> life expectancy</w:t>
      </w:r>
      <w:r w:rsidR="00F81EA7">
        <w:t xml:space="preserve"> </w:t>
      </w:r>
      <w:r w:rsidRPr="009429EB">
        <w:t xml:space="preserve">has become </w:t>
      </w:r>
      <w:r w:rsidRPr="009429EB">
        <w:lastRenderedPageBreak/>
        <w:t xml:space="preserve">increasingly </w:t>
      </w:r>
      <w:r w:rsidR="00885231">
        <w:t>critical</w:t>
      </w:r>
      <w:r w:rsidRPr="009429EB">
        <w:t xml:space="preserve">. With the </w:t>
      </w:r>
      <w:r w:rsidR="00885231">
        <w:t xml:space="preserve">growing </w:t>
      </w:r>
      <w:r w:rsidRPr="009429EB">
        <w:t xml:space="preserve">availability of long-term global </w:t>
      </w:r>
      <w:r w:rsidR="00885231">
        <w:t xml:space="preserve">health and socioeconomic </w:t>
      </w:r>
      <w:r w:rsidRPr="009429EB">
        <w:t>datasets, data-driven insights can inform more effective, targeted public health interventions</w:t>
      </w:r>
      <w:r w:rsidR="007D2B01">
        <w:t>.</w:t>
      </w:r>
    </w:p>
    <w:p w14:paraId="75E64148" w14:textId="7945AF1E" w:rsidR="003D7DAA" w:rsidRDefault="00311BB1" w:rsidP="003D7DAA">
      <w:pPr>
        <w:pStyle w:val="Heading2"/>
        <w:rPr>
          <w:bCs/>
        </w:rPr>
      </w:pPr>
      <w:bookmarkStart w:id="6" w:name="_Toc203392133"/>
      <w:r>
        <w:rPr>
          <w:bCs/>
        </w:rPr>
        <w:t>Problem Statement</w:t>
      </w:r>
      <w:bookmarkEnd w:id="6"/>
    </w:p>
    <w:p w14:paraId="1D635BF9" w14:textId="3DF64AED" w:rsidR="003D7DAA" w:rsidRDefault="00512514" w:rsidP="003D7DAA">
      <w:r w:rsidRPr="00512514">
        <w:t>This project investigates the extent to which socioeconomic, demographic, and lifestyle factors are associated with the global prevalence of non-communicable diseases (specifically heart disease and diabetes) and variations in life expectancy. Using a large-scale dataset</w:t>
      </w:r>
      <w:r w:rsidR="00A3455E">
        <w:t xml:space="preserve"> from </w:t>
      </w:r>
      <w:r w:rsidR="00A3455E">
        <w:rPr>
          <w:i/>
          <w:iCs/>
        </w:rPr>
        <w:t xml:space="preserve">Our World </w:t>
      </w:r>
      <w:proofErr w:type="gramStart"/>
      <w:r w:rsidR="00A3455E">
        <w:rPr>
          <w:i/>
          <w:iCs/>
        </w:rPr>
        <w:t>In</w:t>
      </w:r>
      <w:proofErr w:type="gramEnd"/>
      <w:r w:rsidR="00A3455E">
        <w:rPr>
          <w:i/>
          <w:iCs/>
        </w:rPr>
        <w:t xml:space="preserve"> Data</w:t>
      </w:r>
      <w:r w:rsidR="00A3455E">
        <w:t xml:space="preserve"> which</w:t>
      </w:r>
      <w:r w:rsidRPr="00512514">
        <w:t xml:space="preserve"> </w:t>
      </w:r>
      <w:r w:rsidR="00A3455E">
        <w:t>covers</w:t>
      </w:r>
      <w:r w:rsidRPr="00512514">
        <w:t xml:space="preserve"> the period from 1950 to 2023</w:t>
      </w:r>
      <w:r w:rsidR="00A3455E">
        <w:t>, this</w:t>
      </w:r>
      <w:r w:rsidRPr="00512514">
        <w:t xml:space="preserve"> study applies multiple linear regression and time series forecasting techniques to identify the most influential predictors and project future health outcomes up to the year 2073. The goal is to provide a robust, data-driven foundation for understanding the drivers of population health and for anticipating long-term trends.</w:t>
      </w:r>
    </w:p>
    <w:p w14:paraId="3B5C2679" w14:textId="65A154F9" w:rsidR="00C460D4" w:rsidRDefault="00C460D4" w:rsidP="00C460D4">
      <w:pPr>
        <w:pStyle w:val="Heading2"/>
        <w:rPr>
          <w:bCs/>
        </w:rPr>
      </w:pPr>
      <w:bookmarkStart w:id="7" w:name="_Toc203392134"/>
      <w:r>
        <w:rPr>
          <w:bCs/>
        </w:rPr>
        <w:t>Real World Significance</w:t>
      </w:r>
      <w:bookmarkEnd w:id="7"/>
    </w:p>
    <w:p w14:paraId="6FFC4125" w14:textId="68F0F0F9" w:rsidR="00C460D4" w:rsidRDefault="00060C8D" w:rsidP="003D7DAA">
      <w:r w:rsidRPr="00060C8D">
        <w:t>Non-communicable diseases are a leading cause of death and disability worldwide, placing significant strain on healthcare systems and economies. By identifying the key economic, lifestyle, and demographic factors that influence their prevalence</w:t>
      </w:r>
      <w:r w:rsidR="00A278AD">
        <w:t xml:space="preserve">, </w:t>
      </w:r>
      <w:r w:rsidRPr="00060C8D">
        <w:t>and by forecasting how health outcomes may evolve over the next 50 years</w:t>
      </w:r>
      <w:r w:rsidR="00A278AD">
        <w:t xml:space="preserve">, </w:t>
      </w:r>
      <w:r w:rsidRPr="00060C8D">
        <w:t>this research provides valuable insights for policymakers, public health officials, and international organizations</w:t>
      </w:r>
      <w:r w:rsidR="00A278AD">
        <w:t xml:space="preserve"> in public health interven</w:t>
      </w:r>
      <w:r w:rsidR="00956D17">
        <w:t>tion measures</w:t>
      </w:r>
      <w:r w:rsidRPr="00060C8D">
        <w:t xml:space="preserve">. The findings can support evidence-based strategies for disease prevention, health equity, and resource allocation, </w:t>
      </w:r>
      <w:r w:rsidR="006E344E">
        <w:t>contributing to improved long-term global health outcomes</w:t>
      </w:r>
      <w:r w:rsidR="004148EB" w:rsidRPr="004148EB">
        <w:t>.</w:t>
      </w:r>
    </w:p>
    <w:p w14:paraId="1C66022A" w14:textId="77777777" w:rsidR="0057637A" w:rsidRDefault="0057637A" w:rsidP="0057637A">
      <w:pPr>
        <w:pStyle w:val="Heading1"/>
      </w:pPr>
      <w:bookmarkStart w:id="8" w:name="_Toc203392135"/>
      <w:r>
        <w:t>Research Questions and Justifications</w:t>
      </w:r>
      <w:bookmarkEnd w:id="8"/>
    </w:p>
    <w:p w14:paraId="51CE81F3" w14:textId="73F2659F" w:rsidR="00977ADC" w:rsidRPr="00DE172E" w:rsidRDefault="005C1870" w:rsidP="00E336D7">
      <w:pPr>
        <w:pStyle w:val="ListParagraph"/>
        <w:numPr>
          <w:ilvl w:val="0"/>
          <w:numId w:val="1"/>
        </w:numPr>
        <w:rPr>
          <w:color w:val="000000" w:themeColor="text1"/>
        </w:rPr>
      </w:pPr>
      <w:bookmarkStart w:id="9" w:name="_Ref201500964"/>
      <w:r w:rsidRPr="00DE172E">
        <w:rPr>
          <w:color w:val="000000" w:themeColor="text1"/>
        </w:rPr>
        <w:t>What are the key socioeconomic, demographic, and lifestyle factors most strongly associated with the prevalence of non-communicable diseases (heart disease and diabetes) across countries from 1950 to 2023?</w:t>
      </w:r>
      <w:bookmarkEnd w:id="9"/>
    </w:p>
    <w:p w14:paraId="7A5C1D84" w14:textId="77777777" w:rsidR="00977ADC" w:rsidRDefault="00977ADC" w:rsidP="00977ADC">
      <w:r>
        <w:t>Chateau et al. (2012) creates a composite of measures related to socioeconomic status to assess health outcomes and find that area-based socio-economic measure (ABSM) is strongly correlated with health outcomes in Manitoba. In this project, I will assess the relationship between socioeconomic indicators (demographic and economic variables) and health outcomes. Understanding these relationships will help inform decision-makers to implement socioeconomic policies that help advance health outcomes.</w:t>
      </w:r>
    </w:p>
    <w:p w14:paraId="17BA08B6" w14:textId="58BECB87" w:rsidR="00F47E34" w:rsidRPr="00DE172E" w:rsidRDefault="0048734F" w:rsidP="00E336D7">
      <w:pPr>
        <w:pStyle w:val="ListParagraph"/>
        <w:numPr>
          <w:ilvl w:val="0"/>
          <w:numId w:val="1"/>
        </w:numPr>
        <w:rPr>
          <w:color w:val="000000" w:themeColor="text1"/>
        </w:rPr>
      </w:pPr>
      <w:bookmarkStart w:id="10" w:name="_Ref201501210"/>
      <w:bookmarkStart w:id="11" w:name="_Hlk200738823"/>
      <w:r w:rsidRPr="00DE172E">
        <w:rPr>
          <w:color w:val="000000" w:themeColor="text1"/>
        </w:rPr>
        <w:t>To what extent do modifiable lifestyle and economic factors (e.g., BMI, cost of healthy diet, income, and CPI) explain variations in life expectancy and population health outcomes across countries?</w:t>
      </w:r>
      <w:bookmarkEnd w:id="10"/>
    </w:p>
    <w:bookmarkEnd w:id="11"/>
    <w:p w14:paraId="39916D78" w14:textId="02CD4A32" w:rsidR="00977ADC" w:rsidRDefault="00F47E34" w:rsidP="00977ADC">
      <w:r>
        <w:t xml:space="preserve">Woo et al. (2002) find that the risk of mortality is reduced among Hong Kong Chinese elderly aged 70 years and over with increased physical activities, daily fish intake, moderate alcohol consumption, and avoidance of smoking. This shows lifestyle factors may help predict health outcomes and life expectancy. This research question </w:t>
      </w:r>
      <w:r w:rsidR="005D4718">
        <w:t>aims</w:t>
      </w:r>
      <w:r>
        <w:t xml:space="preserve"> at understanding if lifestyle factors, including the cost of healthy diet and BMI, help explain health outcomes and life expectancy. A </w:t>
      </w:r>
      <w:r>
        <w:lastRenderedPageBreak/>
        <w:t>strong relationship between lifestyle factors and health outcomes help</w:t>
      </w:r>
      <w:r w:rsidR="005D4718">
        <w:t>s</w:t>
      </w:r>
      <w:r>
        <w:t xml:space="preserve"> policymakers to determine strategies to promote behavioural changes that improve health outcomes</w:t>
      </w:r>
      <w:r w:rsidR="0073072D">
        <w:t>.</w:t>
      </w:r>
    </w:p>
    <w:p w14:paraId="62527C16" w14:textId="152014DB" w:rsidR="00AB1419" w:rsidRPr="004B6186" w:rsidRDefault="00D415B5" w:rsidP="00E336D7">
      <w:pPr>
        <w:pStyle w:val="ListParagraph"/>
        <w:numPr>
          <w:ilvl w:val="0"/>
          <w:numId w:val="1"/>
        </w:numPr>
        <w:rPr>
          <w:b/>
          <w:color w:val="000000" w:themeColor="text1"/>
        </w:rPr>
      </w:pPr>
      <w:r w:rsidRPr="004B6186">
        <w:rPr>
          <w:bCs/>
          <w:color w:val="000000" w:themeColor="text1"/>
        </w:rPr>
        <w:t>How will health outcomes (life expectancy, disease rates) evolve over the next 50 years (2023–2073), based on historical trends and key predictors identified in the period from 1950 to 2023?</w:t>
      </w:r>
    </w:p>
    <w:p w14:paraId="559CF38B" w14:textId="116F3DBF" w:rsidR="00977ADC" w:rsidRDefault="00AB1419" w:rsidP="00AB1419">
      <w:r>
        <w:rPr>
          <w:bCs/>
        </w:rPr>
        <w:t xml:space="preserve">This project analyzes the relationship between socioeconomic and lifestyle factors and health outcomes. Explanatory socioeconomic variables that have a strong correlation with health outcome variables, where p-value </w:t>
      </w:r>
      <w:r>
        <w:rPr>
          <w:rFonts w:cs="Arial"/>
          <w:bCs/>
        </w:rPr>
        <w:t xml:space="preserve">≤ </w:t>
      </w:r>
      <w:r>
        <w:rPr>
          <w:bCs/>
        </w:rPr>
        <w:t>0.05, will be included in the predictive model that estimates future health outcomes in the following 50 years, from 2023 to 2073. The aim of the predictive model is to help policymakers to proactively plan for intervention strategies that promote a positive health outcome</w:t>
      </w:r>
      <w:r w:rsidR="00977ADC">
        <w:t>.</w:t>
      </w:r>
    </w:p>
    <w:p w14:paraId="68C46053" w14:textId="2F445389" w:rsidR="00CB0DD0" w:rsidRPr="0007610A" w:rsidRDefault="00CB0DD0" w:rsidP="00CB0DD0">
      <w:pPr>
        <w:pStyle w:val="Heading1"/>
      </w:pPr>
      <w:bookmarkStart w:id="12" w:name="_Toc203392136"/>
      <w:r w:rsidRPr="0007610A">
        <w:t>Literature Review</w:t>
      </w:r>
      <w:bookmarkEnd w:id="12"/>
    </w:p>
    <w:p w14:paraId="533D2E13" w14:textId="77777777" w:rsidR="00391F20" w:rsidRPr="0007610A" w:rsidRDefault="00391F20" w:rsidP="00391F20">
      <w:pPr>
        <w:rPr>
          <w:b/>
          <w:bCs/>
        </w:rPr>
      </w:pPr>
      <w:r w:rsidRPr="0007610A">
        <w:rPr>
          <w:b/>
          <w:bCs/>
        </w:rPr>
        <w:t>Introduction</w:t>
      </w:r>
    </w:p>
    <w:p w14:paraId="232D8F93" w14:textId="19857D38" w:rsidR="00635FD6" w:rsidRPr="0007610A" w:rsidRDefault="0019607D" w:rsidP="00391F20">
      <w:r w:rsidRPr="0007610A">
        <w:t>Non-communicable diseases (NCDs)</w:t>
      </w:r>
      <w:r w:rsidR="004C643F">
        <w:t>,</w:t>
      </w:r>
      <w:r w:rsidRPr="0007610A">
        <w:t xml:space="preserve"> </w:t>
      </w:r>
      <w:r w:rsidR="00A2527F" w:rsidRPr="0007610A">
        <w:t>particular</w:t>
      </w:r>
      <w:r w:rsidR="00814B09" w:rsidRPr="0007610A">
        <w:t>ly</w:t>
      </w:r>
      <w:r w:rsidRPr="0007610A">
        <w:t xml:space="preserve"> heart disease and diabetes</w:t>
      </w:r>
      <w:r w:rsidR="004C643F">
        <w:t>,</w:t>
      </w:r>
      <w:r w:rsidRPr="0007610A">
        <w:t xml:space="preserve"> are among the leading causes of death globally and are closely tied to socioeconomic, demographic, and lifestyle factors</w:t>
      </w:r>
      <w:r w:rsidR="008F63EC" w:rsidRPr="0007610A">
        <w:t>, according to WHO’s report</w:t>
      </w:r>
      <w:r w:rsidRPr="0007610A">
        <w:t xml:space="preserve"> (World Health Organization, 2020). This literature review explores how these determinants affect health outcomes, particularly disease prevalence and life expectancy, while also examining forecasting methods for future trends. </w:t>
      </w:r>
      <w:r w:rsidR="00457E34" w:rsidRPr="0007610A">
        <w:t>While many prior</w:t>
      </w:r>
      <w:r w:rsidRPr="0007610A">
        <w:t xml:space="preserve"> </w:t>
      </w:r>
      <w:r w:rsidR="00457E34" w:rsidRPr="0007610A">
        <w:t>studies</w:t>
      </w:r>
      <w:r w:rsidRPr="0007610A">
        <w:t xml:space="preserve"> </w:t>
      </w:r>
      <w:r w:rsidR="00655980" w:rsidRPr="0007610A">
        <w:t>f</w:t>
      </w:r>
      <w:r w:rsidRPr="0007610A">
        <w:t>ocused on specific regions or shorter time frames</w:t>
      </w:r>
      <w:r w:rsidR="0091316F" w:rsidRPr="0007610A">
        <w:t>, t</w:t>
      </w:r>
      <w:r w:rsidRPr="0007610A">
        <w:t xml:space="preserve">his project </w:t>
      </w:r>
      <w:r w:rsidR="00583F7B">
        <w:t>takes a broader view by</w:t>
      </w:r>
      <w:r w:rsidR="00DC7DFB">
        <w:t xml:space="preserve"> analyzing</w:t>
      </w:r>
      <w:r w:rsidRPr="0007610A">
        <w:t xml:space="preserve"> global </w:t>
      </w:r>
      <w:r w:rsidR="00DC7DFB">
        <w:t>data</w:t>
      </w:r>
      <w:r w:rsidRPr="0007610A">
        <w:t xml:space="preserve"> from 1950 to 2023, projecting outcomes to 2073.</w:t>
      </w:r>
      <w:r w:rsidR="00635FD6" w:rsidRPr="0007610A">
        <w:t xml:space="preserve"> </w:t>
      </w:r>
    </w:p>
    <w:p w14:paraId="040E4A8E" w14:textId="3E21B917" w:rsidR="0019607D" w:rsidRPr="0007610A" w:rsidRDefault="00635FD6" w:rsidP="00391F20">
      <w:pPr>
        <w:rPr>
          <w:b/>
          <w:bCs/>
        </w:rPr>
      </w:pPr>
      <w:r w:rsidRPr="0007610A">
        <w:t xml:space="preserve">Specifically, </w:t>
      </w:r>
      <w:r w:rsidR="008E64CA">
        <w:t xml:space="preserve">the prior studies </w:t>
      </w:r>
      <w:r w:rsidRPr="0007610A">
        <w:t>support the project’s three research questions: (1) identifying the most influential socioeconomic, demographic, and lifestyle predictors of NCDs between 1950 and 2023; (2) examining how modifiable factors such as BMI, income, and the cost of healthy food explain variation in life expectancy; and (3) projecting health outcomes (life expectancy, disease rates) over the next 50 years using historical trends and key predictors.</w:t>
      </w:r>
    </w:p>
    <w:p w14:paraId="004278C7" w14:textId="318EF161" w:rsidR="00391F20" w:rsidRPr="0007610A" w:rsidRDefault="00391F20" w:rsidP="00391F20">
      <w:pPr>
        <w:rPr>
          <w:b/>
          <w:bCs/>
        </w:rPr>
      </w:pPr>
      <w:r w:rsidRPr="0007610A">
        <w:rPr>
          <w:b/>
          <w:bCs/>
        </w:rPr>
        <w:t xml:space="preserve">1. Socioeconomic </w:t>
      </w:r>
      <w:r w:rsidR="00A622F3" w:rsidRPr="0007610A">
        <w:rPr>
          <w:b/>
          <w:bCs/>
        </w:rPr>
        <w:t xml:space="preserve">and Demographic </w:t>
      </w:r>
      <w:r w:rsidRPr="0007610A">
        <w:rPr>
          <w:b/>
          <w:bCs/>
        </w:rPr>
        <w:t xml:space="preserve">Determinants </w:t>
      </w:r>
      <w:r w:rsidR="00983413" w:rsidRPr="0007610A">
        <w:rPr>
          <w:b/>
          <w:bCs/>
        </w:rPr>
        <w:t xml:space="preserve">of </w:t>
      </w:r>
      <w:r w:rsidR="00A622F3" w:rsidRPr="0007610A">
        <w:rPr>
          <w:b/>
          <w:bCs/>
        </w:rPr>
        <w:t>NCD Prevalence</w:t>
      </w:r>
      <w:r w:rsidRPr="0007610A">
        <w:rPr>
          <w:b/>
          <w:bCs/>
        </w:rPr>
        <w:t xml:space="preserve"> </w:t>
      </w:r>
    </w:p>
    <w:p w14:paraId="02AF77A0" w14:textId="2845FAF8" w:rsidR="00742D7D" w:rsidRPr="0007610A" w:rsidRDefault="00AB3D5A" w:rsidP="00391F20">
      <w:r w:rsidRPr="0007610A">
        <w:t>S</w:t>
      </w:r>
      <w:r w:rsidR="00F26D65" w:rsidRPr="0007610A">
        <w:t xml:space="preserve">everal </w:t>
      </w:r>
      <w:r w:rsidR="004D2B95" w:rsidRPr="0007610A">
        <w:t xml:space="preserve">studies </w:t>
      </w:r>
      <w:r w:rsidR="00FF4071" w:rsidRPr="0007610A">
        <w:t xml:space="preserve">confirm that </w:t>
      </w:r>
      <w:r w:rsidR="00D64447" w:rsidRPr="0007610A">
        <w:t xml:space="preserve">socioeconomic status, including income, education, and employment, </w:t>
      </w:r>
      <w:r w:rsidR="00626266" w:rsidRPr="0007610A">
        <w:t xml:space="preserve">is widely recognized as </w:t>
      </w:r>
      <w:r w:rsidR="001A37A1">
        <w:t>fundamental</w:t>
      </w:r>
      <w:r w:rsidR="00626266" w:rsidRPr="0007610A">
        <w:t xml:space="preserve"> determinant</w:t>
      </w:r>
      <w:r w:rsidR="001A37A1">
        <w:t>s</w:t>
      </w:r>
      <w:r w:rsidR="00626266" w:rsidRPr="0007610A">
        <w:t xml:space="preserve"> of population health.</w:t>
      </w:r>
    </w:p>
    <w:p w14:paraId="0EFD0FC3" w14:textId="2DB8A6AF" w:rsidR="00203EDD" w:rsidRPr="0007610A" w:rsidRDefault="008E46C6" w:rsidP="00391F20">
      <w:r w:rsidRPr="0007610A">
        <w:t xml:space="preserve">Or (2000) </w:t>
      </w:r>
      <w:r w:rsidR="00017A34" w:rsidRPr="0007610A">
        <w:t>us</w:t>
      </w:r>
      <w:r w:rsidR="007402B7" w:rsidRPr="0007610A">
        <w:t>e</w:t>
      </w:r>
      <w:r w:rsidR="001A37A1">
        <w:t>s</w:t>
      </w:r>
      <w:r w:rsidR="00017A34" w:rsidRPr="0007610A">
        <w:t xml:space="preserve"> fixed-effects models across OECD</w:t>
      </w:r>
      <w:r w:rsidR="00DD6F6E" w:rsidRPr="0007610A">
        <w:t xml:space="preserve"> countries</w:t>
      </w:r>
      <w:r w:rsidR="00BE5C7D" w:rsidRPr="0007610A">
        <w:t xml:space="preserve"> for the period 1970-1992</w:t>
      </w:r>
      <w:r w:rsidR="00DF29C2" w:rsidRPr="0007610A">
        <w:t xml:space="preserve"> and </w:t>
      </w:r>
      <w:r w:rsidR="001A37A1">
        <w:t>finds</w:t>
      </w:r>
      <w:r w:rsidRPr="0007610A">
        <w:t xml:space="preserve"> that </w:t>
      </w:r>
      <w:r w:rsidR="00A01D67" w:rsidRPr="0007610A">
        <w:t>higher</w:t>
      </w:r>
      <w:r w:rsidR="00A964F4" w:rsidRPr="0007610A">
        <w:t xml:space="preserve"> income</w:t>
      </w:r>
      <w:r w:rsidR="00A01D67" w:rsidRPr="0007610A">
        <w:t xml:space="preserve"> and</w:t>
      </w:r>
      <w:r w:rsidR="00A964F4" w:rsidRPr="0007610A">
        <w:t xml:space="preserve"> education</w:t>
      </w:r>
      <w:r w:rsidR="00D01B87" w:rsidRPr="0007610A">
        <w:t xml:space="preserve"> level</w:t>
      </w:r>
      <w:r w:rsidR="00A01D67" w:rsidRPr="0007610A">
        <w:t xml:space="preserve">s </w:t>
      </w:r>
      <w:r w:rsidR="00DF29C2" w:rsidRPr="0007610A">
        <w:t>were</w:t>
      </w:r>
      <w:r w:rsidR="00FD4140" w:rsidRPr="0007610A">
        <w:t xml:space="preserve"> </w:t>
      </w:r>
      <w:r w:rsidR="001A37A1">
        <w:t>strongly</w:t>
      </w:r>
      <w:r w:rsidR="00FD4140" w:rsidRPr="0007610A">
        <w:t xml:space="preserve"> associated with lower </w:t>
      </w:r>
      <w:r w:rsidR="00A964F4" w:rsidRPr="0007610A">
        <w:t>premature mortality</w:t>
      </w:r>
      <w:r w:rsidR="00666E97" w:rsidRPr="0007610A">
        <w:t xml:space="preserve"> rate</w:t>
      </w:r>
      <w:r w:rsidR="00074F82" w:rsidRPr="0007610A">
        <w:t>.</w:t>
      </w:r>
      <w:r w:rsidR="005D3D08" w:rsidRPr="0007610A">
        <w:t xml:space="preserve"> </w:t>
      </w:r>
      <w:r w:rsidR="00C94B6B" w:rsidRPr="0007610A">
        <w:t>Although</w:t>
      </w:r>
      <w:r w:rsidR="00074F82" w:rsidRPr="0007610A">
        <w:t xml:space="preserve"> Or's </w:t>
      </w:r>
      <w:r w:rsidR="00C94B6B" w:rsidRPr="0007610A">
        <w:t>work</w:t>
      </w:r>
      <w:r w:rsidR="001A37A1">
        <w:t xml:space="preserve"> </w:t>
      </w:r>
      <w:r w:rsidR="00441D54">
        <w:t>focuses on</w:t>
      </w:r>
      <w:r w:rsidR="008711A2">
        <w:t xml:space="preserve"> </w:t>
      </w:r>
      <w:r w:rsidR="007D0E02">
        <w:t xml:space="preserve">factors associated to </w:t>
      </w:r>
      <w:r w:rsidR="008711A2">
        <w:t xml:space="preserve">mortality in </w:t>
      </w:r>
      <w:r w:rsidR="00074F82" w:rsidRPr="0007610A">
        <w:t>high-income countries</w:t>
      </w:r>
      <w:r w:rsidR="007D0E02">
        <w:t xml:space="preserve"> and does not </w:t>
      </w:r>
      <w:r w:rsidR="00FB46E4">
        <w:t>consider</w:t>
      </w:r>
      <w:r w:rsidR="007D0E02">
        <w:t xml:space="preserve"> the </w:t>
      </w:r>
      <w:r w:rsidR="00FB46E4">
        <w:t xml:space="preserve">prevalence of </w:t>
      </w:r>
      <w:r w:rsidR="007A7B91" w:rsidRPr="0007610A">
        <w:t>NCD</w:t>
      </w:r>
      <w:r w:rsidR="00FB5F88">
        <w:t>, his study</w:t>
      </w:r>
      <w:r w:rsidR="00872230" w:rsidRPr="0007610A">
        <w:t xml:space="preserve"> </w:t>
      </w:r>
      <w:r w:rsidR="00766754">
        <w:t xml:space="preserve">supports the inclusion </w:t>
      </w:r>
      <w:r w:rsidR="00766754" w:rsidRPr="0007610A">
        <w:t>of economic and educational indicators in explaining disease outcomes</w:t>
      </w:r>
      <w:r w:rsidR="00872230" w:rsidRPr="0007610A">
        <w:t xml:space="preserve"> Research Question 1</w:t>
      </w:r>
      <w:r w:rsidR="0007044F">
        <w:t xml:space="preserve"> (RQ1)</w:t>
      </w:r>
      <w:r w:rsidR="00872230" w:rsidRPr="0007610A">
        <w:t>.</w:t>
      </w:r>
      <w:r w:rsidR="00074F82" w:rsidRPr="0007610A">
        <w:t xml:space="preserve"> </w:t>
      </w:r>
      <w:r w:rsidR="00766754">
        <w:t>In this</w:t>
      </w:r>
      <w:r w:rsidR="00074F82" w:rsidRPr="0007610A">
        <w:t xml:space="preserve"> project</w:t>
      </w:r>
      <w:r w:rsidR="00766754">
        <w:t xml:space="preserve">, </w:t>
      </w:r>
      <w:r w:rsidR="003330E2">
        <w:t xml:space="preserve">the scope of the study </w:t>
      </w:r>
      <w:r w:rsidR="00CA2563">
        <w:t>will extend beyond OECD countries by including</w:t>
      </w:r>
      <w:r w:rsidR="001A532C">
        <w:t xml:space="preserve"> all countries</w:t>
      </w:r>
      <w:r w:rsidR="00E14D9C">
        <w:t>. In addition,</w:t>
      </w:r>
      <w:r w:rsidR="00074F82" w:rsidRPr="0007610A">
        <w:t xml:space="preserve"> heart disease and diabetes </w:t>
      </w:r>
      <w:r w:rsidR="008C53D2">
        <w:t xml:space="preserve">will be examined </w:t>
      </w:r>
      <w:r w:rsidR="00074F82" w:rsidRPr="0007610A">
        <w:t xml:space="preserve">as separate but related </w:t>
      </w:r>
      <w:r w:rsidR="008C53D2">
        <w:t xml:space="preserve">health </w:t>
      </w:r>
      <w:r w:rsidR="00074F82" w:rsidRPr="0007610A">
        <w:t>outcomes</w:t>
      </w:r>
      <w:r w:rsidR="000B579A">
        <w:t xml:space="preserve"> by making a 50-year projection</w:t>
      </w:r>
      <w:r w:rsidR="00FF7F45">
        <w:t xml:space="preserve"> following 2023</w:t>
      </w:r>
      <w:r w:rsidR="00074F82" w:rsidRPr="0007610A">
        <w:t>.</w:t>
      </w:r>
      <w:r w:rsidR="00666E97" w:rsidRPr="0007610A">
        <w:t xml:space="preserve"> </w:t>
      </w:r>
      <w:r w:rsidR="00074F82" w:rsidRPr="0007610A">
        <w:t xml:space="preserve"> </w:t>
      </w:r>
    </w:p>
    <w:p w14:paraId="24D30ADC" w14:textId="331E6D57" w:rsidR="001037A3" w:rsidRPr="0007610A" w:rsidRDefault="001037A3" w:rsidP="001037A3">
      <w:r w:rsidRPr="0007610A">
        <w:lastRenderedPageBreak/>
        <w:t xml:space="preserve">Another study that complements this project’s focus on non-medical determinants is </w:t>
      </w:r>
      <w:proofErr w:type="spellStart"/>
      <w:r w:rsidRPr="0007610A">
        <w:t>Macinko</w:t>
      </w:r>
      <w:proofErr w:type="spellEnd"/>
      <w:r w:rsidRPr="0007610A">
        <w:t xml:space="preserve"> et al. (2004)</w:t>
      </w:r>
      <w:r w:rsidR="00FF7F45">
        <w:t>,</w:t>
      </w:r>
      <w:r w:rsidRPr="0007610A">
        <w:t xml:space="preserve"> who conduct a pooled, cross-sectional, time-series </w:t>
      </w:r>
      <w:r w:rsidR="000931EF" w:rsidRPr="000931EF">
        <w:t>analysis to explore the relationship between income inequality and infant mortality in 19 OECD countries</w:t>
      </w:r>
      <w:r w:rsidR="000931EF">
        <w:t xml:space="preserve"> </w:t>
      </w:r>
      <w:r w:rsidRPr="0007610A">
        <w:t>over the period 1970–1996 by using Pearson correlation and fixed-effects </w:t>
      </w:r>
      <w:bookmarkStart w:id="13" w:name="_Hlk200280100"/>
      <w:r w:rsidRPr="0007610A">
        <w:t xml:space="preserve">multivariate regression. This supports the use of the Gini coefficient and other inequality metrics in this project’s models, particularly in explaining differences in NCD outcomes across income </w:t>
      </w:r>
      <w:r w:rsidR="00FF7F45" w:rsidRPr="0007610A">
        <w:t>levels</w:t>
      </w:r>
      <w:r w:rsidR="00FF7F45">
        <w:t xml:space="preserve">. This study </w:t>
      </w:r>
      <w:r w:rsidR="00573732">
        <w:t>supports</w:t>
      </w:r>
      <w:r w:rsidRPr="0007610A">
        <w:t xml:space="preserve"> </w:t>
      </w:r>
      <w:r w:rsidR="008160AD">
        <w:t>R</w:t>
      </w:r>
      <w:r w:rsidRPr="0007610A">
        <w:t xml:space="preserve">esearch </w:t>
      </w:r>
      <w:r w:rsidR="008160AD">
        <w:t>Q</w:t>
      </w:r>
      <w:r w:rsidRPr="0007610A">
        <w:t>uestion</w:t>
      </w:r>
      <w:r w:rsidR="00C7598B">
        <w:t>s</w:t>
      </w:r>
      <w:r w:rsidR="008160AD">
        <w:t xml:space="preserve"> </w:t>
      </w:r>
      <w:r w:rsidRPr="0007610A">
        <w:t>1 and 2.</w:t>
      </w:r>
      <w:bookmarkEnd w:id="13"/>
    </w:p>
    <w:p w14:paraId="23699703" w14:textId="36CAEDB4" w:rsidR="001037A3" w:rsidRPr="0007610A" w:rsidRDefault="001037A3" w:rsidP="00391F20">
      <w:r w:rsidRPr="0007610A">
        <w:t xml:space="preserve">Wilkinson et al. (2003) </w:t>
      </w:r>
      <w:r w:rsidR="00C572F6" w:rsidRPr="0007610A">
        <w:t>advanced the concep</w:t>
      </w:r>
      <w:r w:rsidR="00852316" w:rsidRPr="0007610A">
        <w:t>tual framework showing that</w:t>
      </w:r>
      <w:r w:rsidRPr="0007610A">
        <w:t xml:space="preserve"> </w:t>
      </w:r>
      <w:r w:rsidR="005F4D68" w:rsidRPr="0007610A">
        <w:t>income inequality affects health indirectly through psychosocial stress, social exclusion, and behavioral risks</w:t>
      </w:r>
      <w:r w:rsidRPr="0007610A">
        <w:t>, including chronic stress, poor diet, and reduced access to healthcare.</w:t>
      </w:r>
      <w:r w:rsidR="00941A5C" w:rsidRPr="0007610A">
        <w:t xml:space="preserve"> </w:t>
      </w:r>
      <w:r w:rsidR="00D2434A" w:rsidRPr="0007610A">
        <w:t>Wilkinson’s</w:t>
      </w:r>
      <w:r w:rsidRPr="0007610A">
        <w:t xml:space="preserve"> study concluded that economic disparities significantly affect cardiovascular health, increasing the risk of heart disease, especially among lower-income populations. This aligns closely with the focus of this project, which includes both income levels and the Gini coefficient as the predictors in analyzing the prevalence of heart disease and diabetes. Whereas Wilkinson’s analysis focused on stress and psychosocial explanations in developed countries, this project expands the scope by using a global dataset (1950–2023) and </w:t>
      </w:r>
      <w:r w:rsidR="00FF7F45">
        <w:t>applies</w:t>
      </w:r>
      <w:r w:rsidRPr="0007610A">
        <w:t xml:space="preserve"> multiple regression and ARIMA time series, to investigate how structural inequalities contribute to chronic disease burden over time. These insights directly support </w:t>
      </w:r>
      <w:r w:rsidR="00C7598B">
        <w:t>RQ</w:t>
      </w:r>
      <w:r w:rsidRPr="0007610A">
        <w:t>1, which aims to identify socioeconomic predictors of NCDs, and Research Question 2</w:t>
      </w:r>
      <w:r w:rsidR="00FF7F45">
        <w:t xml:space="preserve"> (RQ2)</w:t>
      </w:r>
      <w:r w:rsidRPr="0007610A">
        <w:t>, which investigates the role of modifiable economic factors in explaining health disparities. By quantifying the effects of inequality over decades and across countries, this project extends Wilkinson et al.'s theoretical insights into an empirical, globally comparative framework.</w:t>
      </w:r>
    </w:p>
    <w:p w14:paraId="0EBC32BD" w14:textId="43097D55" w:rsidR="003D20C9" w:rsidRPr="0007610A" w:rsidRDefault="00DC1EBD" w:rsidP="00391F20">
      <w:r w:rsidRPr="0007610A">
        <w:t xml:space="preserve">Zahra et al. (2015) </w:t>
      </w:r>
      <w:r w:rsidR="00D32B53" w:rsidRPr="0007610A">
        <w:t>expanded this</w:t>
      </w:r>
      <w:r w:rsidR="00265E7F" w:rsidRPr="0007610A">
        <w:t xml:space="preserve"> analysis to LMICs, using regressing models to </w:t>
      </w:r>
      <w:r w:rsidR="004226E9" w:rsidRPr="0007610A">
        <w:t>explore how economic and behavioral factors, including income, obesity, and health behaviors, influence mortality rates from cardiovascular disease and diabetes in low- and middle-income countries (LMICs)</w:t>
      </w:r>
      <w:r w:rsidR="00504139" w:rsidRPr="0007610A">
        <w:t>, and using Correlation test and linear regression were employed in his study</w:t>
      </w:r>
      <w:r w:rsidR="004226E9" w:rsidRPr="0007610A">
        <w:t xml:space="preserve"> Their study supports the inclusion of modifiable and structural factors such as GDP and diet in global health models, providing a strong foundation for both RQ1 and RQ2. This project builds upon Zahra et al.'s findings by using a broader timespan (1950–2023) and predicting long-term trends (to 2073), helping to forecast how these patterns might evolve in the future</w:t>
      </w:r>
      <w:r w:rsidR="00504139" w:rsidRPr="0007610A">
        <w:t>.</w:t>
      </w:r>
    </w:p>
    <w:p w14:paraId="0BBA2220" w14:textId="593424AE" w:rsidR="00753CDF" w:rsidRPr="0007610A" w:rsidRDefault="00753CDF" w:rsidP="00753CDF">
      <w:proofErr w:type="spellStart"/>
      <w:r w:rsidRPr="0007610A">
        <w:t>Gerdtham</w:t>
      </w:r>
      <w:proofErr w:type="spellEnd"/>
      <w:r w:rsidRPr="0007610A">
        <w:t xml:space="preserve"> and Ruhm (2006) </w:t>
      </w:r>
      <w:r w:rsidR="00893839" w:rsidRPr="0007610A">
        <w:t xml:space="preserve">added nuance by </w:t>
      </w:r>
      <w:r w:rsidR="007C2FAE" w:rsidRPr="0007610A">
        <w:t>introduced a counterintuitive but valuable insight: mortality may rise during economic growth due to behavioral changes like increased consumption of unhealthy foods. By showing that a 1% drop in unemployment led to a 0.4% increase in mortality in OECD countries, their findings highlight the complex macroeconomic-health linkage. This supports the inclusion of unemployment and income as economic factors in this project and reinforces the time-sensitive nature of health outcomes, relevant to both research question1 and 3.</w:t>
      </w:r>
    </w:p>
    <w:p w14:paraId="12C07B3E" w14:textId="0A9A1E28" w:rsidR="00391F20" w:rsidRPr="0007610A" w:rsidRDefault="00391F20" w:rsidP="00391F20">
      <w:pPr>
        <w:rPr>
          <w:b/>
          <w:bCs/>
        </w:rPr>
      </w:pPr>
      <w:r w:rsidRPr="0007610A">
        <w:rPr>
          <w:b/>
          <w:bCs/>
        </w:rPr>
        <w:t xml:space="preserve">2. </w:t>
      </w:r>
      <w:r w:rsidR="00BC7431" w:rsidRPr="0007610A">
        <w:rPr>
          <w:b/>
          <w:bCs/>
        </w:rPr>
        <w:t xml:space="preserve">Modifiable </w:t>
      </w:r>
      <w:r w:rsidRPr="0007610A">
        <w:rPr>
          <w:b/>
          <w:bCs/>
        </w:rPr>
        <w:t xml:space="preserve">Lifestyle and </w:t>
      </w:r>
      <w:r w:rsidR="00141D02" w:rsidRPr="0007610A">
        <w:rPr>
          <w:b/>
          <w:bCs/>
        </w:rPr>
        <w:t xml:space="preserve">Economic Factors Affecting </w:t>
      </w:r>
      <w:r w:rsidR="00E4579A" w:rsidRPr="0007610A">
        <w:rPr>
          <w:b/>
          <w:bCs/>
        </w:rPr>
        <w:t>Life Expectancy</w:t>
      </w:r>
    </w:p>
    <w:p w14:paraId="782D64C7" w14:textId="532A0BC6" w:rsidR="00AF48FB" w:rsidRPr="0007610A" w:rsidRDefault="00664CCC" w:rsidP="00391F20">
      <w:r w:rsidRPr="0007610A">
        <w:t xml:space="preserve">Modifiable behaviors and economic conditions are well-established predictors of longevity. This section explores </w:t>
      </w:r>
      <w:r w:rsidR="003F2CD4">
        <w:t xml:space="preserve">the prior studies of </w:t>
      </w:r>
      <w:r w:rsidRPr="0007610A">
        <w:t>how behavioral factors</w:t>
      </w:r>
      <w:r w:rsidR="00BA7B33">
        <w:t xml:space="preserve">, </w:t>
      </w:r>
      <w:r w:rsidRPr="0007610A">
        <w:t>especially diet, physical activity, and BMI</w:t>
      </w:r>
      <w:r w:rsidR="00BA7B33">
        <w:t xml:space="preserve">, </w:t>
      </w:r>
      <w:r w:rsidRPr="0007610A">
        <w:t>interact with economic access to influence life expectancy.</w:t>
      </w:r>
    </w:p>
    <w:p w14:paraId="735F7001" w14:textId="33505D10" w:rsidR="00795AD2" w:rsidRPr="0007610A" w:rsidRDefault="00B60DB5" w:rsidP="00B60DB5">
      <w:r w:rsidRPr="0007610A">
        <w:lastRenderedPageBreak/>
        <w:t xml:space="preserve">Li et al. (2018) conduct a </w:t>
      </w:r>
      <w:r w:rsidR="00C264FC" w:rsidRPr="0007610A">
        <w:t>large</w:t>
      </w:r>
      <w:r w:rsidR="00712FF6" w:rsidRPr="0007610A">
        <w:t xml:space="preserve">-scale U.S. based </w:t>
      </w:r>
      <w:r w:rsidRPr="0007610A">
        <w:t xml:space="preserve">study </w:t>
      </w:r>
      <w:r w:rsidR="00B45302" w:rsidRPr="0007610A">
        <w:t>from</w:t>
      </w:r>
      <w:r w:rsidR="00DD4446" w:rsidRPr="0007610A">
        <w:t xml:space="preserve"> </w:t>
      </w:r>
      <w:r w:rsidR="00544123" w:rsidRPr="0007610A">
        <w:t xml:space="preserve">1980 </w:t>
      </w:r>
      <w:r w:rsidR="00B45302" w:rsidRPr="0007610A">
        <w:t>to</w:t>
      </w:r>
      <w:r w:rsidR="00544123" w:rsidRPr="0007610A">
        <w:t xml:space="preserve"> 2014, </w:t>
      </w:r>
      <w:r w:rsidR="00B45302" w:rsidRPr="0007610A">
        <w:t>identify</w:t>
      </w:r>
      <w:r w:rsidR="00795AD2" w:rsidRPr="0007610A">
        <w:t xml:space="preserve">ing </w:t>
      </w:r>
      <w:r w:rsidR="00B45302" w:rsidRPr="0007610A">
        <w:t>f</w:t>
      </w:r>
      <w:r w:rsidR="00795AD2" w:rsidRPr="0007610A">
        <w:t xml:space="preserve">ive key </w:t>
      </w:r>
      <w:r w:rsidR="00B45302" w:rsidRPr="0007610A">
        <w:t>lifestyle</w:t>
      </w:r>
      <w:r w:rsidR="00795AD2" w:rsidRPr="0007610A">
        <w:t xml:space="preserve"> behaviors</w:t>
      </w:r>
      <w:r w:rsidR="00943E5A" w:rsidRPr="0007610A">
        <w:t xml:space="preserve">, </w:t>
      </w:r>
      <w:r w:rsidR="00724DB1" w:rsidRPr="0007610A">
        <w:t>including</w:t>
      </w:r>
      <w:r w:rsidR="00943E5A" w:rsidRPr="0007610A">
        <w:t xml:space="preserve"> </w:t>
      </w:r>
      <w:r w:rsidR="00795AD2" w:rsidRPr="0007610A">
        <w:t>non-smoking, moderate alcohol intake, regular exercise, healthy diet, and normal BMI</w:t>
      </w:r>
      <w:r w:rsidR="004F0082" w:rsidRPr="0007610A">
        <w:t xml:space="preserve">, </w:t>
      </w:r>
      <w:r w:rsidR="00724DB1" w:rsidRPr="0007610A">
        <w:t>as critical determinants of life expectancy and premature mortality</w:t>
      </w:r>
      <w:r w:rsidR="006E423A">
        <w:t>. The authors c</w:t>
      </w:r>
      <w:r w:rsidR="00461318" w:rsidRPr="0007610A">
        <w:t xml:space="preserve">oncluded that adopting a healthy lifestyle could substantially reduce premature mortality and prolong life expectancy in US adults. </w:t>
      </w:r>
      <w:r w:rsidR="00724DB1" w:rsidRPr="0007610A">
        <w:t>Although limited to a single country and a shorter timeframe, the study’s emph</w:t>
      </w:r>
      <w:r w:rsidR="00AE4659" w:rsidRPr="0007610A">
        <w:t xml:space="preserve">asis on behavioral factors aligns directly with </w:t>
      </w:r>
      <w:r w:rsidR="00550B1B">
        <w:t>RQ</w:t>
      </w:r>
      <w:r w:rsidR="00AE4659" w:rsidRPr="0007610A">
        <w:t>2 of this project, which seeks to understand the extent to which modifiable lifestyle and econo</w:t>
      </w:r>
      <w:r w:rsidR="00FC641D" w:rsidRPr="0007610A">
        <w:t xml:space="preserve">mic variables, such as BMI and healthy diet cost, explain variations in health outcomes globally. </w:t>
      </w:r>
      <w:r w:rsidR="003E5A50" w:rsidRPr="0007610A">
        <w:t xml:space="preserve"> </w:t>
      </w:r>
    </w:p>
    <w:p w14:paraId="7BF3277E" w14:textId="632EEB9A" w:rsidR="00196D17" w:rsidRPr="0007610A" w:rsidRDefault="00BC5695" w:rsidP="00C21C31">
      <w:pPr>
        <w:spacing w:after="0" w:line="240" w:lineRule="auto"/>
      </w:pPr>
      <w:r w:rsidRPr="0007610A">
        <w:t>Similarly</w:t>
      </w:r>
      <w:r w:rsidR="00C21C31" w:rsidRPr="0007610A">
        <w:t xml:space="preserve">, </w:t>
      </w:r>
      <w:r w:rsidR="00A47BD6" w:rsidRPr="0007610A">
        <w:t xml:space="preserve">Lo et al. (2024) </w:t>
      </w:r>
      <w:r w:rsidR="00FC52F5" w:rsidRPr="0007610A">
        <w:t xml:space="preserve">analyzes </w:t>
      </w:r>
      <w:r w:rsidR="00196D17" w:rsidRPr="0007610A">
        <w:t>five healthy lifestyle behavio</w:t>
      </w:r>
      <w:r w:rsidR="00550B1B">
        <w:t>u</w:t>
      </w:r>
      <w:r w:rsidR="00196D17" w:rsidRPr="0007610A">
        <w:t>rs</w:t>
      </w:r>
      <w:r w:rsidR="00E074DC" w:rsidRPr="0007610A">
        <w:t xml:space="preserve"> to investigate how </w:t>
      </w:r>
      <w:r w:rsidR="007C7B11" w:rsidRPr="0007610A">
        <w:t xml:space="preserve">healthy </w:t>
      </w:r>
      <w:r w:rsidR="00A60A96" w:rsidRPr="0007610A">
        <w:t xml:space="preserve">habits impact on life expectancy, </w:t>
      </w:r>
      <w:r w:rsidR="00FD4455" w:rsidRPr="0007610A">
        <w:t xml:space="preserve">including </w:t>
      </w:r>
      <w:r w:rsidR="00550B1B">
        <w:t>the absence of</w:t>
      </w:r>
      <w:r w:rsidR="00196D17" w:rsidRPr="0007610A">
        <w:t xml:space="preserve"> smoking, </w:t>
      </w:r>
      <w:r w:rsidR="00C57CEF">
        <w:t>moderate</w:t>
      </w:r>
      <w:r w:rsidR="00196D17" w:rsidRPr="0007610A">
        <w:t xml:space="preserve"> </w:t>
      </w:r>
      <w:r w:rsidR="00C57CEF">
        <w:t xml:space="preserve">consumption of </w:t>
      </w:r>
      <w:r w:rsidR="00196D17" w:rsidRPr="0007610A">
        <w:t>alcohol, regular physical activity, adequate</w:t>
      </w:r>
      <w:r w:rsidR="00C57CEF">
        <w:t xml:space="preserve"> intake of vegetables</w:t>
      </w:r>
      <w:r w:rsidR="00196D17" w:rsidRPr="0007610A">
        <w:t>, and maintaining a healthy weight</w:t>
      </w:r>
      <w:r w:rsidR="00FD4455" w:rsidRPr="0007610A">
        <w:t xml:space="preserve">, </w:t>
      </w:r>
      <w:r w:rsidR="00C57CEF">
        <w:t>affect</w:t>
      </w:r>
      <w:r w:rsidR="00196D17" w:rsidRPr="0007610A">
        <w:t xml:space="preserve"> life expectancy and lifetime healthcare costs among Taiwanese adults.</w:t>
      </w:r>
      <w:r w:rsidR="00C21C31" w:rsidRPr="0007610A">
        <w:t xml:space="preserve"> </w:t>
      </w:r>
      <w:r w:rsidR="0049263C">
        <w:t>The authors find that</w:t>
      </w:r>
      <w:r w:rsidR="00196D17" w:rsidRPr="0007610A">
        <w:t xml:space="preserve"> adhering to all five healthy behavio</w:t>
      </w:r>
      <w:r w:rsidR="0049263C">
        <w:t>u</w:t>
      </w:r>
      <w:r w:rsidR="00196D17" w:rsidRPr="0007610A">
        <w:t xml:space="preserve">rs </w:t>
      </w:r>
      <w:r w:rsidR="0049263C">
        <w:t>is</w:t>
      </w:r>
      <w:r w:rsidR="00196D17" w:rsidRPr="0007610A">
        <w:t xml:space="preserve"> associated with</w:t>
      </w:r>
      <w:r w:rsidR="00383FAA">
        <w:t xml:space="preserve"> </w:t>
      </w:r>
      <w:r w:rsidR="00196D17" w:rsidRPr="0007610A">
        <w:t>increase</w:t>
      </w:r>
      <w:r w:rsidR="00383FAA">
        <w:t>d</w:t>
      </w:r>
      <w:r w:rsidR="00196D17" w:rsidRPr="0007610A">
        <w:t xml:space="preserve"> life expectancy and </w:t>
      </w:r>
      <w:r w:rsidR="00383FAA">
        <w:t xml:space="preserve">a </w:t>
      </w:r>
      <w:r w:rsidR="00196D17" w:rsidRPr="0007610A">
        <w:t>reduction in annual healthcare spending.</w:t>
      </w:r>
      <w:r w:rsidR="0005498C" w:rsidRPr="0007610A">
        <w:t xml:space="preserve"> </w:t>
      </w:r>
      <w:r w:rsidR="00410C21" w:rsidRPr="0007610A">
        <w:t xml:space="preserve">This article </w:t>
      </w:r>
      <w:r w:rsidR="00C54295" w:rsidRPr="0007610A">
        <w:t>provide</w:t>
      </w:r>
      <w:r w:rsidR="00740084" w:rsidRPr="0007610A">
        <w:t>s</w:t>
      </w:r>
      <w:r w:rsidR="00C54295" w:rsidRPr="0007610A">
        <w:t xml:space="preserve"> </w:t>
      </w:r>
      <w:r w:rsidR="00740084" w:rsidRPr="0007610A">
        <w:t>strong evidence</w:t>
      </w:r>
      <w:r w:rsidR="00EE5CF0" w:rsidRPr="0007610A">
        <w:t xml:space="preserve"> to</w:t>
      </w:r>
      <w:r w:rsidR="00410C21" w:rsidRPr="0007610A">
        <w:t xml:space="preserve"> </w:t>
      </w:r>
      <w:r w:rsidR="00A724BA">
        <w:t>RQ2</w:t>
      </w:r>
      <w:r w:rsidR="00EE5CF0" w:rsidRPr="0007610A">
        <w:t xml:space="preserve"> </w:t>
      </w:r>
      <w:r w:rsidR="00383FAA">
        <w:t>which explores</w:t>
      </w:r>
      <w:r w:rsidR="00EE5CF0" w:rsidRPr="0007610A">
        <w:t xml:space="preserve"> the impact of lifestyle related factors</w:t>
      </w:r>
      <w:r w:rsidR="007D28D8">
        <w:t>,</w:t>
      </w:r>
      <w:r w:rsidR="00EE5CF0" w:rsidRPr="0007610A">
        <w:t xml:space="preserve"> </w:t>
      </w:r>
      <w:r w:rsidR="009E59DA" w:rsidRPr="0007610A">
        <w:t xml:space="preserve">such as </w:t>
      </w:r>
      <w:r w:rsidR="00EE5CF0" w:rsidRPr="0007610A">
        <w:t>cost of healthy diet and BMI</w:t>
      </w:r>
      <w:r w:rsidR="007D28D8">
        <w:t>,</w:t>
      </w:r>
      <w:r w:rsidR="00EE5CF0" w:rsidRPr="0007610A">
        <w:t xml:space="preserve"> on health outcomes. </w:t>
      </w:r>
    </w:p>
    <w:p w14:paraId="3277489F" w14:textId="77777777" w:rsidR="00F352AB" w:rsidRPr="0007610A" w:rsidRDefault="00F352AB" w:rsidP="00C21C31">
      <w:pPr>
        <w:spacing w:after="0" w:line="240" w:lineRule="auto"/>
      </w:pPr>
    </w:p>
    <w:p w14:paraId="7E670D08" w14:textId="5E93CCAB" w:rsidR="00C718FF" w:rsidRPr="0007610A" w:rsidRDefault="00391F20" w:rsidP="00900D5F">
      <w:r w:rsidRPr="0007610A">
        <w:t>Balia and Jones (2008)</w:t>
      </w:r>
      <w:r w:rsidR="007D28D8">
        <w:t xml:space="preserve"> further</w:t>
      </w:r>
      <w:r w:rsidR="00C718FF" w:rsidRPr="0007610A">
        <w:t xml:space="preserve"> </w:t>
      </w:r>
      <w:r w:rsidR="007D28D8">
        <w:t>analyze</w:t>
      </w:r>
      <w:r w:rsidR="00C718FF" w:rsidRPr="0007610A">
        <w:t xml:space="preserve"> not </w:t>
      </w:r>
      <w:r w:rsidR="007D28D8">
        <w:t>only</w:t>
      </w:r>
      <w:r w:rsidR="00C718FF" w:rsidRPr="0007610A">
        <w:t xml:space="preserve"> observable socioeconomic factors like income and education, but also unobservable influences such as habits, personal history, and genetics. Their study, conducted in the UK, </w:t>
      </w:r>
      <w:r w:rsidR="007D28D8">
        <w:t>finds</w:t>
      </w:r>
      <w:r w:rsidR="00C718FF" w:rsidRPr="0007610A">
        <w:t xml:space="preserve"> that lifestyle factors </w:t>
      </w:r>
      <w:r w:rsidR="007D28D8">
        <w:t>have</w:t>
      </w:r>
      <w:r w:rsidR="00C718FF" w:rsidRPr="0007610A">
        <w:t xml:space="preserve"> a stronger correlation with early death than socioeconomic status alone.</w:t>
      </w:r>
      <w:r w:rsidR="00EF6793" w:rsidRPr="0007610A">
        <w:t xml:space="preserve"> </w:t>
      </w:r>
      <w:r w:rsidR="001955DF" w:rsidRPr="0007610A">
        <w:t>Although</w:t>
      </w:r>
      <w:r w:rsidR="00A724BA">
        <w:t xml:space="preserve"> my project will not include </w:t>
      </w:r>
      <w:r w:rsidR="00860132" w:rsidRPr="0007610A">
        <w:t>unobservable factor</w:t>
      </w:r>
      <w:r w:rsidR="00C33F54">
        <w:t>s</w:t>
      </w:r>
      <w:r w:rsidR="00AA4059">
        <w:t xml:space="preserve"> used by Balia and Jones</w:t>
      </w:r>
      <w:r w:rsidR="00C33F54">
        <w:t>,</w:t>
      </w:r>
      <w:r w:rsidR="009C096C">
        <w:t xml:space="preserve"> their research</w:t>
      </w:r>
      <w:r w:rsidR="00C718FF" w:rsidRPr="0007610A">
        <w:t xml:space="preserve"> supports the multifactor approach </w:t>
      </w:r>
      <w:r w:rsidR="00D129A4" w:rsidRPr="0007610A">
        <w:t xml:space="preserve">used in </w:t>
      </w:r>
      <w:r w:rsidR="009C096C">
        <w:t>my</w:t>
      </w:r>
      <w:r w:rsidR="00D129A4" w:rsidRPr="0007610A">
        <w:t xml:space="preserve"> project, </w:t>
      </w:r>
      <w:r w:rsidR="009C096C">
        <w:t xml:space="preserve">as </w:t>
      </w:r>
      <w:r w:rsidR="005545F7">
        <w:t>I will combine</w:t>
      </w:r>
      <w:r w:rsidR="00C718FF" w:rsidRPr="0007610A">
        <w:t xml:space="preserve"> economic and lifestyle variables rather than isolating them, </w:t>
      </w:r>
      <w:r w:rsidR="005545F7">
        <w:t>which</w:t>
      </w:r>
      <w:r w:rsidR="00C718FF" w:rsidRPr="0007610A">
        <w:t xml:space="preserve"> strengthens the logic behind </w:t>
      </w:r>
      <w:r w:rsidR="00C7598B">
        <w:t>RQ</w:t>
      </w:r>
      <w:r w:rsidR="001F0F26" w:rsidRPr="0007610A">
        <w:t>1</w:t>
      </w:r>
      <w:r w:rsidR="00C718FF" w:rsidRPr="0007610A">
        <w:t>.</w:t>
      </w:r>
      <w:r w:rsidR="000D2AFA" w:rsidRPr="0007610A">
        <w:t xml:space="preserve"> Additionally, </w:t>
      </w:r>
      <w:r w:rsidR="00E13969" w:rsidRPr="0007610A">
        <w:t>the</w:t>
      </w:r>
      <w:r w:rsidR="005727A0" w:rsidRPr="0007610A">
        <w:t>ir</w:t>
      </w:r>
      <w:r w:rsidR="00E13969" w:rsidRPr="0007610A">
        <w:t xml:space="preserve"> findings</w:t>
      </w:r>
      <w:r w:rsidR="00CE0246" w:rsidRPr="0007610A">
        <w:t xml:space="preserve"> of </w:t>
      </w:r>
      <w:r w:rsidR="005727A0" w:rsidRPr="0007610A">
        <w:t>the</w:t>
      </w:r>
      <w:r w:rsidR="000D2AFA" w:rsidRPr="0007610A">
        <w:t xml:space="preserve"> factors dominate the impact with mortality</w:t>
      </w:r>
      <w:r w:rsidR="00CE0246" w:rsidRPr="0007610A">
        <w:t xml:space="preserve"> that</w:t>
      </w:r>
      <w:r w:rsidR="0080540D" w:rsidRPr="0007610A">
        <w:t xml:space="preserve"> </w:t>
      </w:r>
      <w:r w:rsidR="00CE0246" w:rsidRPr="0007610A">
        <w:t xml:space="preserve">provided support to the answer for </w:t>
      </w:r>
      <w:r w:rsidR="00E47606">
        <w:t>RQ1</w:t>
      </w:r>
      <w:r w:rsidR="00CE0246" w:rsidRPr="0007610A">
        <w:t>.</w:t>
      </w:r>
    </w:p>
    <w:p w14:paraId="3E5FBA76" w14:textId="6F02B31C" w:rsidR="00391F20" w:rsidRPr="0007610A" w:rsidRDefault="00275206" w:rsidP="00391F20">
      <w:proofErr w:type="spellStart"/>
      <w:r w:rsidRPr="0007610A">
        <w:t>Contoyannis</w:t>
      </w:r>
      <w:proofErr w:type="spellEnd"/>
      <w:r w:rsidRPr="0007610A">
        <w:t xml:space="preserve"> and Jones (2004)</w:t>
      </w:r>
      <w:r w:rsidR="003246AA" w:rsidRPr="0007610A">
        <w:t xml:space="preserve"> </w:t>
      </w:r>
      <w:r w:rsidR="0075205D" w:rsidRPr="0007610A">
        <w:t>examine the bidirectional relationship between socio-economic status and health behaviors and outcomes</w:t>
      </w:r>
      <w:r w:rsidR="00CF1F62" w:rsidRPr="0007610A">
        <w:t xml:space="preserve"> in the UK</w:t>
      </w:r>
      <w:r w:rsidR="00E94F6C" w:rsidRPr="0007610A">
        <w:t xml:space="preserve"> using simultaneous equation modeling.</w:t>
      </w:r>
      <w:r w:rsidR="0075205D" w:rsidRPr="0007610A">
        <w:t xml:space="preserve"> Their findings indicate that socio-economic status has a strong effect on health and lifestyle choices (e.g. smoking, exercise) but health impacts socio-economic status but to a lesser extent. This suggests that health disparities are largely driven by socio-economic factors, rather than health status alone.</w:t>
      </w:r>
      <w:r w:rsidR="00701E99" w:rsidRPr="0007610A">
        <w:t xml:space="preserve"> While their study focused on general health outcomes in a single country, their findings support the premise that social determinants play a central role in shaping health</w:t>
      </w:r>
      <w:r w:rsidR="00BB17B7">
        <w:t xml:space="preserve">, which </w:t>
      </w:r>
      <w:r w:rsidR="00324EC7">
        <w:t>reinforce</w:t>
      </w:r>
      <w:r w:rsidR="00701E99" w:rsidRPr="0007610A">
        <w:t xml:space="preserve"> both RQ1 (predictors of NCDs) and RQ2 (modifiable factors and life expectancy). </w:t>
      </w:r>
    </w:p>
    <w:p w14:paraId="195168AA" w14:textId="36CE1FD0" w:rsidR="005A3AF7" w:rsidRPr="0007610A" w:rsidRDefault="00B54B4F" w:rsidP="001121D1">
      <w:pPr>
        <w:spacing w:after="0" w:line="240" w:lineRule="auto"/>
        <w:rPr>
          <w:b/>
          <w:bCs/>
        </w:rPr>
      </w:pPr>
      <w:r w:rsidRPr="0007610A">
        <w:rPr>
          <w:b/>
          <w:bCs/>
        </w:rPr>
        <w:t xml:space="preserve">3. </w:t>
      </w:r>
      <w:r w:rsidR="005A3AF7" w:rsidRPr="0007610A">
        <w:rPr>
          <w:b/>
          <w:bCs/>
        </w:rPr>
        <w:t>Forecasting 50-Year Health Outcomes Through Key Predictors</w:t>
      </w:r>
    </w:p>
    <w:p w14:paraId="2E26D62B" w14:textId="77777777" w:rsidR="005A3AF7" w:rsidRPr="0007610A" w:rsidRDefault="005A3AF7" w:rsidP="001121D1">
      <w:pPr>
        <w:spacing w:after="0" w:line="240" w:lineRule="auto"/>
        <w:rPr>
          <w:b/>
          <w:bCs/>
        </w:rPr>
      </w:pPr>
    </w:p>
    <w:p w14:paraId="348DED6B" w14:textId="0A867AB7" w:rsidR="007C63B3" w:rsidRPr="0007610A" w:rsidRDefault="00762770" w:rsidP="001121D1">
      <w:pPr>
        <w:spacing w:after="0" w:line="240" w:lineRule="auto"/>
      </w:pPr>
      <w:r>
        <w:t xml:space="preserve">Recent studies have employed </w:t>
      </w:r>
      <w:r w:rsidRPr="0007610A">
        <w:t xml:space="preserve">time series and simulation models </w:t>
      </w:r>
      <w:r>
        <w:t>t</w:t>
      </w:r>
      <w:r w:rsidR="00787041" w:rsidRPr="0007610A">
        <w:t>o project future health outcomes such as life expectancy and the prevalence</w:t>
      </w:r>
      <w:r>
        <w:t xml:space="preserve"> of NCDs</w:t>
      </w:r>
      <w:r w:rsidR="00787041" w:rsidRPr="0007610A">
        <w:t xml:space="preserve">. </w:t>
      </w:r>
      <w:r>
        <w:t>The</w:t>
      </w:r>
      <w:r w:rsidR="00787041" w:rsidRPr="0007610A">
        <w:t xml:space="preserve"> methodologies</w:t>
      </w:r>
      <w:r>
        <w:t xml:space="preserve"> used </w:t>
      </w:r>
      <w:r w:rsidR="00C3250A">
        <w:t>in prior studies</w:t>
      </w:r>
      <w:r w:rsidR="00787041" w:rsidRPr="0007610A">
        <w:t xml:space="preserve"> guide the approach used</w:t>
      </w:r>
      <w:r w:rsidR="00C3250A">
        <w:t xml:space="preserve"> to</w:t>
      </w:r>
      <w:r w:rsidR="00787041" w:rsidRPr="0007610A">
        <w:t xml:space="preserve"> address </w:t>
      </w:r>
      <w:r w:rsidR="00C3250A">
        <w:t>RQ3 in this study</w:t>
      </w:r>
      <w:r w:rsidR="00787041" w:rsidRPr="0007610A">
        <w:t>, which focuses on predicting global health trends up to 2073 using socioeconomic, demographic, and lifestyle variables.</w:t>
      </w:r>
    </w:p>
    <w:p w14:paraId="2EFF7522" w14:textId="77777777" w:rsidR="00502434" w:rsidRPr="0007610A" w:rsidRDefault="00502434" w:rsidP="001121D1">
      <w:pPr>
        <w:spacing w:after="0" w:line="240" w:lineRule="auto"/>
        <w:rPr>
          <w:b/>
          <w:bCs/>
        </w:rPr>
      </w:pPr>
    </w:p>
    <w:p w14:paraId="0778D6DD" w14:textId="4008F5A5" w:rsidR="00BB3B8C" w:rsidRPr="0007610A" w:rsidRDefault="001121D1" w:rsidP="00BB3B8C">
      <w:pPr>
        <w:spacing w:after="0" w:line="240" w:lineRule="auto"/>
      </w:pPr>
      <w:r w:rsidRPr="0007610A">
        <w:t xml:space="preserve">Foreman et al. (2018) </w:t>
      </w:r>
      <w:r w:rsidR="00BB3B8C" w:rsidRPr="0007610A">
        <w:t>developed a comprehensive global health forecasting model using ARIMA and Bayesian regression to project life expectancy, all-cause mortality, and cause-specific deaths</w:t>
      </w:r>
      <w:r w:rsidR="00C3250A">
        <w:t xml:space="preserve">, </w:t>
      </w:r>
      <w:r w:rsidR="00BB3B8C" w:rsidRPr="0007610A">
        <w:t>including non-communicable diseases (NCDs) like heart disease and diabetes</w:t>
      </w:r>
      <w:r w:rsidR="001727F0">
        <w:t xml:space="preserve"> </w:t>
      </w:r>
      <w:r w:rsidR="00BB3B8C" w:rsidRPr="0007610A">
        <w:t xml:space="preserve">across 195 countries from 2016 to 2040. Their model incorporated key socioeconomic and </w:t>
      </w:r>
      <w:r w:rsidR="00BB3B8C" w:rsidRPr="0007610A">
        <w:lastRenderedPageBreak/>
        <w:t xml:space="preserve">lifestyle predictors such as GDP per capita, education, fertility, smoking, high BMI, air pollution, and high blood pressure. Their findings </w:t>
      </w:r>
      <w:r w:rsidR="001727F0">
        <w:t>show</w:t>
      </w:r>
      <w:r w:rsidR="00BB3B8C" w:rsidRPr="0007610A">
        <w:t xml:space="preserve"> </w:t>
      </w:r>
      <w:r w:rsidR="001727F0">
        <w:t>a rise in</w:t>
      </w:r>
      <w:r w:rsidR="00BB3B8C" w:rsidRPr="0007610A">
        <w:t xml:space="preserve"> global life expectancy</w:t>
      </w:r>
      <w:r w:rsidR="007808FE">
        <w:t xml:space="preserve"> along with</w:t>
      </w:r>
      <w:r w:rsidR="00BB3B8C" w:rsidRPr="0007610A">
        <w:t xml:space="preserve"> persistent regional disparities, with NCDs increasingly dominating global mortality patterns.</w:t>
      </w:r>
      <w:r w:rsidR="000A3F26" w:rsidRPr="0007610A">
        <w:t xml:space="preserve"> </w:t>
      </w:r>
      <w:r w:rsidR="00BB3B8C" w:rsidRPr="0007610A">
        <w:t xml:space="preserve">This study aligns directly with </w:t>
      </w:r>
      <w:r w:rsidR="007808FE">
        <w:t>RQ</w:t>
      </w:r>
      <w:r w:rsidR="00BB3B8C" w:rsidRPr="0007610A">
        <w:t>3, which aims to forecast future health outcomes (1950–2073) using economic, demographic, and behavioral indicators. Both</w:t>
      </w:r>
      <w:r w:rsidR="007808FE">
        <w:t xml:space="preserve"> Foreman et al. and my</w:t>
      </w:r>
      <w:r w:rsidR="00BB3B8C" w:rsidRPr="0007610A">
        <w:t xml:space="preserve"> </w:t>
      </w:r>
      <w:r w:rsidR="007808FE">
        <w:t>study</w:t>
      </w:r>
      <w:r w:rsidR="00BB3B8C" w:rsidRPr="0007610A">
        <w:t xml:space="preserve"> share core variables</w:t>
      </w:r>
      <w:r w:rsidR="007808FE">
        <w:t xml:space="preserve">, including </w:t>
      </w:r>
      <w:r w:rsidR="00BB3B8C" w:rsidRPr="0007610A">
        <w:t>GDP, education, BMI, and age</w:t>
      </w:r>
      <w:r w:rsidR="007808FE">
        <w:t xml:space="preserve">, </w:t>
      </w:r>
      <w:r w:rsidR="00BB3B8C" w:rsidRPr="0007610A">
        <w:t>in modeling long-term health outcomes. However, this project extends Foreman et al.’s framework by</w:t>
      </w:r>
      <w:r w:rsidR="0002085B" w:rsidRPr="0007610A">
        <w:t xml:space="preserve"> expanding the forecasting horizon from 2040 to 2073, focusing specifically on heart disease and diabetes rather than general mortality; and </w:t>
      </w:r>
      <w:r w:rsidR="00E87FE9" w:rsidRPr="0007610A">
        <w:t>i</w:t>
      </w:r>
      <w:r w:rsidR="0002085B" w:rsidRPr="0007610A">
        <w:t>ncluding additional economic indicators such as consumer price index (CPI) and the cost of a healthy diet to better account for affordability and access, especially in low-income countries.</w:t>
      </w:r>
      <w:r w:rsidR="00E87FE9" w:rsidRPr="0007610A">
        <w:t xml:space="preserve"> </w:t>
      </w:r>
      <w:r w:rsidR="001966DF">
        <w:t>While</w:t>
      </w:r>
      <w:r w:rsidR="00314226" w:rsidRPr="0007610A">
        <w:t xml:space="preserve"> Foreman et al. emphasized the predictive power of macroeconomic and lifestyle variables using ARIMA, this project similarly employs ARIMA and multiple regression models but integrates a broader temporal scope and a </w:t>
      </w:r>
      <w:r w:rsidR="00B825A6">
        <w:t>focused lens on specific diseases, including heart disease and diabetes</w:t>
      </w:r>
      <w:r w:rsidR="00314226" w:rsidRPr="0007610A">
        <w:t xml:space="preserve">. By adapting their </w:t>
      </w:r>
      <w:r w:rsidR="00B825A6">
        <w:t>methodology</w:t>
      </w:r>
      <w:r w:rsidR="00314226" w:rsidRPr="0007610A">
        <w:t>, this project contributes to the literature by filling a gap in long-range health forecasting</w:t>
      </w:r>
      <w:r w:rsidR="00B825A6">
        <w:t xml:space="preserve"> by</w:t>
      </w:r>
      <w:r w:rsidR="00314226" w:rsidRPr="0007610A">
        <w:t xml:space="preserve"> </w:t>
      </w:r>
      <w:r w:rsidR="00B825A6">
        <w:t xml:space="preserve">incorporating specific </w:t>
      </w:r>
      <w:r w:rsidR="00314226" w:rsidRPr="0007610A">
        <w:t>determinants of NCDs</w:t>
      </w:r>
      <w:r w:rsidR="00B825A6">
        <w:t xml:space="preserve"> rather than mortality</w:t>
      </w:r>
      <w:r w:rsidR="00314226" w:rsidRPr="0007610A">
        <w:t xml:space="preserve">. </w:t>
      </w:r>
      <w:r w:rsidR="00B825A6">
        <w:t>Foreman et al.’s (2018)</w:t>
      </w:r>
      <w:r w:rsidR="00314226" w:rsidRPr="0007610A">
        <w:t xml:space="preserve"> findings </w:t>
      </w:r>
      <w:r w:rsidR="009C0DA9">
        <w:t xml:space="preserve">not only </w:t>
      </w:r>
      <w:r w:rsidR="00AB34F9">
        <w:t>guide the development of a predictive model in this project</w:t>
      </w:r>
      <w:r w:rsidR="00314226" w:rsidRPr="0007610A">
        <w:t xml:space="preserve"> but also in identifying key policy interventions across regions and generations.</w:t>
      </w:r>
    </w:p>
    <w:p w14:paraId="73921219" w14:textId="77777777" w:rsidR="00502434" w:rsidRPr="0007610A" w:rsidRDefault="00502434" w:rsidP="001121D1">
      <w:pPr>
        <w:spacing w:after="0" w:line="240" w:lineRule="auto"/>
      </w:pPr>
    </w:p>
    <w:p w14:paraId="2AD74D51" w14:textId="5A7D9415" w:rsidR="00EA2297" w:rsidRPr="0007610A" w:rsidRDefault="006707F0" w:rsidP="00EA2297">
      <w:pPr>
        <w:rPr>
          <w:color w:val="000000" w:themeColor="text1"/>
        </w:rPr>
      </w:pPr>
      <w:r w:rsidRPr="0007610A">
        <w:rPr>
          <w:color w:val="000000" w:themeColor="text1"/>
        </w:rPr>
        <w:t xml:space="preserve">Mahamoud et al. (2013) </w:t>
      </w:r>
      <w:r w:rsidR="00EA2297" w:rsidRPr="0007610A">
        <w:rPr>
          <w:color w:val="000000" w:themeColor="text1"/>
        </w:rPr>
        <w:t xml:space="preserve">used system dynamics modeling to simulate how changes in social determinants, such as income, housing, and healthcare access, could influence chronic disease prevalence and mortality in Toronto between 2006 and 2046. Their results highlight the long-term effects of policy interventions and structural changes on reducing health disparities and improving outcomes in urban populations. While the study is localized and focused on a single city, it </w:t>
      </w:r>
      <w:r w:rsidR="00AB34F9">
        <w:rPr>
          <w:color w:val="000000" w:themeColor="text1"/>
        </w:rPr>
        <w:t>is relevant to</w:t>
      </w:r>
      <w:r w:rsidR="00EA2297" w:rsidRPr="0007610A">
        <w:rPr>
          <w:color w:val="000000" w:themeColor="text1"/>
        </w:rPr>
        <w:t xml:space="preserve"> a key theme </w:t>
      </w:r>
      <w:r w:rsidR="00AB34F9">
        <w:rPr>
          <w:color w:val="000000" w:themeColor="text1"/>
        </w:rPr>
        <w:t>in</w:t>
      </w:r>
      <w:r w:rsidR="00EA2297" w:rsidRPr="0007610A">
        <w:rPr>
          <w:color w:val="000000" w:themeColor="text1"/>
        </w:rPr>
        <w:t xml:space="preserve"> </w:t>
      </w:r>
      <w:r w:rsidR="00AB34F9">
        <w:rPr>
          <w:color w:val="000000" w:themeColor="text1"/>
        </w:rPr>
        <w:t>RQ</w:t>
      </w:r>
      <w:r w:rsidR="00EA2297" w:rsidRPr="0007610A">
        <w:rPr>
          <w:color w:val="000000" w:themeColor="text1"/>
        </w:rPr>
        <w:t>3</w:t>
      </w:r>
      <w:r w:rsidR="00AB34F9">
        <w:rPr>
          <w:color w:val="000000" w:themeColor="text1"/>
        </w:rPr>
        <w:t xml:space="preserve">, which is </w:t>
      </w:r>
      <w:r w:rsidR="00EA2297" w:rsidRPr="0007610A">
        <w:rPr>
          <w:color w:val="000000" w:themeColor="text1"/>
        </w:rPr>
        <w:t>the predictive value of socioeconomic variables for long-term health planning.</w:t>
      </w:r>
    </w:p>
    <w:p w14:paraId="70A1DEC6" w14:textId="4B6FA2F0" w:rsidR="00EC2366" w:rsidRPr="0007610A" w:rsidRDefault="00EC2366" w:rsidP="00EA2297">
      <w:pPr>
        <w:rPr>
          <w:color w:val="000000" w:themeColor="text1"/>
        </w:rPr>
      </w:pPr>
      <w:proofErr w:type="spellStart"/>
      <w:r w:rsidRPr="0007610A">
        <w:rPr>
          <w:color w:val="000000" w:themeColor="text1"/>
        </w:rPr>
        <w:t>Tserpes</w:t>
      </w:r>
      <w:proofErr w:type="spellEnd"/>
      <w:r w:rsidRPr="0007610A">
        <w:rPr>
          <w:color w:val="000000" w:themeColor="text1"/>
        </w:rPr>
        <w:t xml:space="preserve"> et al. (2000) compared forecasting models and found that ARIMA provided the most accurate results for health and economic time series</w:t>
      </w:r>
      <w:r w:rsidR="00106AA6">
        <w:rPr>
          <w:color w:val="000000" w:themeColor="text1"/>
        </w:rPr>
        <w:t>, which</w:t>
      </w:r>
      <w:r w:rsidR="009D1E41">
        <w:rPr>
          <w:color w:val="000000" w:themeColor="text1"/>
        </w:rPr>
        <w:t xml:space="preserve"> supports </w:t>
      </w:r>
      <w:r w:rsidR="00106AA6">
        <w:rPr>
          <w:color w:val="000000" w:themeColor="text1"/>
        </w:rPr>
        <w:t>Research Question 3.</w:t>
      </w:r>
    </w:p>
    <w:p w14:paraId="36509340" w14:textId="782F69EB" w:rsidR="00630563" w:rsidRPr="0007610A" w:rsidRDefault="00C77875" w:rsidP="00391F20">
      <w:pPr>
        <w:rPr>
          <w:color w:val="000000" w:themeColor="text1"/>
        </w:rPr>
      </w:pPr>
      <w:r>
        <w:rPr>
          <w:color w:val="000000" w:themeColor="text1"/>
        </w:rPr>
        <w:t xml:space="preserve">Similarly to my study, </w:t>
      </w:r>
      <w:r w:rsidR="00EA2297" w:rsidRPr="0007610A">
        <w:rPr>
          <w:color w:val="000000" w:themeColor="text1"/>
        </w:rPr>
        <w:t>Mahamoud et al.</w:t>
      </w:r>
      <w:r w:rsidR="00C25A18">
        <w:rPr>
          <w:color w:val="000000" w:themeColor="text1"/>
        </w:rPr>
        <w:t xml:space="preserve"> (</w:t>
      </w:r>
      <w:r w:rsidR="0015516B">
        <w:rPr>
          <w:color w:val="000000" w:themeColor="text1"/>
        </w:rPr>
        <w:t>2013)</w:t>
      </w:r>
      <w:r w:rsidR="00EA2297" w:rsidRPr="0007610A">
        <w:rPr>
          <w:color w:val="000000" w:themeColor="text1"/>
        </w:rPr>
        <w:t xml:space="preserve"> </w:t>
      </w:r>
      <w:r>
        <w:rPr>
          <w:color w:val="000000" w:themeColor="text1"/>
        </w:rPr>
        <w:t>apply</w:t>
      </w:r>
      <w:r w:rsidR="00EA2297" w:rsidRPr="0007610A">
        <w:rPr>
          <w:color w:val="000000" w:themeColor="text1"/>
        </w:rPr>
        <w:t xml:space="preserve"> forecasting principles to a global scale and extending the projection horizon to 2073. </w:t>
      </w:r>
      <w:r>
        <w:rPr>
          <w:color w:val="000000" w:themeColor="text1"/>
        </w:rPr>
        <w:t>However, u</w:t>
      </w:r>
      <w:r w:rsidR="00EA2297" w:rsidRPr="0007610A">
        <w:rPr>
          <w:color w:val="000000" w:themeColor="text1"/>
        </w:rPr>
        <w:t xml:space="preserve">nlike their localized, scenario-based system dynamics framework, this study employs ARIMA time series models and regression to quantify and predict how income, CPI, BMI, and the cost of a healthy diet influence future trends in heart disease, diabetes, and life expectancy. Both </w:t>
      </w:r>
      <w:r w:rsidRPr="0007610A">
        <w:rPr>
          <w:color w:val="000000" w:themeColor="text1"/>
        </w:rPr>
        <w:t>Mahamoud et al.</w:t>
      </w:r>
      <w:r>
        <w:rPr>
          <w:color w:val="000000" w:themeColor="text1"/>
        </w:rPr>
        <w:t xml:space="preserve"> (2013) and my study </w:t>
      </w:r>
      <w:r w:rsidR="00EA2297" w:rsidRPr="0007610A">
        <w:rPr>
          <w:color w:val="000000" w:themeColor="text1"/>
        </w:rPr>
        <w:t>share a systems perspective</w:t>
      </w:r>
      <w:r w:rsidR="00343451">
        <w:rPr>
          <w:color w:val="000000" w:themeColor="text1"/>
        </w:rPr>
        <w:t xml:space="preserve">, </w:t>
      </w:r>
      <w:r w:rsidR="00163A25">
        <w:rPr>
          <w:color w:val="000000" w:themeColor="text1"/>
        </w:rPr>
        <w:t>analyzing the relationship</w:t>
      </w:r>
      <w:r w:rsidR="00EA2297" w:rsidRPr="0007610A">
        <w:rPr>
          <w:color w:val="000000" w:themeColor="text1"/>
        </w:rPr>
        <w:t xml:space="preserve"> of determinants and outcomes</w:t>
      </w:r>
      <w:r>
        <w:rPr>
          <w:color w:val="000000" w:themeColor="text1"/>
        </w:rPr>
        <w:t>, although</w:t>
      </w:r>
      <w:r w:rsidR="00EA2297" w:rsidRPr="0007610A">
        <w:rPr>
          <w:color w:val="000000" w:themeColor="text1"/>
        </w:rPr>
        <w:t xml:space="preserve"> differ in scope, methods, and temporal range.</w:t>
      </w:r>
      <w:r w:rsidR="00E93428">
        <w:rPr>
          <w:color w:val="000000" w:themeColor="text1"/>
        </w:rPr>
        <w:t xml:space="preserve"> </w:t>
      </w:r>
      <w:r w:rsidR="00EA2297" w:rsidRPr="0007610A">
        <w:rPr>
          <w:color w:val="000000" w:themeColor="text1"/>
        </w:rPr>
        <w:t>By incorporating global datasets and expanding the forecast window, this research addresses the geographical and temporal limitations of Mahamoud et al.’s</w:t>
      </w:r>
      <w:r w:rsidR="00E93428">
        <w:rPr>
          <w:color w:val="000000" w:themeColor="text1"/>
        </w:rPr>
        <w:t xml:space="preserve"> (2013)</w:t>
      </w:r>
      <w:r w:rsidR="00EA2297" w:rsidRPr="0007610A">
        <w:rPr>
          <w:color w:val="000000" w:themeColor="text1"/>
        </w:rPr>
        <w:t xml:space="preserve"> work, while reinforcing the value of long-term modeling for </w:t>
      </w:r>
      <w:r w:rsidR="00E93428">
        <w:rPr>
          <w:color w:val="000000" w:themeColor="text1"/>
        </w:rPr>
        <w:t xml:space="preserve">proactive public </w:t>
      </w:r>
      <w:r w:rsidR="00EA2297" w:rsidRPr="0007610A">
        <w:rPr>
          <w:color w:val="000000" w:themeColor="text1"/>
        </w:rPr>
        <w:t>health policy. It supports the role of economic and demographic indicators in projecting disease trends and contributes to the design of evidence-based interventions across diverse socioeconomic contexts.</w:t>
      </w:r>
    </w:p>
    <w:p w14:paraId="79811B87" w14:textId="33729DBC" w:rsidR="00391F20" w:rsidRPr="0007610A" w:rsidRDefault="00B54B4F" w:rsidP="00391F20">
      <w:pPr>
        <w:rPr>
          <w:b/>
          <w:bCs/>
        </w:rPr>
      </w:pPr>
      <w:r w:rsidRPr="0007610A">
        <w:rPr>
          <w:b/>
          <w:bCs/>
        </w:rPr>
        <w:t>4</w:t>
      </w:r>
      <w:r w:rsidR="00391F20" w:rsidRPr="0007610A">
        <w:rPr>
          <w:b/>
          <w:bCs/>
        </w:rPr>
        <w:t>. Income Inequality and Health Disparities</w:t>
      </w:r>
    </w:p>
    <w:p w14:paraId="41C74C8E" w14:textId="4D6872FC" w:rsidR="00F13B18" w:rsidRPr="0007610A" w:rsidRDefault="00873F38" w:rsidP="00391F20">
      <w:r w:rsidRPr="0007610A">
        <w:t xml:space="preserve">Income inequality has consistently been shown to influence both </w:t>
      </w:r>
      <w:r w:rsidRPr="002E28D5">
        <w:t>the prevalence and severity</w:t>
      </w:r>
      <w:r w:rsidRPr="0007610A">
        <w:t xml:space="preserve"> of non-communicable diseases (NCDs), including heart disease and diabetes. This section </w:t>
      </w:r>
      <w:r w:rsidRPr="0007610A">
        <w:lastRenderedPageBreak/>
        <w:t xml:space="preserve">examines how economic disparities impact health outcomes, aligning with </w:t>
      </w:r>
      <w:r w:rsidR="00C7598B">
        <w:t>RQ</w:t>
      </w:r>
      <w:r w:rsidRPr="0007610A">
        <w:t xml:space="preserve">1 (predictors of NCDs) and </w:t>
      </w:r>
      <w:r w:rsidR="00570EFE">
        <w:t>RQ</w:t>
      </w:r>
      <w:r w:rsidRPr="0007610A">
        <w:t>2 (modifiable economic factors impacting life expectancy).</w:t>
      </w:r>
    </w:p>
    <w:p w14:paraId="42B76169" w14:textId="4D109897" w:rsidR="00793552" w:rsidRPr="0007610A" w:rsidRDefault="005564EC" w:rsidP="0047656F">
      <w:r w:rsidRPr="0007610A">
        <w:t xml:space="preserve">Wilkinson et al. (2003) </w:t>
      </w:r>
      <w:r w:rsidR="00340471" w:rsidRPr="0007610A">
        <w:t xml:space="preserve">argue that the effects of income inequality are largely </w:t>
      </w:r>
      <w:r w:rsidR="00F45EDB">
        <w:t>indirect</w:t>
      </w:r>
      <w:r w:rsidR="00340471" w:rsidRPr="0007610A">
        <w:t xml:space="preserve"> through heightened stress, social exclusion, and diminished access to health-supporting environments. These psychosocial factors increase </w:t>
      </w:r>
      <w:r w:rsidR="00F43E3C">
        <w:t>chances</w:t>
      </w:r>
      <w:r w:rsidR="00DA274F">
        <w:t xml:space="preserve"> to cause</w:t>
      </w:r>
      <w:r w:rsidR="00340471" w:rsidRPr="0007610A">
        <w:t xml:space="preserve"> t</w:t>
      </w:r>
      <w:r w:rsidR="006359DF">
        <w:t>he</w:t>
      </w:r>
      <w:r w:rsidR="00340471" w:rsidRPr="0007610A">
        <w:t xml:space="preserve"> chronic illnesses such as cardiovascular disease and diabetes. While their study is focused on developed countries, it aligns closely with </w:t>
      </w:r>
      <w:r w:rsidR="009915E6">
        <w:t>RQ</w:t>
      </w:r>
      <w:r w:rsidR="00340471" w:rsidRPr="0007610A">
        <w:t xml:space="preserve">1, which explores how economic factors predict NCD prevalence globally and informs RQ2 by highlighting </w:t>
      </w:r>
      <w:r w:rsidR="008578C6">
        <w:t>t</w:t>
      </w:r>
      <w:r w:rsidR="008578C6" w:rsidRPr="008578C6">
        <w:t>he behavioral link between inequality and poor health indirectly</w:t>
      </w:r>
      <w:r w:rsidR="00340471" w:rsidRPr="0007610A">
        <w:t>.</w:t>
      </w:r>
    </w:p>
    <w:p w14:paraId="1E235076" w14:textId="1E0085BA" w:rsidR="00614E4E" w:rsidRPr="0007610A" w:rsidRDefault="00614E4E" w:rsidP="0047656F">
      <w:r w:rsidRPr="0007610A">
        <w:t xml:space="preserve">In comparison, </w:t>
      </w:r>
      <w:proofErr w:type="spellStart"/>
      <w:r w:rsidRPr="0007610A">
        <w:t>Pabayo</w:t>
      </w:r>
      <w:proofErr w:type="spellEnd"/>
      <w:r w:rsidRPr="0007610A">
        <w:t xml:space="preserve"> et al. (2015) examine the impact of income inequality rather than individual income levels</w:t>
      </w:r>
      <w:r w:rsidR="006F7053">
        <w:t>,</w:t>
      </w:r>
      <w:r w:rsidR="00725BDE">
        <w:t xml:space="preserve"> and</w:t>
      </w:r>
      <w:r w:rsidRPr="0007610A">
        <w:t xml:space="preserve"> on heart attack instead of diabetes</w:t>
      </w:r>
      <w:r w:rsidR="00CA5F84">
        <w:t xml:space="preserve"> </w:t>
      </w:r>
      <w:r w:rsidRPr="0007610A">
        <w:t>incidence across U.S. states. The study</w:t>
      </w:r>
      <w:r w:rsidR="00D9268F">
        <w:t xml:space="preserve"> finds</w:t>
      </w:r>
      <w:r w:rsidRPr="0007610A">
        <w:t xml:space="preserve"> that greater income inequality </w:t>
      </w:r>
      <w:r w:rsidR="00D9268F">
        <w:t>is</w:t>
      </w:r>
      <w:r w:rsidRPr="0007610A">
        <w:t xml:space="preserve"> associated with higher rates of heart attack and unhealthy lifestyle behaviors</w:t>
      </w:r>
      <w:r w:rsidR="00CA5F84">
        <w:t>, such as</w:t>
      </w:r>
      <w:r w:rsidRPr="0007610A">
        <w:t xml:space="preserve"> smoking, poor diet. This supports the project's focus on linking economic disparities not only to disease outcomes but also to intermediary risk behaviors, connecting directly to both RQ1 and RQ2. It also strengthens the rationale for including the Gini coefficient in the project’s analysis. While both studies focus on North America and specific diseases (diabetes and heart attacks), they complement each other by addressing different dimensions of economic inequality: absolute income level (Dinca-Panaitescu) and relative inequality (</w:t>
      </w:r>
      <w:proofErr w:type="spellStart"/>
      <w:r w:rsidRPr="0007610A">
        <w:t>Pabayo</w:t>
      </w:r>
      <w:proofErr w:type="spellEnd"/>
      <w:r w:rsidRPr="0007610A">
        <w:t>). This project expands their scope by using a global dataset (1950–2023) rather than a single-country focus, analyzing two NCDs (heart disease and diabetes) simultaneously and projecting outcomes to 2073 using ARIMA models and multivariate regression</w:t>
      </w:r>
      <w:r w:rsidR="00D9268F">
        <w:t>.</w:t>
      </w:r>
    </w:p>
    <w:p w14:paraId="2C6F3F17" w14:textId="6FD23E2A" w:rsidR="008E2501" w:rsidRPr="0007610A" w:rsidRDefault="008E2501" w:rsidP="00391F20">
      <w:r w:rsidRPr="0007610A">
        <w:t xml:space="preserve">Venkataramani et al. (2016) </w:t>
      </w:r>
      <w:r w:rsidR="00CE175A" w:rsidRPr="0007610A">
        <w:t xml:space="preserve">examine </w:t>
      </w:r>
      <w:r w:rsidRPr="0007610A">
        <w:t xml:space="preserve">the relationship between economic opportunity and various health outcomes across U.S. counties. </w:t>
      </w:r>
      <w:r w:rsidR="00A91A58" w:rsidRPr="0007610A">
        <w:t xml:space="preserve">Venkataramani </w:t>
      </w:r>
      <w:r w:rsidRPr="0007610A">
        <w:t>found that higher economic opportunity</w:t>
      </w:r>
      <w:r w:rsidR="00F5230E">
        <w:t xml:space="preserve"> is </w:t>
      </w:r>
      <w:r w:rsidRPr="0007610A">
        <w:t xml:space="preserve">associated with improved health behaviors </w:t>
      </w:r>
      <w:r w:rsidR="00F2706C" w:rsidRPr="0007610A">
        <w:t xml:space="preserve">(smoking, obesity, hypertension, and diabetes) </w:t>
      </w:r>
      <w:r w:rsidRPr="0007610A">
        <w:t xml:space="preserve">and reduced mortality rates. </w:t>
      </w:r>
      <w:r w:rsidR="004C522F" w:rsidRPr="0007610A">
        <w:t>This supports the idea that not just income</w:t>
      </w:r>
      <w:r w:rsidR="00D834D3" w:rsidRPr="0007610A">
        <w:t xml:space="preserve"> levels, but also the perceived opportunity to improve one's socioeconomic position, plays a key role in shaping health behaviors and outcomes. These insights inform RQ1 by reinforcing the inclusion of broader socioeconomic context (like opportunity and mobility) in explaining NCD prevalence </w:t>
      </w:r>
      <w:r w:rsidR="00F5230E" w:rsidRPr="0007610A">
        <w:t>and</w:t>
      </w:r>
      <w:r w:rsidR="00D834D3" w:rsidRPr="0007610A">
        <w:t xml:space="preserve"> support RQ2 by demonstrating how structural economic factors influence modifiable health behaviors at the population level.</w:t>
      </w:r>
    </w:p>
    <w:p w14:paraId="56B30C7E" w14:textId="433B6988" w:rsidR="00E65C46" w:rsidRPr="0007610A" w:rsidRDefault="00435999" w:rsidP="00391F20">
      <w:r w:rsidRPr="0007610A">
        <w:t xml:space="preserve">Dinca-Panaitescu et al. (2011) </w:t>
      </w:r>
      <w:r w:rsidR="00D9268F">
        <w:t>conduct</w:t>
      </w:r>
      <w:r w:rsidR="00F26808" w:rsidRPr="0007610A">
        <w:t xml:space="preserve"> an analysis of the relationship between income and the prevalence of type 2 diabetes in </w:t>
      </w:r>
      <w:r w:rsidR="00A817C5" w:rsidRPr="0007610A">
        <w:t>Canada and</w:t>
      </w:r>
      <w:r w:rsidR="00B723D7">
        <w:t xml:space="preserve"> </w:t>
      </w:r>
      <w:r w:rsidR="00D9268F">
        <w:t>find</w:t>
      </w:r>
      <w:r w:rsidR="0065576E" w:rsidRPr="0007610A">
        <w:t xml:space="preserve"> that </w:t>
      </w:r>
      <w:r w:rsidR="004946D7" w:rsidRPr="0007610A">
        <w:t xml:space="preserve">the prevalence of type 2 diabetes in the lowest income group is 4.14 times higher than in the highest income group. </w:t>
      </w:r>
      <w:r w:rsidR="00B723D7">
        <w:t>The study concludes</w:t>
      </w:r>
      <w:r w:rsidR="004946D7" w:rsidRPr="0007610A">
        <w:t xml:space="preserve"> that prevalence of diabetes decreases steadily as income goes up.</w:t>
      </w:r>
      <w:r w:rsidR="00F26808" w:rsidRPr="0007610A">
        <w:t xml:space="preserve"> This linear relationship between income and disease risk underscores how socioeconomic status (SES) directly contributes to chronic disease prevalence. While focused on diabetes in a high-income country, the findings validate this project’s global exploration of income as a predictor of NCDs and provide a strong rationale for including income as a key independent variable in both the regression and time series models.</w:t>
      </w:r>
    </w:p>
    <w:p w14:paraId="447F06D9" w14:textId="77777777" w:rsidR="00231B4C" w:rsidRPr="0007610A" w:rsidRDefault="00231B4C" w:rsidP="00231B4C">
      <w:r w:rsidRPr="0007610A">
        <w:t xml:space="preserve">Dinca-Panaitescu et al. (2011) and Lysy et al. (2013) reinforce the income-health gradient, showing that individuals in lower-income groups have up to four times higher diabetes </w:t>
      </w:r>
      <w:r w:rsidRPr="0007610A">
        <w:lastRenderedPageBreak/>
        <w:t>prevalence than those in wealthier groups. These findings offer direct support for RQ2, which focuses on how economic and modifiable lifestyle factors (e.g., BMI, diet cost) impact health outcomes and life expectancy.</w:t>
      </w:r>
    </w:p>
    <w:p w14:paraId="58369B5B" w14:textId="2A020765" w:rsidR="00231B4C" w:rsidRPr="0007610A" w:rsidRDefault="00435999" w:rsidP="00231B4C">
      <w:r w:rsidRPr="0007610A">
        <w:t>In contrast</w:t>
      </w:r>
      <w:r w:rsidR="00231B4C" w:rsidRPr="0007610A">
        <w:t xml:space="preserve">, </w:t>
      </w:r>
      <w:proofErr w:type="spellStart"/>
      <w:r w:rsidR="00231B4C" w:rsidRPr="0007610A">
        <w:t>Seiglie</w:t>
      </w:r>
      <w:proofErr w:type="spellEnd"/>
      <w:r w:rsidR="00231B4C" w:rsidRPr="0007610A">
        <w:t xml:space="preserve"> et al. (2020) </w:t>
      </w:r>
      <w:r w:rsidR="00B723D7">
        <w:t>find</w:t>
      </w:r>
      <w:r w:rsidR="00246BED" w:rsidRPr="0007610A">
        <w:t xml:space="preserve"> that in</w:t>
      </w:r>
      <w:r w:rsidR="00231B4C" w:rsidRPr="0007610A">
        <w:t xml:space="preserve"> LMICs, higher income and education </w:t>
      </w:r>
      <w:r w:rsidR="00B723D7">
        <w:t>are</w:t>
      </w:r>
      <w:r w:rsidR="00231B4C" w:rsidRPr="0007610A">
        <w:t xml:space="preserve"> associated with greater diabetes risk due to increased consumption of processed foods and sedentary behavior. This complexity highlights the importance of contextual analysis and supports the inclusion of both income level and health behavior in this project.</w:t>
      </w:r>
    </w:p>
    <w:p w14:paraId="54D9D9A2" w14:textId="231D1A55" w:rsidR="00231B4C" w:rsidRPr="0007610A" w:rsidRDefault="00231B4C" w:rsidP="00391F20">
      <w:r w:rsidRPr="0007610A">
        <w:t xml:space="preserve">Park et al. (2023) further </w:t>
      </w:r>
      <w:r w:rsidR="0007044F">
        <w:t>find</w:t>
      </w:r>
      <w:r w:rsidRPr="0007610A">
        <w:t xml:space="preserve"> that sustained low income or income decreases are predictive of higher Type 2 Diabetes (T2D) incidence. This aligns with RQ3, reinforcing the utility of long-term trend forecasting using variables like income, CPI, and BMI over decades.</w:t>
      </w:r>
    </w:p>
    <w:p w14:paraId="36097B3D" w14:textId="4D23D483" w:rsidR="00391F20" w:rsidRDefault="00004C2D" w:rsidP="00391F20">
      <w:r w:rsidRPr="0007610A">
        <w:t>These studies highlight how income inequality and economic conditions operate at different levels, from psychosocial mechanisms (Wilkinson) to economic opportunity (Venkataramani) and regional disparities in disease risk (</w:t>
      </w:r>
      <w:proofErr w:type="spellStart"/>
      <w:r w:rsidRPr="0007610A">
        <w:t>Pabayo</w:t>
      </w:r>
      <w:proofErr w:type="spellEnd"/>
      <w:r w:rsidRPr="0007610A">
        <w:t xml:space="preserve">). Each study provides a complementary piece of evidence that supports </w:t>
      </w:r>
      <w:r w:rsidR="00884534" w:rsidRPr="0007610A">
        <w:t>the</w:t>
      </w:r>
      <w:r w:rsidRPr="0007610A">
        <w:t xml:space="preserve"> decision to </w:t>
      </w:r>
      <w:r w:rsidR="00884534" w:rsidRPr="0007610A">
        <w:t xml:space="preserve">this project, </w:t>
      </w:r>
      <w:r w:rsidRPr="0007610A">
        <w:t xml:space="preserve">include income, inequality, and behavioral mediators in </w:t>
      </w:r>
      <w:r w:rsidR="00884534" w:rsidRPr="0007610A">
        <w:t>the</w:t>
      </w:r>
      <w:r w:rsidRPr="0007610A">
        <w:t xml:space="preserve"> global analysis of NCDs and life expectancy. By applying these findings across a wider time frame (1950–2023) and global scope, </w:t>
      </w:r>
      <w:r w:rsidR="00884534" w:rsidRPr="0007610A">
        <w:t>this</w:t>
      </w:r>
      <w:r w:rsidRPr="0007610A">
        <w:t xml:space="preserve"> project </w:t>
      </w:r>
      <w:r w:rsidR="00021765" w:rsidRPr="0007610A">
        <w:t>bridges gaps in the literature and provides a more comprehensive understanding of how modifiable economic inequalities shape long-term health outcomes.</w:t>
      </w:r>
    </w:p>
    <w:p w14:paraId="742FFD33" w14:textId="0F2477D8" w:rsidR="007B4153" w:rsidRPr="00197901" w:rsidRDefault="00197901" w:rsidP="00197901">
      <w:pPr>
        <w:rPr>
          <w:b/>
          <w:bCs/>
        </w:rPr>
      </w:pPr>
      <w:r w:rsidRPr="00197901">
        <w:rPr>
          <w:b/>
          <w:bCs/>
        </w:rPr>
        <w:t>5.</w:t>
      </w:r>
      <w:r>
        <w:rPr>
          <w:b/>
          <w:bCs/>
        </w:rPr>
        <w:t xml:space="preserve"> </w:t>
      </w:r>
      <w:r w:rsidR="007B4153" w:rsidRPr="00197901">
        <w:rPr>
          <w:b/>
          <w:bCs/>
        </w:rPr>
        <w:t xml:space="preserve">Heart Disease and Diabetes </w:t>
      </w:r>
    </w:p>
    <w:p w14:paraId="2DBAAE32" w14:textId="3A35CBA4" w:rsidR="00D07151" w:rsidRPr="0007610A" w:rsidRDefault="00D07151" w:rsidP="00D07151">
      <w:pPr>
        <w:spacing w:after="160" w:line="278" w:lineRule="auto"/>
      </w:pPr>
      <w:r w:rsidRPr="0007610A">
        <w:t>Heart disease and diabetes are in the top ten prevalence disease causes mortality according to the report from WHO (World Health Organization</w:t>
      </w:r>
      <w:r w:rsidRPr="0007610A">
        <w:rPr>
          <w:b/>
          <w:bCs/>
        </w:rPr>
        <w:t xml:space="preserve">, </w:t>
      </w:r>
      <w:r w:rsidRPr="0007610A">
        <w:t xml:space="preserve">2020). Particularly heart disease is consistently the leading global cause of death, with ischemic heart disease alone accounting for 13% of global deaths. </w:t>
      </w:r>
    </w:p>
    <w:p w14:paraId="0D664955" w14:textId="14FAEB97" w:rsidR="008A694F" w:rsidRPr="0007610A" w:rsidRDefault="008A694F" w:rsidP="008A694F">
      <w:pPr>
        <w:spacing w:after="160" w:line="278" w:lineRule="auto"/>
      </w:pPr>
      <w:r w:rsidRPr="0007610A">
        <w:t xml:space="preserve">An article from the </w:t>
      </w:r>
      <w:r w:rsidRPr="0007610A">
        <w:rPr>
          <w:i/>
          <w:iCs/>
        </w:rPr>
        <w:t>Global Burden of Disease Study 2019</w:t>
      </w:r>
      <w:r w:rsidRPr="0007610A">
        <w:t xml:space="preserve"> (Roth et al., 2020) offers a comprehensive </w:t>
      </w:r>
      <w:r w:rsidR="00953AC9" w:rsidRPr="0007610A">
        <w:t>analysis</w:t>
      </w:r>
      <w:r w:rsidRPr="0007610A">
        <w:t xml:space="preserve"> of the global burden of cardiovascular diseases</w:t>
      </w:r>
      <w:r w:rsidR="004D3938" w:rsidRPr="0007610A">
        <w:t xml:space="preserve"> trends across 204 countries from</w:t>
      </w:r>
      <w:r w:rsidRPr="0007610A">
        <w:t xml:space="preserve"> 1990 </w:t>
      </w:r>
      <w:r w:rsidR="004D3938" w:rsidRPr="0007610A">
        <w:t>to</w:t>
      </w:r>
      <w:r w:rsidRPr="0007610A">
        <w:t xml:space="preserve"> 2019,</w:t>
      </w:r>
      <w:r w:rsidR="00792E5A" w:rsidRPr="0007610A">
        <w:t xml:space="preserve"> indicate</w:t>
      </w:r>
      <w:r w:rsidR="00CF46D6" w:rsidRPr="0007610A">
        <w:t>s that</w:t>
      </w:r>
      <w:r w:rsidRPr="0007610A">
        <w:t xml:space="preserve"> cardiovascular disease prevalence </w:t>
      </w:r>
      <w:r w:rsidR="004D3938" w:rsidRPr="0007610A">
        <w:t xml:space="preserve">has </w:t>
      </w:r>
      <w:r w:rsidRPr="0007610A">
        <w:t>nearly doubled</w:t>
      </w:r>
      <w:r w:rsidR="00CF46D6" w:rsidRPr="0007610A">
        <w:t xml:space="preserve"> </w:t>
      </w:r>
      <w:r w:rsidR="00C43927" w:rsidRPr="0007610A">
        <w:t>during</w:t>
      </w:r>
      <w:r w:rsidR="004703E5" w:rsidRPr="0007610A">
        <w:t xml:space="preserve"> this perio</w:t>
      </w:r>
      <w:r w:rsidR="00C43927" w:rsidRPr="0007610A">
        <w:t>d</w:t>
      </w:r>
      <w:r w:rsidR="005C28D4" w:rsidRPr="0007610A">
        <w:t>, with a rise in low- and middle-income countries</w:t>
      </w:r>
      <w:r w:rsidRPr="0007610A">
        <w:t xml:space="preserve">. </w:t>
      </w:r>
      <w:r w:rsidR="00EB28AE" w:rsidRPr="0007610A">
        <w:t xml:space="preserve">Importantly, they identify social inequality, poor diet, and physical inactivity as key global risk factors. This study directly supports </w:t>
      </w:r>
      <w:r w:rsidR="0080486C" w:rsidRPr="0007610A">
        <w:t>the</w:t>
      </w:r>
      <w:r w:rsidR="00EB28AE" w:rsidRPr="0007610A">
        <w:t xml:space="preserve"> </w:t>
      </w:r>
      <w:r w:rsidR="009915E6">
        <w:t>research questions</w:t>
      </w:r>
      <w:r w:rsidR="00EB28AE" w:rsidRPr="0007610A">
        <w:t xml:space="preserve"> 1 </w:t>
      </w:r>
      <w:r w:rsidR="00521E7A" w:rsidRPr="0007610A">
        <w:t xml:space="preserve">and 2 </w:t>
      </w:r>
      <w:r w:rsidR="00EB28AE" w:rsidRPr="0007610A">
        <w:t xml:space="preserve">by confirming that socioeconomic and lifestyle factors are major contributors to heart disease at the population level. Their findings also reinforce </w:t>
      </w:r>
      <w:r w:rsidR="0080486C" w:rsidRPr="0007610A">
        <w:t>the</w:t>
      </w:r>
      <w:r w:rsidR="00EB28AE" w:rsidRPr="0007610A">
        <w:t xml:space="preserve"> decision to analyze both high-income and low-income countries </w:t>
      </w:r>
      <w:r w:rsidR="0080486C" w:rsidRPr="0007610A">
        <w:t xml:space="preserve">in this project </w:t>
      </w:r>
      <w:r w:rsidR="00EB28AE" w:rsidRPr="0007610A">
        <w:t>from a long-term perspective (1950</w:t>
      </w:r>
      <w:r w:rsidR="00BE09C3">
        <w:t>-</w:t>
      </w:r>
      <w:r w:rsidR="00EB28AE" w:rsidRPr="0007610A">
        <w:t xml:space="preserve">2023), and their emphasis on inequality sets the foundation for incorporating structural predictors into </w:t>
      </w:r>
      <w:r w:rsidR="0080486C" w:rsidRPr="0007610A">
        <w:t xml:space="preserve">the </w:t>
      </w:r>
      <w:r w:rsidR="00EB28AE" w:rsidRPr="0007610A">
        <w:t>model</w:t>
      </w:r>
      <w:r w:rsidR="0080486C" w:rsidRPr="0007610A">
        <w:t xml:space="preserve"> of </w:t>
      </w:r>
      <w:r w:rsidR="008D3773" w:rsidRPr="0007610A">
        <w:t>this capstone project</w:t>
      </w:r>
      <w:r w:rsidR="00EB28AE" w:rsidRPr="0007610A">
        <w:t>.</w:t>
      </w:r>
    </w:p>
    <w:p w14:paraId="3D6E721A" w14:textId="3C1DFA90" w:rsidR="005564E4" w:rsidRPr="0007610A" w:rsidRDefault="00992DA6" w:rsidP="008A694F">
      <w:pPr>
        <w:spacing w:after="160" w:line="278" w:lineRule="auto"/>
      </w:pPr>
      <w:r>
        <w:t>In another article,</w:t>
      </w:r>
      <w:r w:rsidR="008A694F" w:rsidRPr="0007610A">
        <w:t xml:space="preserve"> </w:t>
      </w:r>
      <w:proofErr w:type="spellStart"/>
      <w:r w:rsidR="008A694F" w:rsidRPr="0007610A">
        <w:t>Pabayo</w:t>
      </w:r>
      <w:proofErr w:type="spellEnd"/>
      <w:r w:rsidR="008A694F" w:rsidRPr="0007610A">
        <w:t xml:space="preserve"> et al. (2015) </w:t>
      </w:r>
      <w:r w:rsidR="00A50373" w:rsidRPr="0007610A">
        <w:t>focus more narrowly on the U.S. context, demonstrating that income inequality at the state level is positively associated with increased heart attack risk. Their study links higher inequality to higher engagement in unhealthy behaviors such as smoking and physical inactivity</w:t>
      </w:r>
      <w:r w:rsidR="00C62C89">
        <w:t>, which</w:t>
      </w:r>
      <w:r w:rsidR="00A50373" w:rsidRPr="0007610A">
        <w:t xml:space="preserve"> echo</w:t>
      </w:r>
      <w:r w:rsidR="00C62C89">
        <w:t>es</w:t>
      </w:r>
      <w:r w:rsidR="00A50373" w:rsidRPr="0007610A">
        <w:t xml:space="preserve"> Wilkinson et al.'s (2003) psychosocial theory. While their analysis is geographically limited, it reinforces your RQ2 by supporting the idea that economic disparities indirectly shape modifiable lifestyle behaviors. </w:t>
      </w:r>
      <w:proofErr w:type="spellStart"/>
      <w:r w:rsidR="00A50373" w:rsidRPr="0007610A">
        <w:t>Pabayo</w:t>
      </w:r>
      <w:proofErr w:type="spellEnd"/>
      <w:r w:rsidR="00C62C89">
        <w:t xml:space="preserve"> et al.</w:t>
      </w:r>
      <w:r w:rsidR="00A50373" w:rsidRPr="0007610A">
        <w:t>’s</w:t>
      </w:r>
      <w:r w:rsidR="00C62C89">
        <w:t xml:space="preserve"> (2015)</w:t>
      </w:r>
      <w:r w:rsidR="00A50373" w:rsidRPr="0007610A">
        <w:t xml:space="preserve"> use </w:t>
      </w:r>
      <w:r w:rsidR="00A50373" w:rsidRPr="0007610A">
        <w:lastRenderedPageBreak/>
        <w:t xml:space="preserve">of heart attacks as the outcome variable aligns with </w:t>
      </w:r>
      <w:r w:rsidR="007B3F4B" w:rsidRPr="0007610A">
        <w:t>this</w:t>
      </w:r>
      <w:r w:rsidR="00A50373" w:rsidRPr="0007610A">
        <w:t xml:space="preserve"> project’s focus on heart </w:t>
      </w:r>
      <w:r w:rsidR="00015DFE" w:rsidRPr="0007610A">
        <w:t>disease and</w:t>
      </w:r>
      <w:r w:rsidR="00A50373" w:rsidRPr="0007610A">
        <w:t xml:space="preserve"> offers practical implications</w:t>
      </w:r>
      <w:r w:rsidR="00C62C89">
        <w:t xml:space="preserve">, </w:t>
      </w:r>
      <w:r w:rsidR="00A50373" w:rsidRPr="0007610A">
        <w:t>suggesting that reducing inequality could serve as a population-level intervention to lower cardiovascular risk.</w:t>
      </w:r>
    </w:p>
    <w:p w14:paraId="019F414A" w14:textId="33895810" w:rsidR="004A1065" w:rsidRPr="0007610A" w:rsidRDefault="00EC2BE9" w:rsidP="008A694F">
      <w:pPr>
        <w:spacing w:after="160" w:line="278" w:lineRule="auto"/>
      </w:pPr>
      <w:r w:rsidRPr="0007610A">
        <w:t xml:space="preserve">Meanwhile, </w:t>
      </w:r>
      <w:proofErr w:type="spellStart"/>
      <w:r w:rsidR="008A694F" w:rsidRPr="0007610A">
        <w:t>Kastorini</w:t>
      </w:r>
      <w:proofErr w:type="spellEnd"/>
      <w:r w:rsidR="008A694F" w:rsidRPr="0007610A">
        <w:t xml:space="preserve"> et al. (2015) </w:t>
      </w:r>
      <w:r w:rsidR="003750D2" w:rsidRPr="0007610A">
        <w:t xml:space="preserve">provide an important </w:t>
      </w:r>
      <w:r w:rsidR="00E1171A" w:rsidRPr="0007610A">
        <w:t>analysis</w:t>
      </w:r>
      <w:r w:rsidR="003750D2" w:rsidRPr="0007610A">
        <w:t xml:space="preserve"> from a Mediterranean population, showing that occupational class, financial stress, and perceived economic satisfaction are directly associated with cardiovascular risk. Their study emphasizes how social status influences health not only through income but also via perceived stability and stress, further supporting </w:t>
      </w:r>
      <w:r w:rsidR="00E1171A" w:rsidRPr="0007610A">
        <w:t>this</w:t>
      </w:r>
      <w:r w:rsidR="003750D2" w:rsidRPr="0007610A">
        <w:t xml:space="preserve"> project’s inclusion of multidimensional economic indicators such as CPI, job type, and subjective financial well-being. This aligns with RQ1 and RQ2, illustrating how economic experiences at both the objective and subjective levels affect lifestyle decisions like diet and exercise, which in turn shape disease risk.</w:t>
      </w:r>
    </w:p>
    <w:p w14:paraId="7D8CBEE2" w14:textId="756A0563" w:rsidR="007A5ACC" w:rsidRPr="0007610A" w:rsidRDefault="007A5ACC" w:rsidP="00D6012D">
      <w:proofErr w:type="spellStart"/>
      <w:r w:rsidRPr="0007610A">
        <w:t>Danaei</w:t>
      </w:r>
      <w:proofErr w:type="spellEnd"/>
      <w:r w:rsidRPr="0007610A">
        <w:t xml:space="preserve"> et al. (2011) demonstrated a global surge in diabetes prevalence from 1980 to 2008, particularly in low- and middle-income countries, closely tied to increased obesity rates and changing lifestyle behaviors. This links clearly to RQ1, as it shows that socioeconomic context including food access, urbanization, and physical inactivity is key in explaining diabetes trends.</w:t>
      </w:r>
    </w:p>
    <w:p w14:paraId="01C4E831" w14:textId="1E5A5124" w:rsidR="00391F20" w:rsidRPr="0007610A" w:rsidRDefault="00F206A0" w:rsidP="00E31785">
      <w:pPr>
        <w:spacing w:after="160" w:line="278" w:lineRule="auto"/>
      </w:pPr>
      <w:r w:rsidRPr="0007610A">
        <w:t>These studies collectively highlight that structural economic conditions</w:t>
      </w:r>
      <w:r w:rsidR="00C62C89">
        <w:t xml:space="preserve">, </w:t>
      </w:r>
      <w:r w:rsidRPr="0007610A">
        <w:t>both objective (income, inequality) and perceived (economic satisfaction, job type)</w:t>
      </w:r>
      <w:r w:rsidR="00C62C89">
        <w:t xml:space="preserve">, </w:t>
      </w:r>
      <w:r w:rsidRPr="0007610A">
        <w:t xml:space="preserve">are deeply intertwined with behavioral risk factors that influence cardiovascular disease. </w:t>
      </w:r>
      <w:r w:rsidR="00CF5236">
        <w:t>This</w:t>
      </w:r>
      <w:r w:rsidRPr="0007610A">
        <w:t xml:space="preserve"> project </w:t>
      </w:r>
      <w:r w:rsidR="00CF5236">
        <w:t>extends</w:t>
      </w:r>
      <w:r w:rsidRPr="0007610A">
        <w:t xml:space="preserve"> the analysis across global contexts</w:t>
      </w:r>
      <w:r w:rsidR="00CF5236">
        <w:t xml:space="preserve"> </w:t>
      </w:r>
      <w:r w:rsidR="00776357">
        <w:t>based on a</w:t>
      </w:r>
      <w:r w:rsidR="00CF5236">
        <w:t xml:space="preserve"> longer time</w:t>
      </w:r>
      <w:r w:rsidR="00776357">
        <w:t xml:space="preserve"> series</w:t>
      </w:r>
      <w:r w:rsidRPr="0007610A">
        <w:t xml:space="preserve"> (1950–2023) and advanced forecasting (to 2073). Additionally, by focusing on both heart disease and diabetes, </w:t>
      </w:r>
      <w:r w:rsidR="00776357">
        <w:t>this project</w:t>
      </w:r>
      <w:r w:rsidRPr="0007610A">
        <w:t xml:space="preserve"> explores the shared and distinct pathways through which these determinants affect NCDs.</w:t>
      </w:r>
    </w:p>
    <w:p w14:paraId="3B26844D" w14:textId="4330C139" w:rsidR="00FF2986" w:rsidRPr="00197901" w:rsidRDefault="00557C3A" w:rsidP="00197901">
      <w:pPr>
        <w:rPr>
          <w:b/>
          <w:bCs/>
        </w:rPr>
      </w:pPr>
      <w:r>
        <w:rPr>
          <w:b/>
          <w:bCs/>
        </w:rPr>
        <w:t xml:space="preserve">6. </w:t>
      </w:r>
      <w:r w:rsidR="00391F20" w:rsidRPr="00197901">
        <w:rPr>
          <w:b/>
          <w:bCs/>
        </w:rPr>
        <w:t>Methodological Comparisons</w:t>
      </w:r>
    </w:p>
    <w:p w14:paraId="3D4533B0" w14:textId="0D7A1B78" w:rsidR="00E665DE" w:rsidRPr="0007610A" w:rsidRDefault="00E665DE" w:rsidP="009F4BBB">
      <w:r w:rsidRPr="0007610A">
        <w:t xml:space="preserve">Most prior </w:t>
      </w:r>
      <w:r w:rsidR="00ED234B" w:rsidRPr="0007610A">
        <w:t>research</w:t>
      </w:r>
      <w:r w:rsidRPr="0007610A">
        <w:t xml:space="preserve"> </w:t>
      </w:r>
      <w:r w:rsidR="00ED575C" w:rsidRPr="0007610A">
        <w:t xml:space="preserve">have </w:t>
      </w:r>
      <w:r w:rsidR="00632CC3" w:rsidRPr="0007610A">
        <w:t>employed</w:t>
      </w:r>
      <w:r w:rsidRPr="0007610A">
        <w:t xml:space="preserve"> fixed-effects regression models (Or, 2000; </w:t>
      </w:r>
      <w:proofErr w:type="spellStart"/>
      <w:r w:rsidRPr="0007610A">
        <w:t>Macinko</w:t>
      </w:r>
      <w:proofErr w:type="spellEnd"/>
      <w:r w:rsidRPr="0007610A">
        <w:t xml:space="preserve">, 2004) to handle cross-country heterogeneity and unobserved </w:t>
      </w:r>
      <w:r w:rsidR="0045178C" w:rsidRPr="0007610A">
        <w:t>variable</w:t>
      </w:r>
      <w:r w:rsidRPr="0007610A">
        <w:t>s</w:t>
      </w:r>
      <w:r w:rsidR="0045178C" w:rsidRPr="0007610A">
        <w:t xml:space="preserve"> in health outcomes</w:t>
      </w:r>
      <w:r w:rsidRPr="0007610A">
        <w:t>.</w:t>
      </w:r>
      <w:r w:rsidR="001A6EC2" w:rsidRPr="0007610A">
        <w:t xml:space="preserve"> These methods provide strong internal validity within panel data but are typically limited to shorter time frames or to OECD countries. In contrast, this project adopts a multiple regression approach over a global dataset spanning 1950</w:t>
      </w:r>
      <w:r w:rsidR="00776357">
        <w:t>-</w:t>
      </w:r>
      <w:r w:rsidR="001A6EC2" w:rsidRPr="0007610A">
        <w:t xml:space="preserve">2023, addressing Research Questions 1 and 2 by examining how socioeconomic and demographic factors such as income, education, CPI, and BMI explain differences in disease prevalence and life expectancy across a broader time and spatial context. </w:t>
      </w:r>
      <w:r w:rsidRPr="0007610A">
        <w:t xml:space="preserve"> </w:t>
      </w:r>
    </w:p>
    <w:p w14:paraId="398CC0BF" w14:textId="074E72C3" w:rsidR="006B3AD7" w:rsidRPr="0007610A" w:rsidRDefault="006B3AD7" w:rsidP="006B3AD7">
      <w:r w:rsidRPr="0007610A">
        <w:t>S</w:t>
      </w:r>
      <w:r w:rsidR="009D6B14" w:rsidRPr="0007610A">
        <w:t>everal s</w:t>
      </w:r>
      <w:r w:rsidRPr="0007610A">
        <w:t>tudies</w:t>
      </w:r>
      <w:r w:rsidR="009D6B14" w:rsidRPr="0007610A">
        <w:t>, including</w:t>
      </w:r>
      <w:r w:rsidRPr="0007610A">
        <w:t xml:space="preserve"> Zahra et al. (2015) and Balia &amp; Jones (2008) </w:t>
      </w:r>
      <w:r w:rsidR="009D6B14" w:rsidRPr="0007610A">
        <w:t>applied</w:t>
      </w:r>
      <w:r w:rsidRPr="0007610A">
        <w:t xml:space="preserve"> multiple regression </w:t>
      </w:r>
      <w:r w:rsidR="009D6B14" w:rsidRPr="0007610A">
        <w:t xml:space="preserve">models </w:t>
      </w:r>
      <w:r w:rsidRPr="0007610A">
        <w:t>to</w:t>
      </w:r>
      <w:r w:rsidR="00393EBD" w:rsidRPr="0007610A">
        <w:t xml:space="preserve"> analyze the relationship between structural factors like income and education and modifiable behaviors like BMI and smoking in relation to chronic disease. While Zahra</w:t>
      </w:r>
      <w:r w:rsidR="00992DA6">
        <w:t xml:space="preserve"> et al. (2015)</w:t>
      </w:r>
      <w:r w:rsidR="00393EBD" w:rsidRPr="0007610A">
        <w:t xml:space="preserve"> focus on </w:t>
      </w:r>
      <w:r w:rsidR="00CA1D15" w:rsidRPr="0007610A">
        <w:t>low- and middle-income countries (</w:t>
      </w:r>
      <w:r w:rsidR="00393EBD" w:rsidRPr="0007610A">
        <w:t>LMICs</w:t>
      </w:r>
      <w:r w:rsidR="00CA1D15" w:rsidRPr="0007610A">
        <w:t>)</w:t>
      </w:r>
      <w:r w:rsidR="00393EBD" w:rsidRPr="0007610A">
        <w:t xml:space="preserve"> and Balia &amp; Jones</w:t>
      </w:r>
      <w:r w:rsidR="00992DA6">
        <w:t xml:space="preserve"> (2008)</w:t>
      </w:r>
      <w:r w:rsidR="00393EBD" w:rsidRPr="0007610A">
        <w:t xml:space="preserve"> examin</w:t>
      </w:r>
      <w:r w:rsidR="00992DA6">
        <w:t>e</w:t>
      </w:r>
      <w:r w:rsidR="00393EBD" w:rsidRPr="0007610A">
        <w:t xml:space="preserve"> UK data, both demonstrate that combining socioeconomic and lifestyle variables provides a stronger explanatory framework for NCD risk. This project mirrors their multifactorial approach but extends it globally, providing additional insight into RQ2: the degree to which modifiable lifestyle and economic factors explain variations in life expectancy.</w:t>
      </w:r>
    </w:p>
    <w:p w14:paraId="35F73C5E" w14:textId="66002944" w:rsidR="00135365" w:rsidRPr="0007610A" w:rsidRDefault="00135365" w:rsidP="00135365">
      <w:r w:rsidRPr="0007610A">
        <w:t xml:space="preserve">In </w:t>
      </w:r>
      <w:r w:rsidR="00131983" w:rsidRPr="0007610A">
        <w:t xml:space="preserve">terms of </w:t>
      </w:r>
      <w:r w:rsidRPr="0007610A">
        <w:t>forecasting</w:t>
      </w:r>
      <w:r w:rsidR="00F16D37" w:rsidRPr="0007610A">
        <w:t xml:space="preserve"> method</w:t>
      </w:r>
      <w:r w:rsidR="001A3476" w:rsidRPr="0007610A">
        <w:t>s</w:t>
      </w:r>
      <w:r w:rsidRPr="0007610A">
        <w:t xml:space="preserve">, </w:t>
      </w:r>
      <w:proofErr w:type="spellStart"/>
      <w:r w:rsidRPr="0007610A">
        <w:t>Tserpes</w:t>
      </w:r>
      <w:proofErr w:type="spellEnd"/>
      <w:r w:rsidRPr="0007610A">
        <w:t xml:space="preserve"> et al. (2000) </w:t>
      </w:r>
      <w:r w:rsidR="006922ED" w:rsidRPr="0007610A">
        <w:t>conduct a comparative study of ARIMA</w:t>
      </w:r>
      <w:r w:rsidRPr="0007610A">
        <w:t>, dynamic regression</w:t>
      </w:r>
      <w:r w:rsidR="00C0443A" w:rsidRPr="0007610A">
        <w:t xml:space="preserve"> and</w:t>
      </w:r>
      <w:r w:rsidRPr="0007610A">
        <w:t xml:space="preserve"> vector autoregressions</w:t>
      </w:r>
      <w:r w:rsidR="00C0443A" w:rsidRPr="0007610A">
        <w:t>,</w:t>
      </w:r>
      <w:r w:rsidRPr="0007610A">
        <w:t xml:space="preserve"> </w:t>
      </w:r>
      <w:r w:rsidR="00992DA6">
        <w:t>and conclude</w:t>
      </w:r>
      <w:r w:rsidRPr="0007610A">
        <w:t xml:space="preserve"> that ARIMA </w:t>
      </w:r>
      <w:r w:rsidR="00911722" w:rsidRPr="0007610A">
        <w:t xml:space="preserve">provided the most </w:t>
      </w:r>
      <w:r w:rsidR="00911722" w:rsidRPr="0007610A">
        <w:lastRenderedPageBreak/>
        <w:t>accurate and least biased forecasts for health-related time series.</w:t>
      </w:r>
      <w:r w:rsidRPr="0007610A">
        <w:t xml:space="preserve"> </w:t>
      </w:r>
      <w:r w:rsidR="00992DA6">
        <w:t>The authors’</w:t>
      </w:r>
      <w:r w:rsidRPr="0007610A">
        <w:t xml:space="preserve"> findings </w:t>
      </w:r>
      <w:r w:rsidR="005F4325" w:rsidRPr="0007610A">
        <w:t>reinforce</w:t>
      </w:r>
      <w:r w:rsidRPr="0007610A">
        <w:t xml:space="preserve"> ARIMA’s robustness in </w:t>
      </w:r>
      <w:r w:rsidR="006A0A34" w:rsidRPr="0007610A">
        <w:t>modeling real world phenomena</w:t>
      </w:r>
      <w:r w:rsidR="00804ED9" w:rsidRPr="0007610A">
        <w:t xml:space="preserve"> </w:t>
      </w:r>
      <w:r w:rsidR="00027E58" w:rsidRPr="0007610A">
        <w:t>by</w:t>
      </w:r>
      <w:r w:rsidRPr="0007610A">
        <w:t xml:space="preserve"> environmental and economic factors.</w:t>
      </w:r>
    </w:p>
    <w:p w14:paraId="5EF452C3" w14:textId="0A13F776" w:rsidR="00A41958" w:rsidRPr="0007610A" w:rsidRDefault="00A8650E" w:rsidP="00135365">
      <w:r w:rsidRPr="0007610A">
        <w:t>Others, such as Dimai (2024)</w:t>
      </w:r>
      <w:r w:rsidR="00992DA6">
        <w:t>,</w:t>
      </w:r>
      <w:r w:rsidRPr="0007610A">
        <w:t xml:space="preserve"> employs principal component analysis (PCA) combined with dynamic regression methods to forecast mortality trends. Modeling age-specific death rates across multiple populations, </w:t>
      </w:r>
      <w:r w:rsidR="00992DA6">
        <w:t>the author</w:t>
      </w:r>
      <w:r w:rsidRPr="0007610A">
        <w:t xml:space="preserve"> incorporates key economic, environmental, and lifestyle covariates</w:t>
      </w:r>
      <w:r w:rsidR="00AD3A93">
        <w:t xml:space="preserve">, </w:t>
      </w:r>
      <w:r w:rsidRPr="0007610A">
        <w:t>like fruit and vegetable consumption, air pollution, income, and BMI</w:t>
      </w:r>
      <w:r w:rsidR="0002098D">
        <w:t xml:space="preserve">, </w:t>
      </w:r>
      <w:r w:rsidRPr="0007610A">
        <w:t>derived from accessible global datasets. This approach allows tracking latent mortality drivers while reducing dimensionality and addressing multicollinearity.</w:t>
      </w:r>
    </w:p>
    <w:p w14:paraId="21EEA2A0" w14:textId="5498E409" w:rsidR="008D49F5" w:rsidRPr="0007610A" w:rsidRDefault="003D0967" w:rsidP="008D49F5">
      <w:r w:rsidRPr="0007610A">
        <w:t>Similarly,</w:t>
      </w:r>
      <w:r w:rsidR="00550AC6" w:rsidRPr="0007610A">
        <w:t xml:space="preserve"> </w:t>
      </w:r>
      <w:r w:rsidR="008D49F5" w:rsidRPr="0007610A">
        <w:t xml:space="preserve">Foreman et al. (2018) </w:t>
      </w:r>
      <w:r w:rsidR="00905389" w:rsidRPr="0007610A">
        <w:t>use</w:t>
      </w:r>
      <w:r w:rsidR="008D49F5" w:rsidRPr="0007610A">
        <w:t xml:space="preserve"> ARIMA models </w:t>
      </w:r>
      <w:r w:rsidR="00BC6CEA" w:rsidRPr="0007610A">
        <w:t xml:space="preserve">and Bayesian regression to </w:t>
      </w:r>
      <w:r w:rsidR="008D49F5" w:rsidRPr="0007610A">
        <w:t>forecast mortality and life expectancy across 195 countries</w:t>
      </w:r>
      <w:r w:rsidR="00CE3C0F" w:rsidRPr="0007610A">
        <w:t xml:space="preserve"> through 2040</w:t>
      </w:r>
      <w:r w:rsidR="008D49F5" w:rsidRPr="0007610A">
        <w:t xml:space="preserve">, </w:t>
      </w:r>
      <w:r w:rsidR="00F24A4E" w:rsidRPr="0007610A">
        <w:t>using</w:t>
      </w:r>
      <w:r w:rsidR="008D49F5" w:rsidRPr="0007610A">
        <w:t xml:space="preserve"> predictors like GDP,</w:t>
      </w:r>
      <w:r w:rsidR="00CE3C0F" w:rsidRPr="0007610A">
        <w:t xml:space="preserve"> </w:t>
      </w:r>
      <w:r w:rsidR="00FE6BDB" w:rsidRPr="0007610A">
        <w:t>BMI,</w:t>
      </w:r>
      <w:r w:rsidR="008D49F5" w:rsidRPr="0007610A">
        <w:t xml:space="preserve"> education, and health risks</w:t>
      </w:r>
      <w:r w:rsidR="00F24A4E" w:rsidRPr="0007610A">
        <w:t xml:space="preserve"> factors</w:t>
      </w:r>
      <w:r w:rsidR="00FE6BDB" w:rsidRPr="0007610A">
        <w:t>, and found</w:t>
      </w:r>
      <w:r w:rsidR="008D49F5" w:rsidRPr="0007610A">
        <w:t xml:space="preserve"> that non-communicable diseases such as diabetes and heart disease w</w:t>
      </w:r>
      <w:r w:rsidR="008C1453" w:rsidRPr="0007610A">
        <w:t>ould</w:t>
      </w:r>
      <w:r w:rsidR="008D49F5" w:rsidRPr="0007610A">
        <w:t xml:space="preserve"> dominate global health burdens by 2040</w:t>
      </w:r>
      <w:r w:rsidR="007748A5" w:rsidRPr="0007610A">
        <w:t>.</w:t>
      </w:r>
      <w:r w:rsidR="00D7273C" w:rsidRPr="0007610A">
        <w:t xml:space="preserve"> While Foreman’s</w:t>
      </w:r>
      <w:r w:rsidR="00992DA6">
        <w:t xml:space="preserve"> (2018) </w:t>
      </w:r>
      <w:r w:rsidR="00D7273C" w:rsidRPr="0007610A">
        <w:t>model is more comprehensive in forecasting general mortality, this project narrows its focus to cardiometabolic diseases (heart disease and diabetes), and pushes the forecast horizon to 2073, extending the value of predictive insights for policymakers. These contributions speak directly to RQ3, which forecasts how health outcomes will evolve over the next 50 years using long-term historical predictors.</w:t>
      </w:r>
    </w:p>
    <w:p w14:paraId="0B2C6F1C" w14:textId="02FAF08E" w:rsidR="002A16DD" w:rsidRPr="0007610A" w:rsidRDefault="006534A5" w:rsidP="002A16DD">
      <w:proofErr w:type="spellStart"/>
      <w:r w:rsidRPr="0007610A">
        <w:t>Contoyannis</w:t>
      </w:r>
      <w:proofErr w:type="spellEnd"/>
      <w:r w:rsidRPr="0007610A">
        <w:t xml:space="preserve"> &amp; Jones (2004) </w:t>
      </w:r>
      <w:r w:rsidR="002A16DD" w:rsidRPr="0007610A">
        <w:t>employed simultaneous equation models to explore the bidirectional relationship between socioeconomic status and health outcomes in the UK, revealing that socioeconomic conditions more strongly influence health than the reverse</w:t>
      </w:r>
      <w:r w:rsidR="00992DA6">
        <w:t>. The authors’</w:t>
      </w:r>
      <w:r w:rsidR="002A16DD" w:rsidRPr="0007610A">
        <w:t xml:space="preserve"> methodology </w:t>
      </w:r>
      <w:r w:rsidR="00992DA6" w:rsidRPr="0007610A">
        <w:t>enables</w:t>
      </w:r>
      <w:r w:rsidR="002A16DD" w:rsidRPr="0007610A">
        <w:t xml:space="preserve"> the capture of reciprocal causality and time-sensitive dynamics between income, education, health behaviors, and outcomes. While their study is geographically limited to the UK and focuses on general health, it provides valuable insights for this project. Specifically, their findings support the theoretical justification for treating health as both a consequence and a contributor to economic status</w:t>
      </w:r>
      <w:r w:rsidR="0002098D">
        <w:t xml:space="preserve">, </w:t>
      </w:r>
      <w:r w:rsidR="002A16DD" w:rsidRPr="0007610A">
        <w:t>relevant to Research Questions 1 and 2, which examine how socioeconomic and lifestyle factors (e.g., income, CPI, BMI) affect NCD prevalence and life expectancy across countries.</w:t>
      </w:r>
    </w:p>
    <w:p w14:paraId="2B65105C" w14:textId="2D58F1B7" w:rsidR="002A16DD" w:rsidRPr="0007610A" w:rsidRDefault="002A16DD" w:rsidP="006534A5">
      <w:r w:rsidRPr="0007610A">
        <w:t xml:space="preserve">Compared to </w:t>
      </w:r>
      <w:proofErr w:type="spellStart"/>
      <w:r w:rsidRPr="0007610A">
        <w:t>Contoyannis</w:t>
      </w:r>
      <w:proofErr w:type="spellEnd"/>
      <w:r w:rsidRPr="0007610A">
        <w:t xml:space="preserve"> and Jones'</w:t>
      </w:r>
      <w:r w:rsidR="00992DA6">
        <w:t xml:space="preserve"> (2004)</w:t>
      </w:r>
      <w:r w:rsidRPr="0007610A">
        <w:t xml:space="preserve"> localized, complex econometric approach, this project adopts a global, long-term design, using multiple regression and ARIMA time series modeling to assess and forecast the relationship between health outcomes (heart disease, diabetes, life expectancy) and social determinants over the period 1950–2073. This approach prioritizes temporal and geographic breadth over bidirectional modeling, focusing on predictive capacity (particularly for RQ3) and enabling international comparisons. Nevertheless, the insight from </w:t>
      </w:r>
      <w:proofErr w:type="spellStart"/>
      <w:r w:rsidRPr="0007610A">
        <w:t>Contoyannis</w:t>
      </w:r>
      <w:proofErr w:type="spellEnd"/>
      <w:r w:rsidRPr="0007610A">
        <w:t xml:space="preserve"> and Jones</w:t>
      </w:r>
      <w:r w:rsidR="00F45624">
        <w:t xml:space="preserve"> (2004)</w:t>
      </w:r>
      <w:r w:rsidR="0002098D">
        <w:t xml:space="preserve">, </w:t>
      </w:r>
      <w:r w:rsidRPr="0007610A">
        <w:t>that health is deeply intertwined with structural socioeconomic dynamics</w:t>
      </w:r>
      <w:r w:rsidR="0002098D">
        <w:t xml:space="preserve">, </w:t>
      </w:r>
      <w:r w:rsidRPr="0007610A">
        <w:t>reinforces the importance of selecting robust, policy-relevant predictors in modeling chronic disease burdens over time.</w:t>
      </w:r>
    </w:p>
    <w:p w14:paraId="3894E713" w14:textId="4562E71F" w:rsidR="009B423E" w:rsidRPr="0007610A" w:rsidRDefault="009B423E" w:rsidP="006534A5">
      <w:r w:rsidRPr="0007610A">
        <w:t>This project advances the field by using both multiple regression and ARIMA forecasting on a global dataset (1950–2023), projecting to 2073. It follows Foreman et al. (2018) in using time-series predictors (GDP, BMI, education</w:t>
      </w:r>
      <w:proofErr w:type="gramStart"/>
      <w:r w:rsidRPr="0007610A">
        <w:t>), but</w:t>
      </w:r>
      <w:proofErr w:type="gramEnd"/>
      <w:r w:rsidRPr="0007610A">
        <w:t xml:space="preserve"> adds new variables such as CPI and healthy diet cost. It also incorporates insights from Dimai (2024) by addressing multicollinearity through careful variable selection.</w:t>
      </w:r>
    </w:p>
    <w:p w14:paraId="7D6BBF24" w14:textId="77777777" w:rsidR="00391F20" w:rsidRPr="0007610A" w:rsidRDefault="0043786C" w:rsidP="00391F20">
      <w:r>
        <w:lastRenderedPageBreak/>
        <w:pict w14:anchorId="70504A3E">
          <v:rect id="_x0000_i1025" style="width:0;height:1.5pt" o:hralign="center" o:hrstd="t" o:hr="t" fillcolor="#a0a0a0" stroked="f"/>
        </w:pict>
      </w:r>
    </w:p>
    <w:p w14:paraId="2990C0F0" w14:textId="77777777" w:rsidR="00391F20" w:rsidRPr="0007610A" w:rsidRDefault="00391F20" w:rsidP="00391F20">
      <w:pPr>
        <w:rPr>
          <w:b/>
          <w:bCs/>
        </w:rPr>
      </w:pPr>
      <w:r w:rsidRPr="0007610A">
        <w:rPr>
          <w:b/>
          <w:bCs/>
        </w:rPr>
        <w:t>Conclusion</w:t>
      </w:r>
    </w:p>
    <w:p w14:paraId="4B41870F" w14:textId="4FE87633" w:rsidR="005A63ED" w:rsidRPr="0007610A" w:rsidRDefault="005A63ED" w:rsidP="005A63ED">
      <w:r w:rsidRPr="0007610A">
        <w:t xml:space="preserve">By reviewing prior research, </w:t>
      </w:r>
      <w:r w:rsidR="00F45624">
        <w:t>there has been a</w:t>
      </w:r>
      <w:r w:rsidRPr="0007610A">
        <w:t xml:space="preserve"> clearer understanding of the existing work in this field. Drawing on earlier studies</w:t>
      </w:r>
      <w:r w:rsidR="0002098D">
        <w:t xml:space="preserve">, </w:t>
      </w:r>
      <w:r w:rsidRPr="0007610A">
        <w:t>particularly their analytical focus, methodologies, and findings</w:t>
      </w:r>
      <w:r w:rsidR="0002098D">
        <w:t xml:space="preserve"> </w:t>
      </w:r>
      <w:r w:rsidRPr="0007610A">
        <w:t>has enhanced the foundation and direction of this project.</w:t>
      </w:r>
    </w:p>
    <w:p w14:paraId="71F9D6FE" w14:textId="2069AAB1" w:rsidR="003A2F9E" w:rsidRPr="0007610A" w:rsidRDefault="005A63ED" w:rsidP="005A63ED">
      <w:r w:rsidRPr="0007610A">
        <w:t>Previous studies have laid a strong groundwork, especially in identifying key determinants such as income, education, unemployment, and diet. However, much of the literature is geographically concentrated in high-income or OECD countries and often centers on mortality as the primary health outcome. Methodologically, most studies rely on fixed-effects regression or basic correlation analyses, with relatively few utilizing long-term time series data for forecasting future trends.</w:t>
      </w:r>
    </w:p>
    <w:p w14:paraId="07B43790" w14:textId="16189726" w:rsidR="007851E1" w:rsidRPr="00B96FAF" w:rsidRDefault="005A63ED" w:rsidP="005A63ED">
      <w:r w:rsidRPr="0007610A">
        <w:t xml:space="preserve">This project addresses these </w:t>
      </w:r>
      <w:r w:rsidR="0084313D" w:rsidRPr="0007610A">
        <w:t>limitation</w:t>
      </w:r>
      <w:r w:rsidR="00D661F8" w:rsidRPr="0007610A">
        <w:t>s</w:t>
      </w:r>
      <w:r w:rsidRPr="0007610A">
        <w:t xml:space="preserve"> by adopting a hybrid approach that integrates multiple regression and time series analysis (including ARIMA models) to examine disease prevalence</w:t>
      </w:r>
      <w:r w:rsidR="0002098D">
        <w:t xml:space="preserve">, </w:t>
      </w:r>
      <w:r w:rsidRPr="0007610A">
        <w:t>not just mortality</w:t>
      </w:r>
      <w:r w:rsidR="0002098D">
        <w:t xml:space="preserve">, </w:t>
      </w:r>
      <w:r w:rsidRPr="0007610A">
        <w:t>across a globally diverse sample of countries. By covering data from 1950 to 2023 and projecting trends to 2073, this study aims to offer a more comprehensive and forward-looking understanding of global health patterns</w:t>
      </w:r>
      <w:r w:rsidR="00F45624">
        <w:t>, which help inform policymaking</w:t>
      </w:r>
      <w:r w:rsidRPr="0007610A">
        <w:t>.</w:t>
      </w:r>
    </w:p>
    <w:p w14:paraId="40A5A93E" w14:textId="4B0A267F" w:rsidR="00FD2C5E" w:rsidRDefault="00FD2C5E" w:rsidP="00FD2C5E">
      <w:pPr>
        <w:pStyle w:val="Heading1"/>
      </w:pPr>
      <w:bookmarkStart w:id="14" w:name="_Toc203392137"/>
      <w:r>
        <w:t>Dat</w:t>
      </w:r>
      <w:r w:rsidR="00CB0DD0">
        <w:t>a</w:t>
      </w:r>
      <w:r>
        <w:t xml:space="preserve">sets </w:t>
      </w:r>
      <w:r w:rsidR="001B4CEA">
        <w:t>Analysis</w:t>
      </w:r>
      <w:bookmarkEnd w:id="14"/>
      <w:r w:rsidR="001B4CEA">
        <w:t xml:space="preserve"> </w:t>
      </w:r>
      <w:r w:rsidR="00957B80">
        <w:t xml:space="preserve"> </w:t>
      </w:r>
    </w:p>
    <w:p w14:paraId="743F1796" w14:textId="54945414" w:rsidR="00C20206" w:rsidRDefault="008B1617" w:rsidP="0097792F">
      <w:pPr>
        <w:pStyle w:val="Heading2"/>
        <w:spacing w:after="0"/>
        <w:rPr>
          <w:bCs/>
        </w:rPr>
      </w:pPr>
      <w:bookmarkStart w:id="15" w:name="_Toc203392138"/>
      <w:r>
        <w:rPr>
          <w:bCs/>
        </w:rPr>
        <w:t xml:space="preserve">Summary of </w:t>
      </w:r>
      <w:r w:rsidR="00934B45">
        <w:rPr>
          <w:bCs/>
        </w:rPr>
        <w:t>Select</w:t>
      </w:r>
      <w:r>
        <w:rPr>
          <w:bCs/>
        </w:rPr>
        <w:t>ed Dataset</w:t>
      </w:r>
      <w:bookmarkEnd w:id="15"/>
    </w:p>
    <w:p w14:paraId="3378D552" w14:textId="555B5B06" w:rsidR="00C20206" w:rsidRDefault="009177E5" w:rsidP="0097792F">
      <w:pPr>
        <w:spacing w:after="0"/>
      </w:pPr>
      <w:r>
        <w:t xml:space="preserve">This project analyzes a </w:t>
      </w:r>
      <w:r w:rsidR="003E4579">
        <w:t xml:space="preserve">consolidated dataset sourced from 16 </w:t>
      </w:r>
      <w:r w:rsidR="002D5FB6">
        <w:t xml:space="preserve">datasets from </w:t>
      </w:r>
      <w:r w:rsidR="000E59E9">
        <w:t xml:space="preserve">Our World </w:t>
      </w:r>
      <w:proofErr w:type="gramStart"/>
      <w:r w:rsidR="000E59E9">
        <w:t>In</w:t>
      </w:r>
      <w:proofErr w:type="gramEnd"/>
      <w:r w:rsidR="000E59E9">
        <w:t xml:space="preserve"> Data, covering the period 1950 – 2023</w:t>
      </w:r>
      <w:r w:rsidR="00B10A3B">
        <w:t xml:space="preserve"> for over 300 countries</w:t>
      </w:r>
      <w:r w:rsidR="000E59E9">
        <w:t xml:space="preserve">. </w:t>
      </w:r>
      <w:r w:rsidR="00EB3803">
        <w:t xml:space="preserve">The dataset contains </w:t>
      </w:r>
      <w:r w:rsidR="00BD413D">
        <w:t>d</w:t>
      </w:r>
      <w:r w:rsidR="00A64A3D">
        <w:t xml:space="preserve">ata related to demographic, economic, and lifestyle indicators, </w:t>
      </w:r>
      <w:r w:rsidR="00A65AD8">
        <w:t>and</w:t>
      </w:r>
      <w:r w:rsidR="00A64A3D">
        <w:t xml:space="preserve"> health outcome</w:t>
      </w:r>
      <w:r w:rsidR="00A65AD8">
        <w:t xml:space="preserve"> variable</w:t>
      </w:r>
      <w:r w:rsidR="00A64A3D">
        <w:t>s</w:t>
      </w:r>
      <w:r w:rsidR="00B10A3B">
        <w:t xml:space="preserve">, including GDP, income levels, inflation, CPI, unemployment rate, </w:t>
      </w:r>
      <w:r w:rsidR="00B10A3B" w:rsidRPr="00DC37D3">
        <w:t xml:space="preserve">cost of a healthy diet, BMI, </w:t>
      </w:r>
      <w:r w:rsidR="000A73BC">
        <w:t>sex ratio</w:t>
      </w:r>
      <w:r w:rsidR="00B10A3B">
        <w:t>, medium age, disease prevalence,</w:t>
      </w:r>
      <w:r w:rsidR="00B10A3B" w:rsidRPr="00DC37D3">
        <w:t xml:space="preserve"> life expectancy</w:t>
      </w:r>
      <w:r w:rsidR="00B10A3B">
        <w:t>, and mortality. These datasets are subsequently processed and merged into a single dataset using Python. Below contains the key features of this dataset:</w:t>
      </w:r>
      <w:r w:rsidR="00A64A3D">
        <w:t xml:space="preserve"> </w:t>
      </w:r>
    </w:p>
    <w:p w14:paraId="157A48DF" w14:textId="77777777" w:rsidR="00E54409" w:rsidRDefault="00E54409" w:rsidP="0097792F">
      <w:pPr>
        <w:pStyle w:val="ListParagraph"/>
        <w:numPr>
          <w:ilvl w:val="0"/>
          <w:numId w:val="2"/>
        </w:numPr>
        <w:spacing w:before="240" w:after="0"/>
      </w:pPr>
      <w:r>
        <w:t>Number of Attributes: 18</w:t>
      </w:r>
    </w:p>
    <w:p w14:paraId="0F4A607E" w14:textId="003796C0" w:rsidR="00E54409" w:rsidRDefault="00E54409" w:rsidP="00E336D7">
      <w:pPr>
        <w:pStyle w:val="ListParagraph"/>
        <w:numPr>
          <w:ilvl w:val="0"/>
          <w:numId w:val="2"/>
        </w:numPr>
        <w:spacing w:before="240"/>
      </w:pPr>
      <w:r>
        <w:t xml:space="preserve">Number of Observations: </w:t>
      </w:r>
      <w:r w:rsidR="00417B14">
        <w:t>21514</w:t>
      </w:r>
    </w:p>
    <w:p w14:paraId="088EBCF5" w14:textId="66C36EA6" w:rsidR="00A2685A" w:rsidRDefault="00E54409" w:rsidP="00E336D7">
      <w:pPr>
        <w:pStyle w:val="ListParagraph"/>
        <w:numPr>
          <w:ilvl w:val="0"/>
          <w:numId w:val="2"/>
        </w:numPr>
        <w:spacing w:before="240"/>
      </w:pPr>
      <w:r>
        <w:t>Data Types:</w:t>
      </w:r>
      <w:r w:rsidR="00453A7E">
        <w:t xml:space="preserve"> 1 Categorical</w:t>
      </w:r>
      <w:r w:rsidR="003126B7">
        <w:t>, 17 Numeric</w:t>
      </w:r>
    </w:p>
    <w:p w14:paraId="35A52E34" w14:textId="4604F7FD" w:rsidR="00B94D87" w:rsidRDefault="00B94D87" w:rsidP="00E336D7">
      <w:pPr>
        <w:pStyle w:val="ListParagraph"/>
        <w:numPr>
          <w:ilvl w:val="0"/>
          <w:numId w:val="2"/>
        </w:numPr>
        <w:spacing w:before="240"/>
      </w:pPr>
      <w:r>
        <w:t xml:space="preserve">Missing </w:t>
      </w:r>
      <w:r w:rsidR="002C39F9">
        <w:t>Cell</w:t>
      </w:r>
      <w:r w:rsidR="002913AD">
        <w:t>s: 5814</w:t>
      </w:r>
    </w:p>
    <w:p w14:paraId="186D2559" w14:textId="0E767407" w:rsidR="00D9447F" w:rsidRDefault="00A74365" w:rsidP="00E336D7">
      <w:pPr>
        <w:pStyle w:val="ListParagraph"/>
        <w:numPr>
          <w:ilvl w:val="0"/>
          <w:numId w:val="2"/>
        </w:numPr>
        <w:spacing w:before="240"/>
      </w:pPr>
      <w:r>
        <w:t>Percentage of Missing Cells: 1.5%</w:t>
      </w:r>
    </w:p>
    <w:p w14:paraId="1B137960" w14:textId="633F761E" w:rsidR="002913AD" w:rsidRDefault="002913AD" w:rsidP="00E336D7">
      <w:pPr>
        <w:pStyle w:val="ListParagraph"/>
        <w:numPr>
          <w:ilvl w:val="0"/>
          <w:numId w:val="2"/>
        </w:numPr>
        <w:spacing w:before="240"/>
      </w:pPr>
      <w:r>
        <w:t xml:space="preserve">Duplicate </w:t>
      </w:r>
      <w:r w:rsidR="00C62768">
        <w:t>Rows: 1</w:t>
      </w:r>
    </w:p>
    <w:p w14:paraId="2EE4B614" w14:textId="77777777" w:rsidR="00E54409" w:rsidRDefault="00E54409" w:rsidP="00E336D7">
      <w:pPr>
        <w:pStyle w:val="ListParagraph"/>
        <w:numPr>
          <w:ilvl w:val="0"/>
          <w:numId w:val="2"/>
        </w:numPr>
        <w:spacing w:before="240"/>
      </w:pPr>
      <w:r>
        <w:t>Time Period: Year 1950 – 2023</w:t>
      </w:r>
    </w:p>
    <w:p w14:paraId="20707662" w14:textId="1729FA68" w:rsidR="00E54409" w:rsidRDefault="00E54409" w:rsidP="00E336D7">
      <w:pPr>
        <w:pStyle w:val="ListParagraph"/>
        <w:numPr>
          <w:ilvl w:val="0"/>
          <w:numId w:val="2"/>
        </w:numPr>
        <w:spacing w:before="240"/>
      </w:pPr>
      <w:r>
        <w:t>File Format: CSV</w:t>
      </w:r>
    </w:p>
    <w:p w14:paraId="631D4A1D" w14:textId="2698E6DF" w:rsidR="005F6DF0" w:rsidRPr="005F6DF0" w:rsidRDefault="005F6DF0" w:rsidP="00E336D7">
      <w:pPr>
        <w:pStyle w:val="ListParagraph"/>
        <w:numPr>
          <w:ilvl w:val="0"/>
          <w:numId w:val="2"/>
        </w:numPr>
        <w:spacing w:before="240"/>
      </w:pPr>
      <w:r>
        <w:t xml:space="preserve">Target Variables: </w:t>
      </w:r>
      <w:r w:rsidRPr="005F6DF0">
        <w:t>Heart Disease, Diabetes, Life expectancy</w:t>
      </w:r>
    </w:p>
    <w:p w14:paraId="0D097FC3" w14:textId="14C248EA" w:rsidR="005F6DF0" w:rsidRDefault="005F6DF0" w:rsidP="00E336D7">
      <w:pPr>
        <w:pStyle w:val="ListParagraph"/>
        <w:numPr>
          <w:ilvl w:val="0"/>
          <w:numId w:val="2"/>
        </w:numPr>
        <w:spacing w:before="240"/>
      </w:pPr>
      <w:r>
        <w:t xml:space="preserve">Predictor Variables: </w:t>
      </w:r>
    </w:p>
    <w:p w14:paraId="41C41955" w14:textId="77777777" w:rsidR="005F6DF0" w:rsidRDefault="005F6DF0" w:rsidP="00E336D7">
      <w:pPr>
        <w:pStyle w:val="ListParagraph"/>
        <w:numPr>
          <w:ilvl w:val="0"/>
          <w:numId w:val="4"/>
        </w:numPr>
        <w:spacing w:before="240"/>
      </w:pPr>
      <w:r>
        <w:t>Economic: GDP, CPI, inflation, income, unemployment, Gini Coefficient</w:t>
      </w:r>
    </w:p>
    <w:p w14:paraId="1B0CA08E" w14:textId="77777777" w:rsidR="005F6DF0" w:rsidRDefault="005F6DF0" w:rsidP="00E336D7">
      <w:pPr>
        <w:pStyle w:val="ListParagraph"/>
        <w:numPr>
          <w:ilvl w:val="0"/>
          <w:numId w:val="4"/>
        </w:numPr>
        <w:spacing w:before="240"/>
      </w:pPr>
      <w:r>
        <w:t>Demographic: Median age, sex ratio, education level</w:t>
      </w:r>
    </w:p>
    <w:p w14:paraId="272E6394" w14:textId="424EE1DF" w:rsidR="009C453E" w:rsidRDefault="005F6DF0" w:rsidP="00E336D7">
      <w:pPr>
        <w:pStyle w:val="ListParagraph"/>
        <w:numPr>
          <w:ilvl w:val="0"/>
          <w:numId w:val="4"/>
        </w:numPr>
        <w:spacing w:before="240"/>
      </w:pPr>
      <w:r>
        <w:t>Lifestyle: Cost healthy diet, BMI (male / female)</w:t>
      </w:r>
    </w:p>
    <w:p w14:paraId="1EE17B94" w14:textId="3EEC2989" w:rsidR="00541ADB" w:rsidRDefault="00541ADB" w:rsidP="00541ADB">
      <w:pPr>
        <w:pStyle w:val="Caption"/>
        <w:keepNext/>
      </w:pPr>
      <w:r>
        <w:lastRenderedPageBreak/>
        <w:t xml:space="preserve">Table </w:t>
      </w:r>
      <w:fldSimple w:instr=" SEQ Table \* ARABIC ">
        <w:r>
          <w:rPr>
            <w:noProof/>
          </w:rPr>
          <w:t>1</w:t>
        </w:r>
      </w:fldSimple>
      <w:r w:rsidR="00D33F76">
        <w:t>: Variables Summary Table</w:t>
      </w:r>
    </w:p>
    <w:tbl>
      <w:tblPr>
        <w:tblStyle w:val="GridTable4-Accent5"/>
        <w:tblW w:w="9707" w:type="dxa"/>
        <w:tblLook w:val="04A0" w:firstRow="1" w:lastRow="0" w:firstColumn="1" w:lastColumn="0" w:noHBand="0" w:noVBand="1"/>
      </w:tblPr>
      <w:tblGrid>
        <w:gridCol w:w="2393"/>
        <w:gridCol w:w="1733"/>
        <w:gridCol w:w="1319"/>
        <w:gridCol w:w="1439"/>
        <w:gridCol w:w="2823"/>
      </w:tblGrid>
      <w:tr w:rsidR="00E12D33" w:rsidRPr="00245C75" w14:paraId="4A96204E" w14:textId="77777777" w:rsidTr="00A0511A">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718D0689" w14:textId="77777777" w:rsidR="00E71FE3" w:rsidRPr="00245C75" w:rsidRDefault="00E71FE3" w:rsidP="00A0511A">
            <w:r w:rsidRPr="00245C75">
              <w:t>Variable</w:t>
            </w:r>
          </w:p>
        </w:tc>
        <w:tc>
          <w:tcPr>
            <w:tcW w:w="0" w:type="auto"/>
            <w:hideMark/>
          </w:tcPr>
          <w:p w14:paraId="4A40B898" w14:textId="77777777" w:rsidR="00E71FE3" w:rsidRPr="00245C75" w:rsidRDefault="00E71FE3" w:rsidP="00A0511A">
            <w:pPr>
              <w:cnfStyle w:val="100000000000" w:firstRow="1" w:lastRow="0" w:firstColumn="0" w:lastColumn="0" w:oddVBand="0" w:evenVBand="0" w:oddHBand="0" w:evenHBand="0" w:firstRowFirstColumn="0" w:firstRowLastColumn="0" w:lastRowFirstColumn="0" w:lastRowLastColumn="0"/>
            </w:pPr>
            <w:r w:rsidRPr="00245C75">
              <w:t>Type</w:t>
            </w:r>
          </w:p>
        </w:tc>
        <w:tc>
          <w:tcPr>
            <w:tcW w:w="0" w:type="auto"/>
            <w:hideMark/>
          </w:tcPr>
          <w:p w14:paraId="2FF67EC1" w14:textId="77777777" w:rsidR="00E71FE3" w:rsidRPr="00245C75" w:rsidRDefault="00E71FE3" w:rsidP="00A0511A">
            <w:pPr>
              <w:cnfStyle w:val="100000000000" w:firstRow="1" w:lastRow="0" w:firstColumn="0" w:lastColumn="0" w:oddVBand="0" w:evenVBand="0" w:oddHBand="0" w:evenHBand="0" w:firstRowFirstColumn="0" w:firstRowLastColumn="0" w:lastRowFirstColumn="0" w:lastRowLastColumn="0"/>
            </w:pPr>
            <w:r w:rsidRPr="00245C75">
              <w:t>Distinct Values</w:t>
            </w:r>
          </w:p>
        </w:tc>
        <w:tc>
          <w:tcPr>
            <w:tcW w:w="0" w:type="auto"/>
            <w:hideMark/>
          </w:tcPr>
          <w:p w14:paraId="1E697C4B" w14:textId="77777777" w:rsidR="00E71FE3" w:rsidRPr="00245C75" w:rsidRDefault="00E71FE3" w:rsidP="00A0511A">
            <w:pPr>
              <w:cnfStyle w:val="100000000000" w:firstRow="1" w:lastRow="0" w:firstColumn="0" w:lastColumn="0" w:oddVBand="0" w:evenVBand="0" w:oddHBand="0" w:evenHBand="0" w:firstRowFirstColumn="0" w:firstRowLastColumn="0" w:lastRowFirstColumn="0" w:lastRowLastColumn="0"/>
            </w:pPr>
            <w:r w:rsidRPr="00245C75">
              <w:t xml:space="preserve">Missing </w:t>
            </w:r>
            <w:r>
              <w:t xml:space="preserve">Value </w:t>
            </w:r>
            <w:r w:rsidRPr="00245C75">
              <w:t>(%)</w:t>
            </w:r>
          </w:p>
        </w:tc>
        <w:tc>
          <w:tcPr>
            <w:tcW w:w="0" w:type="auto"/>
            <w:hideMark/>
          </w:tcPr>
          <w:p w14:paraId="4FD21C57" w14:textId="77777777" w:rsidR="00E71FE3" w:rsidRPr="00245C75" w:rsidRDefault="00E71FE3" w:rsidP="00A0511A">
            <w:pPr>
              <w:cnfStyle w:val="100000000000" w:firstRow="1" w:lastRow="0" w:firstColumn="0" w:lastColumn="0" w:oddVBand="0" w:evenVBand="0" w:oddHBand="0" w:evenHBand="0" w:firstRowFirstColumn="0" w:firstRowLastColumn="0" w:lastRowFirstColumn="0" w:lastRowLastColumn="0"/>
            </w:pPr>
            <w:r w:rsidRPr="00245C75">
              <w:t>Notes</w:t>
            </w:r>
          </w:p>
        </w:tc>
      </w:tr>
      <w:tr w:rsidR="00E12D33" w:rsidRPr="00245C75" w14:paraId="7316BBE7" w14:textId="77777777" w:rsidTr="00A0511A">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7C621CFC" w14:textId="77777777" w:rsidR="00E71FE3" w:rsidRPr="00245C75" w:rsidRDefault="00E71FE3" w:rsidP="00A0511A">
            <w:pPr>
              <w:spacing w:after="0"/>
            </w:pPr>
            <w:r w:rsidRPr="00245C75">
              <w:t>Country</w:t>
            </w:r>
          </w:p>
        </w:tc>
        <w:tc>
          <w:tcPr>
            <w:tcW w:w="0" w:type="auto"/>
            <w:hideMark/>
          </w:tcPr>
          <w:p w14:paraId="5AFEE8C8"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Categorical</w:t>
            </w:r>
          </w:p>
        </w:tc>
        <w:tc>
          <w:tcPr>
            <w:tcW w:w="0" w:type="auto"/>
            <w:hideMark/>
          </w:tcPr>
          <w:p w14:paraId="0035169A"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322</w:t>
            </w:r>
          </w:p>
        </w:tc>
        <w:tc>
          <w:tcPr>
            <w:tcW w:w="0" w:type="auto"/>
            <w:hideMark/>
          </w:tcPr>
          <w:p w14:paraId="0FB0D289"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1.2%</w:t>
            </w:r>
          </w:p>
        </w:tc>
        <w:tc>
          <w:tcPr>
            <w:tcW w:w="0" w:type="auto"/>
            <w:hideMark/>
          </w:tcPr>
          <w:p w14:paraId="0D899B47"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High cardinality, missing</w:t>
            </w:r>
          </w:p>
        </w:tc>
      </w:tr>
      <w:tr w:rsidR="00E12D33" w:rsidRPr="00245C75" w14:paraId="49EB1ECB" w14:textId="77777777" w:rsidTr="00A0511A">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4A337965" w14:textId="77777777" w:rsidR="00E71FE3" w:rsidRPr="00245C75" w:rsidRDefault="00E71FE3" w:rsidP="00A0511A">
            <w:pPr>
              <w:spacing w:after="0"/>
            </w:pPr>
            <w:r w:rsidRPr="00245C75">
              <w:t>Year</w:t>
            </w:r>
          </w:p>
        </w:tc>
        <w:tc>
          <w:tcPr>
            <w:tcW w:w="0" w:type="auto"/>
            <w:hideMark/>
          </w:tcPr>
          <w:p w14:paraId="33C4FA13"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Numeric</w:t>
            </w:r>
            <w:r>
              <w:t>al Discrete</w:t>
            </w:r>
          </w:p>
        </w:tc>
        <w:tc>
          <w:tcPr>
            <w:tcW w:w="0" w:type="auto"/>
            <w:hideMark/>
          </w:tcPr>
          <w:p w14:paraId="26BA7156"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74</w:t>
            </w:r>
          </w:p>
        </w:tc>
        <w:tc>
          <w:tcPr>
            <w:tcW w:w="0" w:type="auto"/>
            <w:hideMark/>
          </w:tcPr>
          <w:p w14:paraId="599AC030"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1.2%</w:t>
            </w:r>
          </w:p>
        </w:tc>
        <w:tc>
          <w:tcPr>
            <w:tcW w:w="0" w:type="auto"/>
            <w:hideMark/>
          </w:tcPr>
          <w:p w14:paraId="20CBEA60"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High correlation</w:t>
            </w:r>
          </w:p>
        </w:tc>
      </w:tr>
      <w:tr w:rsidR="00E12D33" w:rsidRPr="00245C75" w14:paraId="1F4C1652" w14:textId="77777777" w:rsidTr="00A0511A">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5C093B3E" w14:textId="77777777" w:rsidR="00E71FE3" w:rsidRPr="00245C75" w:rsidRDefault="00E71FE3" w:rsidP="00A0511A">
            <w:pPr>
              <w:spacing w:after="0"/>
            </w:pPr>
            <w:r w:rsidRPr="00245C75">
              <w:t xml:space="preserve">Cost of a </w:t>
            </w:r>
            <w:r>
              <w:t>H</w:t>
            </w:r>
            <w:r w:rsidRPr="00245C75">
              <w:t xml:space="preserve">ealthy </w:t>
            </w:r>
            <w:r>
              <w:t>D</w:t>
            </w:r>
            <w:r w:rsidRPr="00245C75">
              <w:t>iet</w:t>
            </w:r>
          </w:p>
        </w:tc>
        <w:tc>
          <w:tcPr>
            <w:tcW w:w="0" w:type="auto"/>
            <w:hideMark/>
          </w:tcPr>
          <w:p w14:paraId="6932B022"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Numeric</w:t>
            </w:r>
            <w:r>
              <w:t>al Continuous</w:t>
            </w:r>
          </w:p>
        </w:tc>
        <w:tc>
          <w:tcPr>
            <w:tcW w:w="0" w:type="auto"/>
            <w:hideMark/>
          </w:tcPr>
          <w:p w14:paraId="589BF6CB"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775</w:t>
            </w:r>
          </w:p>
        </w:tc>
        <w:tc>
          <w:tcPr>
            <w:tcW w:w="0" w:type="auto"/>
            <w:hideMark/>
          </w:tcPr>
          <w:p w14:paraId="7257BFE8"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2.5%</w:t>
            </w:r>
          </w:p>
        </w:tc>
        <w:tc>
          <w:tcPr>
            <w:tcW w:w="0" w:type="auto"/>
            <w:hideMark/>
          </w:tcPr>
          <w:p w14:paraId="2B6A1248" w14:textId="630524E1" w:rsidR="00E71FE3" w:rsidRPr="00245C75" w:rsidRDefault="00B30932" w:rsidP="00A0511A">
            <w:pPr>
              <w:spacing w:after="0"/>
              <w:cnfStyle w:val="000000100000" w:firstRow="0" w:lastRow="0" w:firstColumn="0" w:lastColumn="0" w:oddVBand="0" w:evenVBand="0" w:oddHBand="1" w:evenHBand="0" w:firstRowFirstColumn="0" w:firstRowLastColumn="0" w:lastRowFirstColumn="0" w:lastRowLastColumn="0"/>
            </w:pPr>
            <w:r>
              <w:t>Right skewed</w:t>
            </w:r>
          </w:p>
        </w:tc>
      </w:tr>
      <w:tr w:rsidR="00E12D33" w:rsidRPr="00245C75" w14:paraId="4B808557" w14:textId="77777777" w:rsidTr="00A0511A">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45010A2D" w14:textId="77777777" w:rsidR="00E71FE3" w:rsidRPr="00245C75" w:rsidRDefault="00E71FE3" w:rsidP="00A0511A">
            <w:pPr>
              <w:spacing w:after="0"/>
            </w:pPr>
            <w:r w:rsidRPr="00245C75">
              <w:t xml:space="preserve">Mean </w:t>
            </w:r>
            <w:r>
              <w:t>I</w:t>
            </w:r>
            <w:r w:rsidRPr="00245C75">
              <w:t>ncome or consumption</w:t>
            </w:r>
          </w:p>
        </w:tc>
        <w:tc>
          <w:tcPr>
            <w:tcW w:w="0" w:type="auto"/>
            <w:hideMark/>
          </w:tcPr>
          <w:p w14:paraId="53F037A3"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Numeric</w:t>
            </w:r>
            <w:r>
              <w:t>al Continuous</w:t>
            </w:r>
          </w:p>
        </w:tc>
        <w:tc>
          <w:tcPr>
            <w:tcW w:w="0" w:type="auto"/>
            <w:hideMark/>
          </w:tcPr>
          <w:p w14:paraId="41935982"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2635</w:t>
            </w:r>
          </w:p>
        </w:tc>
        <w:tc>
          <w:tcPr>
            <w:tcW w:w="0" w:type="auto"/>
            <w:hideMark/>
          </w:tcPr>
          <w:p w14:paraId="4CDD9C47"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2.4%</w:t>
            </w:r>
          </w:p>
        </w:tc>
        <w:tc>
          <w:tcPr>
            <w:tcW w:w="0" w:type="auto"/>
            <w:hideMark/>
          </w:tcPr>
          <w:p w14:paraId="2978E232" w14:textId="4D365929" w:rsidR="00B30932" w:rsidRDefault="00B30932" w:rsidP="00A0511A">
            <w:pPr>
              <w:spacing w:after="0"/>
              <w:cnfStyle w:val="000000000000" w:firstRow="0" w:lastRow="0" w:firstColumn="0" w:lastColumn="0" w:oddVBand="0" w:evenVBand="0" w:oddHBand="0" w:evenHBand="0" w:firstRowFirstColumn="0" w:firstRowLastColumn="0" w:lastRowFirstColumn="0" w:lastRowLastColumn="0"/>
            </w:pPr>
            <w:r>
              <w:t xml:space="preserve">Right skewed </w:t>
            </w:r>
          </w:p>
          <w:p w14:paraId="6CC137A4" w14:textId="5CD66F4E" w:rsidR="00E71FE3" w:rsidRPr="00245C75" w:rsidRDefault="00B30932" w:rsidP="00A0511A">
            <w:pPr>
              <w:spacing w:after="0"/>
              <w:cnfStyle w:val="000000000000" w:firstRow="0" w:lastRow="0" w:firstColumn="0" w:lastColumn="0" w:oddVBand="0" w:evenVBand="0" w:oddHBand="0" w:evenHBand="0" w:firstRowFirstColumn="0" w:firstRowLastColumn="0" w:lastRowFirstColumn="0" w:lastRowLastColumn="0"/>
            </w:pPr>
            <w:r>
              <w:t>Hi variability</w:t>
            </w:r>
          </w:p>
        </w:tc>
      </w:tr>
      <w:tr w:rsidR="00E12D33" w:rsidRPr="00245C75" w14:paraId="417B2939" w14:textId="77777777" w:rsidTr="00A0511A">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1C8830B3" w14:textId="77777777" w:rsidR="00E71FE3" w:rsidRPr="00245C75" w:rsidRDefault="00E71FE3" w:rsidP="00A0511A">
            <w:pPr>
              <w:spacing w:after="0"/>
            </w:pPr>
            <w:r w:rsidRPr="00245C75">
              <w:t>Inflation</w:t>
            </w:r>
          </w:p>
        </w:tc>
        <w:tc>
          <w:tcPr>
            <w:tcW w:w="0" w:type="auto"/>
            <w:hideMark/>
          </w:tcPr>
          <w:p w14:paraId="2FC1118E"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Numeric</w:t>
            </w:r>
            <w:r>
              <w:t>al Continuous</w:t>
            </w:r>
          </w:p>
        </w:tc>
        <w:tc>
          <w:tcPr>
            <w:tcW w:w="0" w:type="auto"/>
            <w:hideMark/>
          </w:tcPr>
          <w:p w14:paraId="1CCB35DA"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9095</w:t>
            </w:r>
          </w:p>
        </w:tc>
        <w:tc>
          <w:tcPr>
            <w:tcW w:w="0" w:type="auto"/>
            <w:hideMark/>
          </w:tcPr>
          <w:p w14:paraId="3ADDA7B0"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1.5%</w:t>
            </w:r>
          </w:p>
        </w:tc>
        <w:tc>
          <w:tcPr>
            <w:tcW w:w="0" w:type="auto"/>
            <w:hideMark/>
          </w:tcPr>
          <w:p w14:paraId="277EB1EA" w14:textId="77777777" w:rsidR="00E71FE3" w:rsidRDefault="00E12D33" w:rsidP="00A0511A">
            <w:pPr>
              <w:spacing w:after="0"/>
              <w:cnfStyle w:val="000000100000" w:firstRow="0" w:lastRow="0" w:firstColumn="0" w:lastColumn="0" w:oddVBand="0" w:evenVBand="0" w:oddHBand="1" w:evenHBand="0" w:firstRowFirstColumn="0" w:firstRowLastColumn="0" w:lastRowFirstColumn="0" w:lastRowLastColumn="0"/>
            </w:pPr>
            <w:r>
              <w:t>Highly s</w:t>
            </w:r>
            <w:r w:rsidR="00E71FE3" w:rsidRPr="00245C75">
              <w:t>kewed</w:t>
            </w:r>
          </w:p>
          <w:p w14:paraId="6476ED51" w14:textId="212F5C1E" w:rsidR="003E38CD" w:rsidRPr="00245C75" w:rsidRDefault="003E38CD" w:rsidP="00A0511A">
            <w:pPr>
              <w:spacing w:after="0"/>
              <w:cnfStyle w:val="000000100000" w:firstRow="0" w:lastRow="0" w:firstColumn="0" w:lastColumn="0" w:oddVBand="0" w:evenVBand="0" w:oddHBand="1" w:evenHBand="0" w:firstRowFirstColumn="0" w:firstRowLastColumn="0" w:lastRowFirstColumn="0" w:lastRowLastColumn="0"/>
            </w:pPr>
            <w:r>
              <w:t>Include negative values</w:t>
            </w:r>
          </w:p>
        </w:tc>
      </w:tr>
      <w:tr w:rsidR="00E12D33" w:rsidRPr="00245C75" w14:paraId="77C55C09" w14:textId="77777777" w:rsidTr="00A0511A">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2CE93FA8" w14:textId="77777777" w:rsidR="00E71FE3" w:rsidRPr="00245C75" w:rsidRDefault="00E71FE3" w:rsidP="00A0511A">
            <w:pPr>
              <w:spacing w:after="0"/>
            </w:pPr>
            <w:r w:rsidRPr="00245C75">
              <w:t xml:space="preserve">Child </w:t>
            </w:r>
            <w:r>
              <w:t>M</w:t>
            </w:r>
            <w:r w:rsidRPr="00245C75">
              <w:t xml:space="preserve">ortality </w:t>
            </w:r>
            <w:r>
              <w:t>R</w:t>
            </w:r>
            <w:r w:rsidRPr="00245C75">
              <w:t>ate</w:t>
            </w:r>
          </w:p>
        </w:tc>
        <w:tc>
          <w:tcPr>
            <w:tcW w:w="0" w:type="auto"/>
            <w:hideMark/>
          </w:tcPr>
          <w:p w14:paraId="0B3BE29B"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Numeric</w:t>
            </w:r>
            <w:r>
              <w:t>al Continuous</w:t>
            </w:r>
          </w:p>
        </w:tc>
        <w:tc>
          <w:tcPr>
            <w:tcW w:w="0" w:type="auto"/>
            <w:hideMark/>
          </w:tcPr>
          <w:p w14:paraId="13710E3B"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17562</w:t>
            </w:r>
          </w:p>
        </w:tc>
        <w:tc>
          <w:tcPr>
            <w:tcW w:w="0" w:type="auto"/>
            <w:hideMark/>
          </w:tcPr>
          <w:p w14:paraId="733BB091"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1.2%</w:t>
            </w:r>
          </w:p>
        </w:tc>
        <w:tc>
          <w:tcPr>
            <w:tcW w:w="0" w:type="auto"/>
            <w:hideMark/>
          </w:tcPr>
          <w:p w14:paraId="53F1A149" w14:textId="45F2DA6D" w:rsidR="00E71FE3" w:rsidRPr="00245C75" w:rsidRDefault="00386ED5" w:rsidP="00A0511A">
            <w:pPr>
              <w:spacing w:after="0"/>
              <w:cnfStyle w:val="000000000000" w:firstRow="0" w:lastRow="0" w:firstColumn="0" w:lastColumn="0" w:oddVBand="0" w:evenVBand="0" w:oddHBand="0" w:evenHBand="0" w:firstRowFirstColumn="0" w:firstRowLastColumn="0" w:lastRowFirstColumn="0" w:lastRowLastColumn="0"/>
            </w:pPr>
            <w:r w:rsidRPr="00386ED5">
              <w:t>Strong negative correlation w/ life expectancy</w:t>
            </w:r>
          </w:p>
        </w:tc>
      </w:tr>
      <w:tr w:rsidR="00E12D33" w:rsidRPr="00245C75" w14:paraId="270E4D40" w14:textId="77777777" w:rsidTr="00A0511A">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6968C266" w14:textId="77777777" w:rsidR="00E71FE3" w:rsidRPr="00245C75" w:rsidRDefault="00E71FE3" w:rsidP="00A0511A">
            <w:pPr>
              <w:spacing w:after="0"/>
            </w:pPr>
            <w:r w:rsidRPr="00245C75">
              <w:t>Unemployment</w:t>
            </w:r>
            <w:r>
              <w:t xml:space="preserve"> Rate</w:t>
            </w:r>
          </w:p>
        </w:tc>
        <w:tc>
          <w:tcPr>
            <w:tcW w:w="0" w:type="auto"/>
            <w:hideMark/>
          </w:tcPr>
          <w:p w14:paraId="72F6AA14"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Numeric</w:t>
            </w:r>
            <w:r>
              <w:t>al Continuous</w:t>
            </w:r>
          </w:p>
        </w:tc>
        <w:tc>
          <w:tcPr>
            <w:tcW w:w="0" w:type="auto"/>
            <w:hideMark/>
          </w:tcPr>
          <w:p w14:paraId="7BE7B819"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5346</w:t>
            </w:r>
          </w:p>
        </w:tc>
        <w:tc>
          <w:tcPr>
            <w:tcW w:w="0" w:type="auto"/>
            <w:hideMark/>
          </w:tcPr>
          <w:p w14:paraId="038E9A96"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1.4%</w:t>
            </w:r>
          </w:p>
        </w:tc>
        <w:tc>
          <w:tcPr>
            <w:tcW w:w="0" w:type="auto"/>
            <w:hideMark/>
          </w:tcPr>
          <w:p w14:paraId="10CD1794" w14:textId="74289C9F" w:rsidR="00E71FE3" w:rsidRPr="00245C75" w:rsidRDefault="005C3110" w:rsidP="00A0511A">
            <w:pPr>
              <w:spacing w:after="0"/>
              <w:cnfStyle w:val="000000100000" w:firstRow="0" w:lastRow="0" w:firstColumn="0" w:lastColumn="0" w:oddVBand="0" w:evenVBand="0" w:oddHBand="1" w:evenHBand="0" w:firstRowFirstColumn="0" w:firstRowLastColumn="0" w:lastRowFirstColumn="0" w:lastRowLastColumn="0"/>
            </w:pPr>
            <w:r w:rsidRPr="005C3110">
              <w:t>Mild skewness</w:t>
            </w:r>
          </w:p>
        </w:tc>
      </w:tr>
      <w:tr w:rsidR="00E12D33" w:rsidRPr="00245C75" w14:paraId="530C1740" w14:textId="77777777" w:rsidTr="00A0511A">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6AB66AD6" w14:textId="77777777" w:rsidR="00E71FE3" w:rsidRPr="00245C75" w:rsidRDefault="00E71FE3" w:rsidP="00A0511A">
            <w:pPr>
              <w:spacing w:after="0"/>
            </w:pPr>
            <w:r w:rsidRPr="00245C75">
              <w:t xml:space="preserve">Life </w:t>
            </w:r>
            <w:r>
              <w:t>E</w:t>
            </w:r>
            <w:r w:rsidRPr="00245C75">
              <w:t>xpectancy</w:t>
            </w:r>
          </w:p>
        </w:tc>
        <w:tc>
          <w:tcPr>
            <w:tcW w:w="0" w:type="auto"/>
            <w:hideMark/>
          </w:tcPr>
          <w:p w14:paraId="732D84BB"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Numeric</w:t>
            </w:r>
            <w:r>
              <w:t>al Continuous</w:t>
            </w:r>
          </w:p>
        </w:tc>
        <w:tc>
          <w:tcPr>
            <w:tcW w:w="0" w:type="auto"/>
            <w:hideMark/>
          </w:tcPr>
          <w:p w14:paraId="3449F6D7"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18838</w:t>
            </w:r>
          </w:p>
        </w:tc>
        <w:tc>
          <w:tcPr>
            <w:tcW w:w="0" w:type="auto"/>
            <w:hideMark/>
          </w:tcPr>
          <w:p w14:paraId="148F6828"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1.2%</w:t>
            </w:r>
          </w:p>
        </w:tc>
        <w:tc>
          <w:tcPr>
            <w:tcW w:w="0" w:type="auto"/>
            <w:hideMark/>
          </w:tcPr>
          <w:p w14:paraId="7F8054AB" w14:textId="77777777" w:rsidR="00E71FE3"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High correlation</w:t>
            </w:r>
          </w:p>
          <w:p w14:paraId="5C9B7609" w14:textId="478C12E7" w:rsidR="005C3110" w:rsidRPr="00245C75" w:rsidRDefault="00785961" w:rsidP="00A0511A">
            <w:pPr>
              <w:spacing w:after="0"/>
              <w:cnfStyle w:val="000000000000" w:firstRow="0" w:lastRow="0" w:firstColumn="0" w:lastColumn="0" w:oddVBand="0" w:evenVBand="0" w:oddHBand="0" w:evenHBand="0" w:firstRowFirstColumn="0" w:firstRowLastColumn="0" w:lastRowFirstColumn="0" w:lastRowLastColumn="0"/>
            </w:pPr>
            <w:r w:rsidRPr="00785961">
              <w:t>Left</w:t>
            </w:r>
            <w:r>
              <w:t xml:space="preserve"> </w:t>
            </w:r>
            <w:r w:rsidRPr="00785961">
              <w:t>skewed</w:t>
            </w:r>
          </w:p>
        </w:tc>
      </w:tr>
      <w:tr w:rsidR="00E12D33" w:rsidRPr="00245C75" w14:paraId="361900A5" w14:textId="77777777" w:rsidTr="00A0511A">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11E4E63E" w14:textId="77777777" w:rsidR="00E71FE3" w:rsidRPr="00245C75" w:rsidRDefault="00E71FE3" w:rsidP="00A0511A">
            <w:pPr>
              <w:spacing w:after="0"/>
            </w:pPr>
            <w:r>
              <w:t>Education</w:t>
            </w:r>
          </w:p>
        </w:tc>
        <w:tc>
          <w:tcPr>
            <w:tcW w:w="0" w:type="auto"/>
            <w:hideMark/>
          </w:tcPr>
          <w:p w14:paraId="156192E5"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Numeric</w:t>
            </w:r>
            <w:r>
              <w:t>al Continuous</w:t>
            </w:r>
          </w:p>
        </w:tc>
        <w:tc>
          <w:tcPr>
            <w:tcW w:w="0" w:type="auto"/>
            <w:hideMark/>
          </w:tcPr>
          <w:p w14:paraId="5B4D21C6"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480</w:t>
            </w:r>
          </w:p>
        </w:tc>
        <w:tc>
          <w:tcPr>
            <w:tcW w:w="0" w:type="auto"/>
            <w:hideMark/>
          </w:tcPr>
          <w:p w14:paraId="391586D1"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1.2%</w:t>
            </w:r>
          </w:p>
        </w:tc>
        <w:tc>
          <w:tcPr>
            <w:tcW w:w="0" w:type="auto"/>
            <w:hideMark/>
          </w:tcPr>
          <w:p w14:paraId="09E1CA42" w14:textId="16F8871D" w:rsidR="00E71FE3" w:rsidRPr="00245C75" w:rsidRDefault="00785961" w:rsidP="00A0511A">
            <w:pPr>
              <w:spacing w:after="0"/>
              <w:cnfStyle w:val="000000100000" w:firstRow="0" w:lastRow="0" w:firstColumn="0" w:lastColumn="0" w:oddVBand="0" w:evenVBand="0" w:oddHBand="1" w:evenHBand="0" w:firstRowFirstColumn="0" w:firstRowLastColumn="0" w:lastRowFirstColumn="0" w:lastRowLastColumn="0"/>
            </w:pPr>
            <w:r w:rsidRPr="00785961">
              <w:t>Some zero values</w:t>
            </w:r>
          </w:p>
        </w:tc>
      </w:tr>
      <w:tr w:rsidR="00E12D33" w:rsidRPr="00245C75" w14:paraId="61906D7E" w14:textId="77777777" w:rsidTr="00A0511A">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783A9C65" w14:textId="77777777" w:rsidR="00E71FE3" w:rsidRPr="00245C75" w:rsidRDefault="00E71FE3" w:rsidP="00A0511A">
            <w:pPr>
              <w:spacing w:after="0"/>
            </w:pPr>
            <w:r w:rsidRPr="00245C75">
              <w:t xml:space="preserve">Gini </w:t>
            </w:r>
            <w:r>
              <w:t>C</w:t>
            </w:r>
            <w:r w:rsidRPr="00245C75">
              <w:t>oefficient</w:t>
            </w:r>
          </w:p>
        </w:tc>
        <w:tc>
          <w:tcPr>
            <w:tcW w:w="0" w:type="auto"/>
            <w:hideMark/>
          </w:tcPr>
          <w:p w14:paraId="7B8EC274"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Numeric</w:t>
            </w:r>
            <w:r>
              <w:t>al Continuous</w:t>
            </w:r>
          </w:p>
        </w:tc>
        <w:tc>
          <w:tcPr>
            <w:tcW w:w="0" w:type="auto"/>
            <w:hideMark/>
          </w:tcPr>
          <w:p w14:paraId="2EC6CE68"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2285</w:t>
            </w:r>
          </w:p>
        </w:tc>
        <w:tc>
          <w:tcPr>
            <w:tcW w:w="0" w:type="auto"/>
            <w:hideMark/>
          </w:tcPr>
          <w:p w14:paraId="1BE945C6"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2.4%</w:t>
            </w:r>
          </w:p>
        </w:tc>
        <w:tc>
          <w:tcPr>
            <w:tcW w:w="0" w:type="auto"/>
            <w:hideMark/>
          </w:tcPr>
          <w:p w14:paraId="5F26762C" w14:textId="72C82E4D" w:rsidR="00E71FE3" w:rsidRPr="00245C75" w:rsidRDefault="00186D51" w:rsidP="00A0511A">
            <w:pPr>
              <w:spacing w:after="0"/>
              <w:cnfStyle w:val="000000000000" w:firstRow="0" w:lastRow="0" w:firstColumn="0" w:lastColumn="0" w:oddVBand="0" w:evenVBand="0" w:oddHBand="0" w:evenHBand="0" w:firstRowFirstColumn="0" w:firstRowLastColumn="0" w:lastRowFirstColumn="0" w:lastRowLastColumn="0"/>
            </w:pPr>
            <w:r w:rsidRPr="00186D51">
              <w:t>Approx. normal distribution</w:t>
            </w:r>
          </w:p>
        </w:tc>
      </w:tr>
      <w:tr w:rsidR="00E12D33" w:rsidRPr="00245C75" w14:paraId="77CAD137" w14:textId="77777777" w:rsidTr="00A0511A">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7CC5701C" w14:textId="77777777" w:rsidR="00E71FE3" w:rsidRPr="00245C75" w:rsidRDefault="00E71FE3" w:rsidP="00A0511A">
            <w:pPr>
              <w:spacing w:after="0"/>
            </w:pPr>
            <w:r>
              <w:t>Diabetes</w:t>
            </w:r>
          </w:p>
        </w:tc>
        <w:tc>
          <w:tcPr>
            <w:tcW w:w="0" w:type="auto"/>
            <w:hideMark/>
          </w:tcPr>
          <w:p w14:paraId="3D6ACD3F"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Numeric</w:t>
            </w:r>
            <w:r>
              <w:t>al Continuous</w:t>
            </w:r>
          </w:p>
        </w:tc>
        <w:tc>
          <w:tcPr>
            <w:tcW w:w="0" w:type="auto"/>
            <w:hideMark/>
          </w:tcPr>
          <w:p w14:paraId="4550B317"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258</w:t>
            </w:r>
          </w:p>
        </w:tc>
        <w:tc>
          <w:tcPr>
            <w:tcW w:w="0" w:type="auto"/>
            <w:hideMark/>
          </w:tcPr>
          <w:p w14:paraId="43F364F4"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1.3%</w:t>
            </w:r>
          </w:p>
        </w:tc>
        <w:tc>
          <w:tcPr>
            <w:tcW w:w="0" w:type="auto"/>
            <w:hideMark/>
          </w:tcPr>
          <w:p w14:paraId="4E97AD42" w14:textId="456FBBF6" w:rsidR="00E71FE3"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High correlation</w:t>
            </w:r>
            <w:r w:rsidR="00BB5D87">
              <w:t xml:space="preserve"> to BMI</w:t>
            </w:r>
          </w:p>
          <w:p w14:paraId="6B74B82F" w14:textId="6A8AA455" w:rsidR="00BB5D87" w:rsidRPr="00245C75" w:rsidRDefault="00BB5D87" w:rsidP="00A0511A">
            <w:pPr>
              <w:spacing w:after="0"/>
              <w:cnfStyle w:val="000000100000" w:firstRow="0" w:lastRow="0" w:firstColumn="0" w:lastColumn="0" w:oddVBand="0" w:evenVBand="0" w:oddHBand="1" w:evenHBand="0" w:firstRowFirstColumn="0" w:firstRowLastColumn="0" w:lastRowFirstColumn="0" w:lastRowLastColumn="0"/>
            </w:pPr>
            <w:r w:rsidRPr="00BB5D87">
              <w:t>Skewed</w:t>
            </w:r>
          </w:p>
        </w:tc>
      </w:tr>
      <w:tr w:rsidR="00E12D33" w:rsidRPr="00245C75" w14:paraId="18146224" w14:textId="77777777" w:rsidTr="00A0511A">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3AC92BC8" w14:textId="77777777" w:rsidR="00E71FE3" w:rsidRPr="00245C75" w:rsidRDefault="00E71FE3" w:rsidP="00A0511A">
            <w:pPr>
              <w:spacing w:after="0"/>
            </w:pPr>
            <w:r w:rsidRPr="00245C75">
              <w:t>BMI (female)</w:t>
            </w:r>
          </w:p>
        </w:tc>
        <w:tc>
          <w:tcPr>
            <w:tcW w:w="0" w:type="auto"/>
            <w:hideMark/>
          </w:tcPr>
          <w:p w14:paraId="52A17AC9"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Numeric</w:t>
            </w:r>
            <w:r>
              <w:t xml:space="preserve"> Continuous</w:t>
            </w:r>
          </w:p>
        </w:tc>
        <w:tc>
          <w:tcPr>
            <w:tcW w:w="0" w:type="auto"/>
            <w:hideMark/>
          </w:tcPr>
          <w:p w14:paraId="17F056C6"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8820</w:t>
            </w:r>
          </w:p>
        </w:tc>
        <w:tc>
          <w:tcPr>
            <w:tcW w:w="0" w:type="auto"/>
            <w:hideMark/>
          </w:tcPr>
          <w:p w14:paraId="7A3DB707"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1.3%</w:t>
            </w:r>
          </w:p>
        </w:tc>
        <w:tc>
          <w:tcPr>
            <w:tcW w:w="0" w:type="auto"/>
            <w:hideMark/>
          </w:tcPr>
          <w:p w14:paraId="2CA3843A" w14:textId="4682A657" w:rsidR="0065486E" w:rsidRPr="00245C75" w:rsidRDefault="0065486E" w:rsidP="00A0511A">
            <w:pPr>
              <w:spacing w:after="0"/>
              <w:cnfStyle w:val="000000000000" w:firstRow="0" w:lastRow="0" w:firstColumn="0" w:lastColumn="0" w:oddVBand="0" w:evenVBand="0" w:oddHBand="0" w:evenHBand="0" w:firstRowFirstColumn="0" w:firstRowLastColumn="0" w:lastRowFirstColumn="0" w:lastRowLastColumn="0"/>
            </w:pPr>
            <w:r w:rsidRPr="0065486E">
              <w:t>Approx. normal, strongly correlates with BMI (male)</w:t>
            </w:r>
          </w:p>
        </w:tc>
      </w:tr>
      <w:tr w:rsidR="00E12D33" w:rsidRPr="00245C75" w14:paraId="28DD81B1" w14:textId="77777777" w:rsidTr="00A0511A">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6105B3FA" w14:textId="77777777" w:rsidR="00E71FE3" w:rsidRPr="00245C75" w:rsidRDefault="00E71FE3" w:rsidP="00A0511A">
            <w:pPr>
              <w:spacing w:after="0"/>
            </w:pPr>
            <w:r>
              <w:t>Heart</w:t>
            </w:r>
            <w:r w:rsidRPr="00245C75">
              <w:t xml:space="preserve"> </w:t>
            </w:r>
            <w:r>
              <w:t>D</w:t>
            </w:r>
            <w:r w:rsidRPr="00245C75">
              <w:t>iseases</w:t>
            </w:r>
          </w:p>
        </w:tc>
        <w:tc>
          <w:tcPr>
            <w:tcW w:w="0" w:type="auto"/>
            <w:hideMark/>
          </w:tcPr>
          <w:p w14:paraId="32D660CD"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Numeric</w:t>
            </w:r>
            <w:r>
              <w:t>al Continuous</w:t>
            </w:r>
          </w:p>
        </w:tc>
        <w:tc>
          <w:tcPr>
            <w:tcW w:w="0" w:type="auto"/>
            <w:hideMark/>
          </w:tcPr>
          <w:p w14:paraId="654C7049"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4411</w:t>
            </w:r>
          </w:p>
        </w:tc>
        <w:tc>
          <w:tcPr>
            <w:tcW w:w="0" w:type="auto"/>
            <w:hideMark/>
          </w:tcPr>
          <w:p w14:paraId="407C9C3A"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1.4%</w:t>
            </w:r>
          </w:p>
        </w:tc>
        <w:tc>
          <w:tcPr>
            <w:tcW w:w="0" w:type="auto"/>
            <w:hideMark/>
          </w:tcPr>
          <w:p w14:paraId="7871EAF9" w14:textId="31B823A7" w:rsidR="00E71FE3"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High correlation</w:t>
            </w:r>
            <w:r w:rsidR="00063D75">
              <w:t xml:space="preserve"> to BMI</w:t>
            </w:r>
          </w:p>
          <w:p w14:paraId="53D94D0F" w14:textId="77777777" w:rsidR="0065486E" w:rsidRDefault="005E4798" w:rsidP="00A0511A">
            <w:pPr>
              <w:spacing w:after="0"/>
              <w:cnfStyle w:val="000000100000" w:firstRow="0" w:lastRow="0" w:firstColumn="0" w:lastColumn="0" w:oddVBand="0" w:evenVBand="0" w:oddHBand="1" w:evenHBand="0" w:firstRowFirstColumn="0" w:firstRowLastColumn="0" w:lastRowFirstColumn="0" w:lastRowLastColumn="0"/>
            </w:pPr>
            <w:r>
              <w:t>Right s</w:t>
            </w:r>
            <w:r w:rsidR="0065486E" w:rsidRPr="0065486E">
              <w:t>kewed</w:t>
            </w:r>
          </w:p>
          <w:p w14:paraId="078232A4" w14:textId="084036DF" w:rsidR="002B5E41" w:rsidRPr="00245C75" w:rsidRDefault="002B5E41" w:rsidP="00A0511A">
            <w:pPr>
              <w:spacing w:after="0"/>
              <w:cnfStyle w:val="000000100000" w:firstRow="0" w:lastRow="0" w:firstColumn="0" w:lastColumn="0" w:oddVBand="0" w:evenVBand="0" w:oddHBand="1" w:evenHBand="0" w:firstRowFirstColumn="0" w:firstRowLastColumn="0" w:lastRowFirstColumn="0" w:lastRowLastColumn="0"/>
            </w:pPr>
            <w:r>
              <w:t>High variability</w:t>
            </w:r>
          </w:p>
        </w:tc>
      </w:tr>
      <w:tr w:rsidR="00E12D33" w:rsidRPr="00245C75" w14:paraId="359314E7" w14:textId="77777777" w:rsidTr="00A0511A">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54C51B0C" w14:textId="77777777" w:rsidR="00E71FE3" w:rsidRPr="00245C75" w:rsidRDefault="00E71FE3" w:rsidP="00A0511A">
            <w:pPr>
              <w:spacing w:after="0"/>
            </w:pPr>
            <w:r w:rsidRPr="00245C75">
              <w:t>BMI (male)</w:t>
            </w:r>
          </w:p>
        </w:tc>
        <w:tc>
          <w:tcPr>
            <w:tcW w:w="0" w:type="auto"/>
            <w:hideMark/>
          </w:tcPr>
          <w:p w14:paraId="28AB7A98"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Numeric</w:t>
            </w:r>
            <w:r>
              <w:t>al Continuous</w:t>
            </w:r>
          </w:p>
        </w:tc>
        <w:tc>
          <w:tcPr>
            <w:tcW w:w="0" w:type="auto"/>
            <w:hideMark/>
          </w:tcPr>
          <w:p w14:paraId="558AEDE3"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8820</w:t>
            </w:r>
          </w:p>
        </w:tc>
        <w:tc>
          <w:tcPr>
            <w:tcW w:w="0" w:type="auto"/>
            <w:hideMark/>
          </w:tcPr>
          <w:p w14:paraId="4DD5010B"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1.3%</w:t>
            </w:r>
          </w:p>
        </w:tc>
        <w:tc>
          <w:tcPr>
            <w:tcW w:w="0" w:type="auto"/>
            <w:hideMark/>
          </w:tcPr>
          <w:p w14:paraId="4F6A413B" w14:textId="77777777" w:rsidR="00E71FE3"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High correlation</w:t>
            </w:r>
          </w:p>
          <w:p w14:paraId="7F95EC31" w14:textId="3670522A" w:rsidR="003A6AFF" w:rsidRPr="00245C75" w:rsidRDefault="003A6AFF" w:rsidP="00A0511A">
            <w:pPr>
              <w:spacing w:after="0"/>
              <w:cnfStyle w:val="000000000000" w:firstRow="0" w:lastRow="0" w:firstColumn="0" w:lastColumn="0" w:oddVBand="0" w:evenVBand="0" w:oddHBand="0" w:evenHBand="0" w:firstRowFirstColumn="0" w:firstRowLastColumn="0" w:lastRowFirstColumn="0" w:lastRowLastColumn="0"/>
            </w:pPr>
            <w:r>
              <w:t>Similar trend to BMI</w:t>
            </w:r>
            <w:r w:rsidR="002B5E41">
              <w:t xml:space="preserve"> (female)</w:t>
            </w:r>
          </w:p>
        </w:tc>
      </w:tr>
      <w:tr w:rsidR="00E12D33" w:rsidRPr="00245C75" w14:paraId="2555112E" w14:textId="77777777" w:rsidTr="00A0511A">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6695BA8E" w14:textId="77777777" w:rsidR="00E71FE3" w:rsidRPr="00245C75" w:rsidRDefault="00E71FE3" w:rsidP="00A0511A">
            <w:pPr>
              <w:spacing w:after="0"/>
            </w:pPr>
            <w:r w:rsidRPr="00245C75">
              <w:t xml:space="preserve">Sex </w:t>
            </w:r>
            <w:r>
              <w:t>R</w:t>
            </w:r>
            <w:r w:rsidRPr="00245C75">
              <w:t>atio</w:t>
            </w:r>
          </w:p>
        </w:tc>
        <w:tc>
          <w:tcPr>
            <w:tcW w:w="0" w:type="auto"/>
            <w:hideMark/>
          </w:tcPr>
          <w:p w14:paraId="1922D538"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Numeric</w:t>
            </w:r>
            <w:r>
              <w:t>al Continuous</w:t>
            </w:r>
          </w:p>
        </w:tc>
        <w:tc>
          <w:tcPr>
            <w:tcW w:w="0" w:type="auto"/>
            <w:hideMark/>
          </w:tcPr>
          <w:p w14:paraId="685A93F1"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17399</w:t>
            </w:r>
          </w:p>
        </w:tc>
        <w:tc>
          <w:tcPr>
            <w:tcW w:w="0" w:type="auto"/>
            <w:hideMark/>
          </w:tcPr>
          <w:p w14:paraId="75EA7324"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1.2%</w:t>
            </w:r>
          </w:p>
        </w:tc>
        <w:tc>
          <w:tcPr>
            <w:tcW w:w="0" w:type="auto"/>
            <w:hideMark/>
          </w:tcPr>
          <w:p w14:paraId="3E50302D" w14:textId="6BA83EDD" w:rsidR="00E71FE3" w:rsidRPr="00245C75" w:rsidRDefault="003A6AFF" w:rsidP="00A0511A">
            <w:pPr>
              <w:spacing w:after="0"/>
              <w:cnfStyle w:val="000000100000" w:firstRow="0" w:lastRow="0" w:firstColumn="0" w:lastColumn="0" w:oddVBand="0" w:evenVBand="0" w:oddHBand="1" w:evenHBand="0" w:firstRowFirstColumn="0" w:firstRowLastColumn="0" w:lastRowFirstColumn="0" w:lastRowLastColumn="0"/>
            </w:pPr>
            <w:r>
              <w:t>Right skewed</w:t>
            </w:r>
          </w:p>
        </w:tc>
      </w:tr>
      <w:tr w:rsidR="00E12D33" w:rsidRPr="00245C75" w14:paraId="1A71E778" w14:textId="77777777" w:rsidTr="00A0511A">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4B80DB97" w14:textId="77777777" w:rsidR="00E71FE3" w:rsidRPr="00245C75" w:rsidRDefault="00E71FE3" w:rsidP="00A0511A">
            <w:pPr>
              <w:spacing w:after="0"/>
            </w:pPr>
            <w:r w:rsidRPr="00245C75">
              <w:t>GDP</w:t>
            </w:r>
          </w:p>
        </w:tc>
        <w:tc>
          <w:tcPr>
            <w:tcW w:w="0" w:type="auto"/>
            <w:hideMark/>
          </w:tcPr>
          <w:p w14:paraId="29750D71"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Numeric</w:t>
            </w:r>
            <w:r>
              <w:t>al Continuous</w:t>
            </w:r>
          </w:p>
        </w:tc>
        <w:tc>
          <w:tcPr>
            <w:tcW w:w="0" w:type="auto"/>
            <w:hideMark/>
          </w:tcPr>
          <w:p w14:paraId="0A917CE0"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5288</w:t>
            </w:r>
          </w:p>
        </w:tc>
        <w:tc>
          <w:tcPr>
            <w:tcW w:w="0" w:type="auto"/>
            <w:hideMark/>
          </w:tcPr>
          <w:p w14:paraId="0A70422B"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1.4%</w:t>
            </w:r>
          </w:p>
        </w:tc>
        <w:tc>
          <w:tcPr>
            <w:tcW w:w="0" w:type="auto"/>
            <w:hideMark/>
          </w:tcPr>
          <w:p w14:paraId="5F4C67F5" w14:textId="77777777" w:rsidR="00E71FE3"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High correlation</w:t>
            </w:r>
          </w:p>
          <w:p w14:paraId="3AFF7651" w14:textId="77777777" w:rsidR="00F10FB9" w:rsidRDefault="00F10FB9" w:rsidP="00A0511A">
            <w:pPr>
              <w:spacing w:after="0"/>
              <w:cnfStyle w:val="000000000000" w:firstRow="0" w:lastRow="0" w:firstColumn="0" w:lastColumn="0" w:oddVBand="0" w:evenVBand="0" w:oddHBand="0" w:evenHBand="0" w:firstRowFirstColumn="0" w:firstRowLastColumn="0" w:lastRowFirstColumn="0" w:lastRowLastColumn="0"/>
            </w:pPr>
            <w:r>
              <w:t>Right skewed</w:t>
            </w:r>
          </w:p>
          <w:p w14:paraId="0FA72638" w14:textId="7E55AB0C" w:rsidR="00F10FB9" w:rsidRPr="00245C75" w:rsidRDefault="00F10FB9" w:rsidP="00A0511A">
            <w:pPr>
              <w:spacing w:after="0"/>
              <w:cnfStyle w:val="000000000000" w:firstRow="0" w:lastRow="0" w:firstColumn="0" w:lastColumn="0" w:oddVBand="0" w:evenVBand="0" w:oddHBand="0" w:evenHBand="0" w:firstRowFirstColumn="0" w:firstRowLastColumn="0" w:lastRowFirstColumn="0" w:lastRowLastColumn="0"/>
            </w:pPr>
            <w:r>
              <w:t>Outliers present</w:t>
            </w:r>
          </w:p>
        </w:tc>
      </w:tr>
      <w:tr w:rsidR="00E12D33" w:rsidRPr="00245C75" w14:paraId="1D8F9D27" w14:textId="77777777" w:rsidTr="00A0511A">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1EC9B81E" w14:textId="77777777" w:rsidR="00E71FE3" w:rsidRPr="00245C75" w:rsidRDefault="00E71FE3" w:rsidP="00A0511A">
            <w:pPr>
              <w:spacing w:after="0"/>
            </w:pPr>
            <w:r w:rsidRPr="00245C75">
              <w:t>Median age</w:t>
            </w:r>
          </w:p>
        </w:tc>
        <w:tc>
          <w:tcPr>
            <w:tcW w:w="0" w:type="auto"/>
            <w:hideMark/>
          </w:tcPr>
          <w:p w14:paraId="3BA9225A"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Numeric</w:t>
            </w:r>
            <w:r>
              <w:t xml:space="preserve"> Continuous</w:t>
            </w:r>
          </w:p>
        </w:tc>
        <w:tc>
          <w:tcPr>
            <w:tcW w:w="0" w:type="auto"/>
            <w:hideMark/>
          </w:tcPr>
          <w:p w14:paraId="6297AD29"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12573</w:t>
            </w:r>
          </w:p>
        </w:tc>
        <w:tc>
          <w:tcPr>
            <w:tcW w:w="0" w:type="auto"/>
            <w:hideMark/>
          </w:tcPr>
          <w:p w14:paraId="6FDAEF42"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1.2%</w:t>
            </w:r>
          </w:p>
        </w:tc>
        <w:tc>
          <w:tcPr>
            <w:tcW w:w="0" w:type="auto"/>
            <w:hideMark/>
          </w:tcPr>
          <w:p w14:paraId="3D19B05C" w14:textId="6F78DA5F" w:rsidR="00E71FE3" w:rsidRPr="00245C75" w:rsidRDefault="00F10FB9" w:rsidP="00A0511A">
            <w:pPr>
              <w:spacing w:after="0"/>
              <w:cnfStyle w:val="000000100000" w:firstRow="0" w:lastRow="0" w:firstColumn="0" w:lastColumn="0" w:oddVBand="0" w:evenVBand="0" w:oddHBand="1" w:evenHBand="0" w:firstRowFirstColumn="0" w:firstRowLastColumn="0" w:lastRowFirstColumn="0" w:lastRowLastColumn="0"/>
            </w:pPr>
            <w:r>
              <w:t>Positive</w:t>
            </w:r>
            <w:r w:rsidR="00E71FE3" w:rsidRPr="00245C75">
              <w:t xml:space="preserve"> correla</w:t>
            </w:r>
            <w:r>
              <w:t>ted with life expectancy</w:t>
            </w:r>
          </w:p>
        </w:tc>
      </w:tr>
      <w:tr w:rsidR="00E12D33" w:rsidRPr="00245C75" w14:paraId="1300EE2E" w14:textId="77777777" w:rsidTr="00A0511A">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298CB1F1" w14:textId="77777777" w:rsidR="00E71FE3" w:rsidRPr="00245C75" w:rsidRDefault="00E71FE3" w:rsidP="00A0511A">
            <w:pPr>
              <w:spacing w:after="0"/>
            </w:pPr>
            <w:r w:rsidRPr="00245C75">
              <w:t xml:space="preserve">Consumer </w:t>
            </w:r>
            <w:r>
              <w:t>P</w:t>
            </w:r>
            <w:r w:rsidRPr="00245C75">
              <w:t>rice index (</w:t>
            </w:r>
            <w:r>
              <w:t>CPI)</w:t>
            </w:r>
          </w:p>
        </w:tc>
        <w:tc>
          <w:tcPr>
            <w:tcW w:w="0" w:type="auto"/>
            <w:hideMark/>
          </w:tcPr>
          <w:p w14:paraId="15933D0D"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Numeric</w:t>
            </w:r>
            <w:r>
              <w:t>al Continuous</w:t>
            </w:r>
          </w:p>
        </w:tc>
        <w:tc>
          <w:tcPr>
            <w:tcW w:w="0" w:type="auto"/>
            <w:hideMark/>
          </w:tcPr>
          <w:p w14:paraId="4C99CEAC"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8701</w:t>
            </w:r>
          </w:p>
        </w:tc>
        <w:tc>
          <w:tcPr>
            <w:tcW w:w="0" w:type="auto"/>
            <w:hideMark/>
          </w:tcPr>
          <w:p w14:paraId="439A8A1B"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1.5%</w:t>
            </w:r>
          </w:p>
        </w:tc>
        <w:tc>
          <w:tcPr>
            <w:tcW w:w="0" w:type="auto"/>
            <w:hideMark/>
          </w:tcPr>
          <w:p w14:paraId="4474FB1E" w14:textId="77777777" w:rsidR="00E71FE3" w:rsidRDefault="00EE5A25" w:rsidP="00A0511A">
            <w:pPr>
              <w:spacing w:after="0"/>
              <w:cnfStyle w:val="000000000000" w:firstRow="0" w:lastRow="0" w:firstColumn="0" w:lastColumn="0" w:oddVBand="0" w:evenVBand="0" w:oddHBand="0" w:evenHBand="0" w:firstRowFirstColumn="0" w:firstRowLastColumn="0" w:lastRowFirstColumn="0" w:lastRowLastColumn="0"/>
            </w:pPr>
            <w:r>
              <w:t xml:space="preserve">Right </w:t>
            </w:r>
            <w:r w:rsidR="00F10FB9">
              <w:t>skewed</w:t>
            </w:r>
          </w:p>
          <w:p w14:paraId="1AB0FDAF" w14:textId="7BB5FC8D" w:rsidR="00F10FB9" w:rsidRPr="00245C75" w:rsidRDefault="00F10FB9" w:rsidP="00A0511A">
            <w:pPr>
              <w:spacing w:after="0"/>
              <w:cnfStyle w:val="000000000000" w:firstRow="0" w:lastRow="0" w:firstColumn="0" w:lastColumn="0" w:oddVBand="0" w:evenVBand="0" w:oddHBand="0" w:evenHBand="0" w:firstRowFirstColumn="0" w:firstRowLastColumn="0" w:lastRowFirstColumn="0" w:lastRowLastColumn="0"/>
            </w:pPr>
            <w:r>
              <w:t>Include extreme values</w:t>
            </w:r>
          </w:p>
        </w:tc>
      </w:tr>
    </w:tbl>
    <w:p w14:paraId="7221442D" w14:textId="77777777" w:rsidR="005B6645" w:rsidRDefault="005B6645" w:rsidP="005B6645">
      <w:pPr>
        <w:pStyle w:val="Heading2"/>
        <w:rPr>
          <w:bCs/>
        </w:rPr>
      </w:pPr>
      <w:bookmarkStart w:id="16" w:name="_Toc203392139"/>
      <w:r>
        <w:rPr>
          <w:bCs/>
        </w:rPr>
        <w:lastRenderedPageBreak/>
        <w:t>Descriptive Statistics</w:t>
      </w:r>
      <w:bookmarkEnd w:id="16"/>
    </w:p>
    <w:p w14:paraId="586D86A9" w14:textId="77777777" w:rsidR="00931854" w:rsidRDefault="005B6645" w:rsidP="00931854">
      <w:r>
        <w:t>According to the Exploratory Data Analysis (EDA) report, t</w:t>
      </w:r>
      <w:r w:rsidR="00C43FA7">
        <w:t>he</w:t>
      </w:r>
      <w:r>
        <w:t xml:space="preserve"> dataset contains </w:t>
      </w:r>
      <w:r w:rsidR="007376C2" w:rsidRPr="007376C2">
        <w:t xml:space="preserve">a total of 5,814 missing values, accounting for approximately 1.5% of all data points. Variables with the highest proportion of missing data include the Cost of a Healthy Diet (2.5%), Mean Income (2.4%), and Gini Coefficient (2.4%). Although the missingness is relatively low, imputation </w:t>
      </w:r>
      <w:r w:rsidR="00D04F66">
        <w:t>will be performed</w:t>
      </w:r>
      <w:r w:rsidR="007376C2" w:rsidRPr="007376C2">
        <w:t xml:space="preserve"> to avoid loss of information during analysis and modeling.</w:t>
      </w:r>
      <w:r>
        <w:t xml:space="preserve"> </w:t>
      </w:r>
    </w:p>
    <w:p w14:paraId="0813284E" w14:textId="059B2977" w:rsidR="00931854" w:rsidRDefault="00931854" w:rsidP="00931854">
      <w:r>
        <w:t>During data quality checks, one duplicate row</w:t>
      </w:r>
      <w:r w:rsidR="00190789">
        <w:t xml:space="preserve">, </w:t>
      </w:r>
      <w:r>
        <w:t>which contained only missing values (</w:t>
      </w:r>
      <w:proofErr w:type="spellStart"/>
      <w:r>
        <w:t>NaN</w:t>
      </w:r>
      <w:proofErr w:type="spellEnd"/>
      <w:r>
        <w:t>)</w:t>
      </w:r>
      <w:r w:rsidR="00190789">
        <w:t xml:space="preserve">, </w:t>
      </w:r>
      <w:r>
        <w:t>was identified and removed to maintain dataset integrity.</w:t>
      </w:r>
    </w:p>
    <w:p w14:paraId="218EE0EE" w14:textId="2C2F7A1B" w:rsidR="003C2DAF" w:rsidRPr="003C2DAF" w:rsidRDefault="00F73579" w:rsidP="003C2DAF">
      <w:r>
        <w:t>I</w:t>
      </w:r>
      <w:r w:rsidRPr="00F73579">
        <w:t>n terms of distribution, skewness was observed across many variables</w:t>
      </w:r>
      <w:r w:rsidR="003C2DAF" w:rsidRPr="003C2DAF">
        <w:t>. Economic and health data like GDP, Income, Inflation, and Disease prevalence were right-skewed, with most values low and a few very high. Life Expectancy was left-skewed, with most countries having high life expectancy. Variables like Cost of a Healthy Diet, BMI, and Gini Coefficient were roughly normal, fitting models that assume normal distribution.</w:t>
      </w:r>
    </w:p>
    <w:p w14:paraId="0A8214F0" w14:textId="25C20501" w:rsidR="00E156E9" w:rsidRDefault="00931854" w:rsidP="00931854">
      <w:r>
        <w:t xml:space="preserve">Outlier detection was conducted using </w:t>
      </w:r>
      <w:r w:rsidR="00FD4A55">
        <w:t xml:space="preserve">both </w:t>
      </w:r>
      <w:r>
        <w:t>the Interquartile Range (IQR) method and Z-score analysis</w:t>
      </w:r>
      <w:r w:rsidR="002D6931">
        <w:t xml:space="preserve"> methods</w:t>
      </w:r>
      <w:r>
        <w:t xml:space="preserve">, which consistently flagged extreme values in GDP, Income, and Inflation. </w:t>
      </w:r>
      <w:r w:rsidR="004F0A83" w:rsidRPr="004F0A83">
        <w:t xml:space="preserve">The outliers likely reflected real-world differences between countries and over time, particularly between high-income and low-income nations. To reduce their impact without losing important information, outlier treatment methods like </w:t>
      </w:r>
      <w:proofErr w:type="spellStart"/>
      <w:r w:rsidR="004F0A83" w:rsidRPr="004F0A83">
        <w:t>Winsorization</w:t>
      </w:r>
      <w:proofErr w:type="spellEnd"/>
      <w:r w:rsidR="004F0A83" w:rsidRPr="004F0A83">
        <w:t xml:space="preserve"> were later used</w:t>
      </w:r>
      <w:r>
        <w:t>.</w:t>
      </w:r>
      <w:r w:rsidR="00F9174C">
        <w:t xml:space="preserve"> To further understand the </w:t>
      </w:r>
      <w:r w:rsidR="001048C1">
        <w:t>outlier’s</w:t>
      </w:r>
      <w:r w:rsidR="00F9174C">
        <w:t xml:space="preserve"> distribution</w:t>
      </w:r>
      <w:r w:rsidR="003A4BCA">
        <w:t xml:space="preserve"> among the variables, IQR </w:t>
      </w:r>
      <w:r w:rsidR="00A25F39">
        <w:t xml:space="preserve">method was used to detect the number of outliers </w:t>
      </w:r>
      <w:r w:rsidR="00035449">
        <w:t xml:space="preserve">for each variable. </w:t>
      </w:r>
      <w:r w:rsidR="007071A0" w:rsidRPr="007071A0">
        <w:t>The IQR is calculated as the difference between the 75th percentile (Q3) and the 25th percentile (Q1) of a variable. A data point is considered an outlier if it falls</w:t>
      </w:r>
      <w:r w:rsidR="007071A0">
        <w:t xml:space="preserve"> outside the range. </w:t>
      </w:r>
      <w:r w:rsidR="00035449">
        <w:t xml:space="preserve">The result </w:t>
      </w:r>
      <w:r w:rsidR="001048C1">
        <w:t xml:space="preserve">of IQR testing </w:t>
      </w:r>
      <w:r w:rsidR="00035449">
        <w:t>has been shown below</w:t>
      </w:r>
      <w:r w:rsidR="00672FA3">
        <w:t>:</w:t>
      </w:r>
    </w:p>
    <w:p w14:paraId="52FAE3FE" w14:textId="77777777" w:rsidR="00D33F76" w:rsidRDefault="00CC7909" w:rsidP="00D33F76">
      <w:pPr>
        <w:keepNext/>
      </w:pPr>
      <w:r w:rsidRPr="00CC7909">
        <w:rPr>
          <w:noProof/>
        </w:rPr>
        <w:drawing>
          <wp:inline distT="0" distB="0" distL="0" distR="0" wp14:anchorId="7404E06D" wp14:editId="1F830284">
            <wp:extent cx="6083082" cy="1855470"/>
            <wp:effectExtent l="95250" t="95250" r="13335" b="11430"/>
            <wp:docPr id="17044068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06885" name="Picture 1" descr="A screenshot of a computer&#10;&#10;AI-generated content may be incorrect."/>
                    <pic:cNvPicPr/>
                  </pic:nvPicPr>
                  <pic:blipFill>
                    <a:blip r:embed="rId10"/>
                    <a:stretch>
                      <a:fillRect/>
                    </a:stretch>
                  </pic:blipFill>
                  <pic:spPr>
                    <a:xfrm>
                      <a:off x="0" y="0"/>
                      <a:ext cx="6083687" cy="1855655"/>
                    </a:xfrm>
                    <a:prstGeom prst="rect">
                      <a:avLst/>
                    </a:prstGeom>
                    <a:effectLst>
                      <a:outerShdw blurRad="50800" dist="50800" dir="13200000" algn="ctr" rotWithShape="0">
                        <a:schemeClr val="accent5"/>
                      </a:outerShdw>
                    </a:effectLst>
                  </pic:spPr>
                </pic:pic>
              </a:graphicData>
            </a:graphic>
          </wp:inline>
        </w:drawing>
      </w:r>
    </w:p>
    <w:p w14:paraId="12979933" w14:textId="5D395DB9" w:rsidR="00CC7909" w:rsidRDefault="00D33F76" w:rsidP="00D33F76">
      <w:pPr>
        <w:pStyle w:val="Caption"/>
      </w:pPr>
      <w:bookmarkStart w:id="17" w:name="_Ref201501362"/>
      <w:r>
        <w:t xml:space="preserve">Figure </w:t>
      </w:r>
      <w:fldSimple w:instr=" SEQ Figure \* ARABIC ">
        <w:r w:rsidR="00C15E94">
          <w:rPr>
            <w:noProof/>
          </w:rPr>
          <w:t>1</w:t>
        </w:r>
      </w:fldSimple>
      <w:bookmarkEnd w:id="17"/>
      <w:r w:rsidR="00585077">
        <w:t>: IQR test result</w:t>
      </w:r>
    </w:p>
    <w:p w14:paraId="5C24FE4A" w14:textId="258C0FFA" w:rsidR="00B710A9" w:rsidRDefault="00316FCA" w:rsidP="00C52171">
      <w:pPr>
        <w:rPr>
          <w:szCs w:val="22"/>
        </w:rPr>
      </w:pPr>
      <w:r>
        <w:rPr>
          <w:szCs w:val="22"/>
        </w:rPr>
        <w:t>In</w:t>
      </w:r>
      <w:r w:rsidR="008F263C">
        <w:rPr>
          <w:szCs w:val="22"/>
        </w:rPr>
        <w:t xml:space="preserve"> </w:t>
      </w:r>
      <w:r w:rsidR="008F263C">
        <w:rPr>
          <w:szCs w:val="22"/>
        </w:rPr>
        <w:fldChar w:fldCharType="begin"/>
      </w:r>
      <w:r w:rsidR="008F263C">
        <w:rPr>
          <w:szCs w:val="22"/>
        </w:rPr>
        <w:instrText xml:space="preserve"> REF _Ref201501362 \h </w:instrText>
      </w:r>
      <w:r w:rsidR="008F263C">
        <w:rPr>
          <w:szCs w:val="22"/>
        </w:rPr>
      </w:r>
      <w:r w:rsidR="008F263C">
        <w:rPr>
          <w:szCs w:val="22"/>
        </w:rPr>
        <w:fldChar w:fldCharType="separate"/>
      </w:r>
      <w:r w:rsidR="008F263C">
        <w:t xml:space="preserve">Figure </w:t>
      </w:r>
      <w:r w:rsidR="008F263C">
        <w:rPr>
          <w:noProof/>
        </w:rPr>
        <w:t>1</w:t>
      </w:r>
      <w:r w:rsidR="008F263C">
        <w:rPr>
          <w:szCs w:val="22"/>
        </w:rPr>
        <w:fldChar w:fldCharType="end"/>
      </w:r>
      <w:r w:rsidR="00FD6CEA">
        <w:rPr>
          <w:szCs w:val="22"/>
        </w:rPr>
        <w:t xml:space="preserve">, </w:t>
      </w:r>
      <w:r w:rsidR="00612F55">
        <w:rPr>
          <w:szCs w:val="22"/>
        </w:rPr>
        <w:t xml:space="preserve">the result of </w:t>
      </w:r>
      <w:proofErr w:type="spellStart"/>
      <w:r w:rsidR="00612F55">
        <w:rPr>
          <w:szCs w:val="22"/>
        </w:rPr>
        <w:t>i</w:t>
      </w:r>
      <w:r w:rsidR="00CB4B48">
        <w:rPr>
          <w:szCs w:val="22"/>
        </w:rPr>
        <w:t>QR</w:t>
      </w:r>
      <w:proofErr w:type="spellEnd"/>
      <w:r w:rsidR="00CB4B48">
        <w:rPr>
          <w:szCs w:val="22"/>
        </w:rPr>
        <w:t xml:space="preserve"> test shows </w:t>
      </w:r>
      <w:r w:rsidR="00DD4D71">
        <w:rPr>
          <w:szCs w:val="22"/>
        </w:rPr>
        <w:t xml:space="preserve">outliers distributed across </w:t>
      </w:r>
      <w:r w:rsidR="0091613B">
        <w:rPr>
          <w:szCs w:val="22"/>
        </w:rPr>
        <w:t>the variables</w:t>
      </w:r>
      <w:r w:rsidR="007379F2">
        <w:rPr>
          <w:szCs w:val="22"/>
        </w:rPr>
        <w:t>. BMI and Median Age show a few outlier</w:t>
      </w:r>
      <w:r w:rsidR="00C52171">
        <w:rPr>
          <w:szCs w:val="22"/>
        </w:rPr>
        <w:t>s,</w:t>
      </w:r>
      <w:r w:rsidR="007379F2">
        <w:rPr>
          <w:szCs w:val="22"/>
        </w:rPr>
        <w:t xml:space="preserve"> but</w:t>
      </w:r>
      <w:r w:rsidR="00936490">
        <w:rPr>
          <w:szCs w:val="22"/>
        </w:rPr>
        <w:t xml:space="preserve"> GDP,</w:t>
      </w:r>
      <w:r w:rsidR="00A61B19">
        <w:rPr>
          <w:szCs w:val="22"/>
        </w:rPr>
        <w:t xml:space="preserve"> </w:t>
      </w:r>
      <w:r w:rsidR="00936490">
        <w:rPr>
          <w:szCs w:val="22"/>
        </w:rPr>
        <w:t xml:space="preserve">Income, Inflation and CPI </w:t>
      </w:r>
      <w:r w:rsidR="00A61B19">
        <w:rPr>
          <w:szCs w:val="22"/>
        </w:rPr>
        <w:t xml:space="preserve">are having high outliers. </w:t>
      </w:r>
    </w:p>
    <w:p w14:paraId="7B094585" w14:textId="224D4BAB" w:rsidR="0099751B" w:rsidRDefault="00D61564" w:rsidP="00931854">
      <w:pPr>
        <w:rPr>
          <w:szCs w:val="22"/>
        </w:rPr>
      </w:pPr>
      <w:r>
        <w:rPr>
          <w:szCs w:val="22"/>
        </w:rPr>
        <w:t>Moreover, Bo</w:t>
      </w:r>
      <w:r w:rsidR="005D6BE7">
        <w:rPr>
          <w:szCs w:val="22"/>
        </w:rPr>
        <w:t xml:space="preserve">xplots is a </w:t>
      </w:r>
      <w:r w:rsidR="00161D04">
        <w:rPr>
          <w:szCs w:val="22"/>
        </w:rPr>
        <w:t xml:space="preserve">good tool of </w:t>
      </w:r>
      <w:r w:rsidR="005D6BE7" w:rsidRPr="00EF3E1F">
        <w:rPr>
          <w:szCs w:val="22"/>
        </w:rPr>
        <w:t>offer</w:t>
      </w:r>
      <w:r w:rsidR="00161D04">
        <w:rPr>
          <w:szCs w:val="22"/>
        </w:rPr>
        <w:t>ing</w:t>
      </w:r>
      <w:r w:rsidR="005D6BE7" w:rsidRPr="00EF3E1F">
        <w:rPr>
          <w:szCs w:val="22"/>
        </w:rPr>
        <w:t xml:space="preserve"> a visual s</w:t>
      </w:r>
      <w:r w:rsidR="001C65EE">
        <w:rPr>
          <w:szCs w:val="22"/>
        </w:rPr>
        <w:t xml:space="preserve">ummary </w:t>
      </w:r>
      <w:r w:rsidR="005D6BE7" w:rsidRPr="00EF3E1F">
        <w:rPr>
          <w:szCs w:val="22"/>
        </w:rPr>
        <w:t xml:space="preserve">of the distribution, skewness, and variability for each numeric variable in the dataset. </w:t>
      </w:r>
      <w:r w:rsidR="00A83072">
        <w:rPr>
          <w:szCs w:val="22"/>
        </w:rPr>
        <w:t>R</w:t>
      </w:r>
      <w:r w:rsidR="008439D1" w:rsidRPr="008439D1">
        <w:rPr>
          <w:szCs w:val="22"/>
        </w:rPr>
        <w:t xml:space="preserve">efer to </w:t>
      </w:r>
      <w:r w:rsidR="00A83072">
        <w:rPr>
          <w:szCs w:val="22"/>
        </w:rPr>
        <w:t xml:space="preserve">Appendix A </w:t>
      </w:r>
      <w:r w:rsidR="00275931">
        <w:rPr>
          <w:szCs w:val="22"/>
        </w:rPr>
        <w:t xml:space="preserve">illustrates </w:t>
      </w:r>
      <w:r w:rsidR="008439D1" w:rsidRPr="008439D1">
        <w:rPr>
          <w:szCs w:val="22"/>
        </w:rPr>
        <w:t>the boxplots for each variable</w:t>
      </w:r>
      <w:r w:rsidR="00355AD5">
        <w:rPr>
          <w:szCs w:val="22"/>
        </w:rPr>
        <w:t>.</w:t>
      </w:r>
    </w:p>
    <w:p w14:paraId="05D646C5" w14:textId="7C65B38C" w:rsidR="00CD16F2" w:rsidRDefault="00C24AA0" w:rsidP="00931854">
      <w:r w:rsidRPr="00C24AA0">
        <w:lastRenderedPageBreak/>
        <w:t>Several strong correlations were observed among the variables. As shown in Figures 2 and 3</w:t>
      </w:r>
      <w:r>
        <w:t>,</w:t>
      </w:r>
      <w:r w:rsidRPr="00C24AA0">
        <w:t xml:space="preserve"> the Feature Correlation Tables and the Spearman Correlation Heatmap</w:t>
      </w:r>
      <w:r>
        <w:t>,</w:t>
      </w:r>
      <w:r w:rsidRPr="00C24AA0">
        <w:t xml:space="preserve"> certain factors </w:t>
      </w:r>
      <w:proofErr w:type="gramStart"/>
      <w:r w:rsidR="00164009">
        <w:t>shows</w:t>
      </w:r>
      <w:proofErr w:type="gramEnd"/>
      <w:r w:rsidRPr="00C24AA0">
        <w:t xml:space="preserve"> high correlations. The Spearman correlation method was selected because most variables are not normally distributed. </w:t>
      </w:r>
      <w:r w:rsidR="0047194A" w:rsidRPr="00934EE5">
        <w:t>For instance, Life Expectancy has a strong positive correlation with both Median Age and Year. In contrast, Child Mortality Rate shows a strong negative correlation with both Life Expectancy and Median Age. Additionally, BMI (Female) has a strong positive correlation with Diabetes prevalence, highlighting that body mass (BMI) is a significant risk factor for diabetes.</w:t>
      </w:r>
      <w:r w:rsidR="0047194A">
        <w:t xml:space="preserve"> </w:t>
      </w:r>
      <w:r w:rsidR="0047194A">
        <w:fldChar w:fldCharType="begin"/>
      </w:r>
      <w:r w:rsidR="0047194A">
        <w:instrText xml:space="preserve"> REF _Ref201501343 \h </w:instrText>
      </w:r>
      <w:r w:rsidR="0047194A">
        <w:fldChar w:fldCharType="separate"/>
      </w:r>
      <w:r w:rsidR="0047194A">
        <w:t xml:space="preserve">Figure </w:t>
      </w:r>
      <w:r w:rsidR="0047194A">
        <w:rPr>
          <w:noProof/>
        </w:rPr>
        <w:t>2</w:t>
      </w:r>
      <w:r w:rsidR="0047194A">
        <w:fldChar w:fldCharType="end"/>
      </w:r>
      <w:r w:rsidR="0047194A">
        <w:t xml:space="preserve"> and </w:t>
      </w:r>
      <w:r w:rsidR="0047194A">
        <w:fldChar w:fldCharType="begin"/>
      </w:r>
      <w:r w:rsidR="0047194A">
        <w:instrText xml:space="preserve"> REF _Ref201501350 \h </w:instrText>
      </w:r>
      <w:r w:rsidR="0047194A">
        <w:fldChar w:fldCharType="separate"/>
      </w:r>
      <w:r w:rsidR="0047194A">
        <w:t xml:space="preserve">Figure </w:t>
      </w:r>
      <w:r w:rsidR="0047194A">
        <w:rPr>
          <w:noProof/>
        </w:rPr>
        <w:t>3</w:t>
      </w:r>
      <w:r w:rsidR="0047194A">
        <w:fldChar w:fldCharType="end"/>
      </w:r>
      <w:r w:rsidR="0047194A">
        <w:t xml:space="preserve"> shows the correlation among the variables.</w:t>
      </w:r>
    </w:p>
    <w:p w14:paraId="4F4B15E7" w14:textId="77777777" w:rsidR="0047194A" w:rsidRDefault="0047194A" w:rsidP="00931854"/>
    <w:p w14:paraId="4B03F5A6" w14:textId="77777777" w:rsidR="00291A5C" w:rsidRDefault="00623BC3" w:rsidP="00291A5C">
      <w:pPr>
        <w:keepNext/>
      </w:pPr>
      <w:r w:rsidRPr="00623BC3">
        <w:rPr>
          <w:noProof/>
        </w:rPr>
        <w:drawing>
          <wp:inline distT="0" distB="0" distL="0" distR="0" wp14:anchorId="28515E01" wp14:editId="0348178F">
            <wp:extent cx="6412230" cy="2107952"/>
            <wp:effectExtent l="0" t="0" r="7620" b="6985"/>
            <wp:docPr id="10561975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18747" cy="2110094"/>
                    </a:xfrm>
                    <a:prstGeom prst="rect">
                      <a:avLst/>
                    </a:prstGeom>
                    <a:noFill/>
                    <a:ln>
                      <a:noFill/>
                    </a:ln>
                  </pic:spPr>
                </pic:pic>
              </a:graphicData>
            </a:graphic>
          </wp:inline>
        </w:drawing>
      </w:r>
    </w:p>
    <w:p w14:paraId="44201470" w14:textId="6F3E2467" w:rsidR="000B2DA9" w:rsidRDefault="00291A5C" w:rsidP="00291A5C">
      <w:pPr>
        <w:pStyle w:val="Caption"/>
      </w:pPr>
      <w:bookmarkStart w:id="18" w:name="_Ref201501343"/>
      <w:bookmarkStart w:id="19" w:name="_Ref201501282"/>
      <w:r>
        <w:t xml:space="preserve">Figure </w:t>
      </w:r>
      <w:fldSimple w:instr=" SEQ Figure \* ARABIC ">
        <w:r w:rsidR="00C15E94">
          <w:rPr>
            <w:noProof/>
          </w:rPr>
          <w:t>2</w:t>
        </w:r>
      </w:fldSimple>
      <w:bookmarkEnd w:id="18"/>
      <w:r>
        <w:t xml:space="preserve">: </w:t>
      </w:r>
      <w:r w:rsidR="000E363B">
        <w:t>Correlation Table</w:t>
      </w:r>
      <w:bookmarkEnd w:id="19"/>
    </w:p>
    <w:p w14:paraId="7337D2FA" w14:textId="7C2A150C" w:rsidR="000E363B" w:rsidRDefault="000E363B" w:rsidP="000E363B">
      <w:pPr>
        <w:keepNext/>
      </w:pPr>
    </w:p>
    <w:p w14:paraId="58802C33" w14:textId="19006C87" w:rsidR="00943017" w:rsidRDefault="00943017" w:rsidP="000E363B">
      <w:pPr>
        <w:keepNext/>
      </w:pPr>
      <w:r>
        <w:rPr>
          <w:noProof/>
        </w:rPr>
        <w:drawing>
          <wp:inline distT="0" distB="0" distL="0" distR="0" wp14:anchorId="4FDBEDF7" wp14:editId="01A63562">
            <wp:extent cx="5444649" cy="4892040"/>
            <wp:effectExtent l="0" t="0" r="3810" b="3810"/>
            <wp:docPr id="2013706615"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06615" name="Picture 1" descr="A screenshot of a data analysi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8387" cy="4904384"/>
                    </a:xfrm>
                    <a:prstGeom prst="rect">
                      <a:avLst/>
                    </a:prstGeom>
                    <a:noFill/>
                    <a:ln>
                      <a:noFill/>
                    </a:ln>
                  </pic:spPr>
                </pic:pic>
              </a:graphicData>
            </a:graphic>
          </wp:inline>
        </w:drawing>
      </w:r>
    </w:p>
    <w:p w14:paraId="5CE26117" w14:textId="1146997C" w:rsidR="00A778EB" w:rsidRDefault="000E363B" w:rsidP="000E363B">
      <w:pPr>
        <w:pStyle w:val="Caption"/>
      </w:pPr>
      <w:bookmarkStart w:id="20" w:name="_Ref201501350"/>
      <w:bookmarkStart w:id="21" w:name="_Ref201501267"/>
      <w:r>
        <w:t xml:space="preserve">Figure </w:t>
      </w:r>
      <w:fldSimple w:instr=" SEQ Figure \* ARABIC ">
        <w:r w:rsidR="00C15E94">
          <w:rPr>
            <w:noProof/>
          </w:rPr>
          <w:t>3</w:t>
        </w:r>
      </w:fldSimple>
      <w:bookmarkEnd w:id="20"/>
      <w:r>
        <w:t xml:space="preserve">: </w:t>
      </w:r>
      <w:r w:rsidR="00943017">
        <w:t xml:space="preserve">Spearman </w:t>
      </w:r>
      <w:r>
        <w:t>Correlation Matrix</w:t>
      </w:r>
      <w:bookmarkEnd w:id="21"/>
    </w:p>
    <w:p w14:paraId="61EE4300" w14:textId="7FE87B6A" w:rsidR="0047194A" w:rsidRDefault="005253C9" w:rsidP="005868AB">
      <w:r>
        <w:t>The Descriptive Statistics</w:t>
      </w:r>
      <w:r w:rsidR="00931854">
        <w:t xml:space="preserve"> provided a foundational understanding of the data's structure and </w:t>
      </w:r>
      <w:r w:rsidR="003F720E">
        <w:t>correlation</w:t>
      </w:r>
      <w:r w:rsidR="00931854">
        <w:t xml:space="preserve">, </w:t>
      </w:r>
      <w:r w:rsidR="00AF3899">
        <w:t>which help</w:t>
      </w:r>
      <w:r w:rsidR="00931854">
        <w:t xml:space="preserve"> decisions for data cleaning, transformation, and modeling strategies in the next phases of the project.</w:t>
      </w:r>
    </w:p>
    <w:p w14:paraId="4A840CAE" w14:textId="71E315C9" w:rsidR="00161ABC" w:rsidRDefault="00161ABC" w:rsidP="00AC4291">
      <w:pPr>
        <w:pStyle w:val="Heading1"/>
      </w:pPr>
      <w:bookmarkStart w:id="22" w:name="_Toc203392140"/>
      <w:r>
        <w:t xml:space="preserve">Visualization </w:t>
      </w:r>
      <w:r w:rsidR="00066395">
        <w:t xml:space="preserve">of </w:t>
      </w:r>
      <w:r w:rsidR="007E5068">
        <w:t>P</w:t>
      </w:r>
      <w:r w:rsidR="00066395">
        <w:t xml:space="preserve">attern, </w:t>
      </w:r>
      <w:r w:rsidR="007E5068">
        <w:t>T</w:t>
      </w:r>
      <w:r w:rsidR="00066395">
        <w:t xml:space="preserve">rends and </w:t>
      </w:r>
      <w:r w:rsidR="007E5068">
        <w:t>Outliers</w:t>
      </w:r>
      <w:bookmarkEnd w:id="22"/>
    </w:p>
    <w:p w14:paraId="3331D913" w14:textId="77777777" w:rsidR="00074FEE" w:rsidRDefault="00074FEE" w:rsidP="00074FEE">
      <w:r w:rsidRPr="00074FEE">
        <w:t>In this section, the focus is on visualizing key patterns, trends, and outliers within the dataset. By using various charts and plots, we can gain deeper insights into how different socioeconomic, demographic, and health factors relate to each other and how they affect health outcomes globally.</w:t>
      </w:r>
    </w:p>
    <w:p w14:paraId="6233E4F8" w14:textId="77777777" w:rsidR="005868AB" w:rsidRDefault="005868AB" w:rsidP="00074FEE"/>
    <w:p w14:paraId="715DE0C8" w14:textId="77777777" w:rsidR="005868AB" w:rsidRDefault="005868AB" w:rsidP="00074FEE"/>
    <w:p w14:paraId="43521677" w14:textId="77777777" w:rsidR="005868AB" w:rsidRDefault="00CF4AC4" w:rsidP="005868AB">
      <w:pPr>
        <w:rPr>
          <w:b/>
          <w:bCs/>
        </w:rPr>
      </w:pPr>
      <w:r w:rsidRPr="00CF4AC4">
        <w:rPr>
          <w:b/>
          <w:bCs/>
        </w:rPr>
        <w:t>Patterns &amp; Trends:</w:t>
      </w:r>
    </w:p>
    <w:p w14:paraId="546B44D2" w14:textId="334042DE" w:rsidR="00641AEB" w:rsidRPr="00CF4AC4" w:rsidRDefault="00641AEB" w:rsidP="005868AB">
      <w:r>
        <w:t xml:space="preserve">Refer to </w:t>
      </w:r>
      <w:r w:rsidR="008974CB" w:rsidRPr="0088171A">
        <w:rPr>
          <w:i/>
          <w:iCs/>
        </w:rPr>
        <w:t>histograms</w:t>
      </w:r>
      <w:r w:rsidR="008974CB">
        <w:t xml:space="preserve"> for the </w:t>
      </w:r>
      <w:r w:rsidR="0088171A">
        <w:t>indicators at Appendix C</w:t>
      </w:r>
      <w:r w:rsidRPr="002F6604">
        <w:t xml:space="preserve">, skewness was </w:t>
      </w:r>
      <w:r>
        <w:t>observed</w:t>
      </w:r>
      <w:r w:rsidRPr="002F6604">
        <w:t xml:space="preserve"> across many variables. Right-skewed distributions were </w:t>
      </w:r>
      <w:r>
        <w:t>found</w:t>
      </w:r>
      <w:r w:rsidRPr="002F6604">
        <w:t xml:space="preserve"> in economic and health indicators such as GDP, Income, Inflation, Heart Disease prevalence, and Diabetes prevalence. This suggests </w:t>
      </w:r>
      <w:r>
        <w:t xml:space="preserve">that </w:t>
      </w:r>
      <w:r w:rsidRPr="002F6604">
        <w:t>most values are concentrated at lower levels, with a small number of extreme high values. In contrast, Life Expectancy exhibited a left-skewed distribution, indicating that a larger number of countries have relatively high life expectancy, with fewer experiencing significantly shorter lifespans</w:t>
      </w:r>
      <w:r>
        <w:t>. Other variables such as Cost of a Healthy Diet, BMI (both Male and Female), and Gini Coefficient were approximately normally distributed, making them more suitable for models assuming normality.</w:t>
      </w:r>
    </w:p>
    <w:p w14:paraId="0F508A5F" w14:textId="0BEBBA2B" w:rsidR="00CF4AC4" w:rsidRPr="00CF4AC4" w:rsidRDefault="0088171A" w:rsidP="00FA589D">
      <w:pPr>
        <w:pStyle w:val="ListParagraph"/>
        <w:numPr>
          <w:ilvl w:val="0"/>
          <w:numId w:val="21"/>
        </w:numPr>
      </w:pPr>
      <w:r w:rsidRPr="005C38FB">
        <w:rPr>
          <w:i/>
          <w:iCs/>
        </w:rPr>
        <w:t>H</w:t>
      </w:r>
      <w:r w:rsidR="00CF4AC4" w:rsidRPr="005C38FB">
        <w:rPr>
          <w:i/>
          <w:iCs/>
        </w:rPr>
        <w:t xml:space="preserve">eatmap </w:t>
      </w:r>
      <w:r w:rsidR="00897A77">
        <w:t xml:space="preserve">in Figure 3 </w:t>
      </w:r>
      <w:r w:rsidR="00CF4AC4" w:rsidRPr="00CF4AC4">
        <w:t>show</w:t>
      </w:r>
      <w:r w:rsidR="00897A77">
        <w:t>s</w:t>
      </w:r>
      <w:r w:rsidR="00CF4AC4" w:rsidRPr="00CF4AC4">
        <w:t xml:space="preserve"> </w:t>
      </w:r>
      <w:r w:rsidR="00793845">
        <w:t xml:space="preserve">the </w:t>
      </w:r>
      <w:r w:rsidR="005C38FB">
        <w:t xml:space="preserve">correlations between the </w:t>
      </w:r>
      <w:r w:rsidR="00E12375">
        <w:t>variable;</w:t>
      </w:r>
      <w:r w:rsidR="005C38FB">
        <w:t xml:space="preserve"> several strong correlations were observed among variables. Refer to Figure 2 and 3, Life Expectancy demonstrated a strong positive correlation with both Median Age and Year, which reflects the healthcare and living standard have been improved over time. In contrast, Child Mortality Rate showed a strong negative correlation with both Life Expectancy and Median Age, that suggests countries with younger populations and poor healthcare system experience higher child mortality and lower lifespan. Additionally, BMI (Female) showed a strong positive correlation with Diabetes prevalence, highlights that body mass (BMI) as a high-risk factor causing diabetes, particularly among women.</w:t>
      </w:r>
    </w:p>
    <w:p w14:paraId="65CD65FE" w14:textId="77777777" w:rsidR="00CF4AC4" w:rsidRPr="00CF4AC4" w:rsidRDefault="00CF4AC4" w:rsidP="00CF4AC4">
      <w:pPr>
        <w:rPr>
          <w:b/>
          <w:bCs/>
        </w:rPr>
      </w:pPr>
      <w:r w:rsidRPr="00CF4AC4">
        <w:rPr>
          <w:b/>
          <w:bCs/>
        </w:rPr>
        <w:t>Outliers:</w:t>
      </w:r>
    </w:p>
    <w:p w14:paraId="058FFD2C" w14:textId="77777777" w:rsidR="009A4DA8" w:rsidRPr="009A4DA8" w:rsidRDefault="00CF4AC4" w:rsidP="009A4DA8">
      <w:pPr>
        <w:pStyle w:val="ListParagraph"/>
        <w:numPr>
          <w:ilvl w:val="0"/>
          <w:numId w:val="21"/>
        </w:numPr>
        <w:rPr>
          <w:szCs w:val="22"/>
        </w:rPr>
      </w:pPr>
      <w:r w:rsidRPr="004974FB">
        <w:rPr>
          <w:i/>
          <w:iCs/>
        </w:rPr>
        <w:t>Boxplots</w:t>
      </w:r>
      <w:r w:rsidRPr="00CF4AC4">
        <w:t xml:space="preserve"> are perfect for identifying outliers in </w:t>
      </w:r>
      <w:r w:rsidR="00CC1B8B">
        <w:t>the</w:t>
      </w:r>
      <w:r w:rsidRPr="00CF4AC4">
        <w:t xml:space="preserve"> data, </w:t>
      </w:r>
      <w:r w:rsidR="00472099">
        <w:t>refer to Appendix A</w:t>
      </w:r>
      <w:r w:rsidR="00964B2C">
        <w:t xml:space="preserve"> shows </w:t>
      </w:r>
      <w:r w:rsidR="009A4DA8" w:rsidRPr="009A4DA8">
        <w:rPr>
          <w:szCs w:val="22"/>
        </w:rPr>
        <w:t>some of the variables with a few outliers, such as Year, BMI (male) and Median Age. Year has zero outlier because it just a sequential time variable, BMI (male) has low number of outliers reveals that the BMI level is consistent of male across the countries over time. Median Age and Life expectancy has low number of outliers shows that a consistent trend of median age and life expectancy across the countries, some of the outliers could be caused by disease or war from some of the countries.</w:t>
      </w:r>
    </w:p>
    <w:p w14:paraId="7FF03BB9" w14:textId="77777777" w:rsidR="009A4DA8" w:rsidRPr="00194072" w:rsidRDefault="009A4DA8" w:rsidP="00194072">
      <w:pPr>
        <w:pStyle w:val="ListParagraph"/>
        <w:rPr>
          <w:szCs w:val="22"/>
        </w:rPr>
      </w:pPr>
      <w:r w:rsidRPr="00194072">
        <w:rPr>
          <w:szCs w:val="22"/>
        </w:rPr>
        <w:t xml:space="preserve">In contrast, some of the variables with high outliers, especially economics factors, such as GDP, Income, Inflation and CPI, which indicate that it could be caused by unstable of economic condition across the countries, e.g. global financial crisis or recession, which indirectly associated with the high number of outliers of unemployment rate, inflation, CPI, Gini coefficient, lead to income inequality. On the other hand, health related variable also has high number of outliers, such as Heart disease, Diabetes, Child Mortality Rate. It reveals that the inequality of income and standard of health system across countries could affect the number of outliers. Additionally, disease such as COVID 19 causes the outliers of health or economics factors increase. </w:t>
      </w:r>
    </w:p>
    <w:p w14:paraId="13CEBB56" w14:textId="334BBE2F" w:rsidR="00CF4AC4" w:rsidRPr="00CF4AC4" w:rsidRDefault="00CF4AC4" w:rsidP="00194072">
      <w:pPr>
        <w:ind w:left="720"/>
      </w:pPr>
    </w:p>
    <w:p w14:paraId="600BD68F" w14:textId="2AEF679F" w:rsidR="008B623F" w:rsidRDefault="00CF4AC4" w:rsidP="00F04018">
      <w:pPr>
        <w:pStyle w:val="ListParagraph"/>
        <w:numPr>
          <w:ilvl w:val="0"/>
          <w:numId w:val="22"/>
        </w:numPr>
      </w:pPr>
      <w:r w:rsidRPr="00CF4AC4">
        <w:t>QQ plots can help check if the data deviates significantly from a normal distribution</w:t>
      </w:r>
      <w:r w:rsidR="00011904">
        <w:t xml:space="preserve">. Refer </w:t>
      </w:r>
      <w:r w:rsidR="008B623F">
        <w:t xml:space="preserve">to </w:t>
      </w:r>
      <w:r w:rsidR="008B623F" w:rsidRPr="00CF4AC4">
        <w:t>Appendix</w:t>
      </w:r>
      <w:r w:rsidR="00011904">
        <w:t xml:space="preserve"> B, </w:t>
      </w:r>
      <w:r w:rsidR="008B623F" w:rsidRPr="001F5D90">
        <w:t xml:space="preserve">Life Expectancy and Female BMI show data points that align </w:t>
      </w:r>
      <w:r w:rsidR="008B623F" w:rsidRPr="001F5D90">
        <w:lastRenderedPageBreak/>
        <w:t xml:space="preserve">closely with the 45-degree reference line, indicating that both variables are approximately normally distributed. In contrast, the QQ plot for GDP displays a significant deviation from the normal line, particularly in the upper quantiles. </w:t>
      </w:r>
      <w:r w:rsidR="008B623F" w:rsidRPr="00565ADC">
        <w:t>This strong upward bending away from the line indicates a heavy right skew, reflecting the presence of a few countries with extremely high GDP</w:t>
      </w:r>
      <w:r w:rsidR="008B623F" w:rsidRPr="001F5D90">
        <w:t xml:space="preserve">. </w:t>
      </w:r>
    </w:p>
    <w:p w14:paraId="38F31761" w14:textId="216C8D9F" w:rsidR="00FB7D24" w:rsidRPr="00FB7D24" w:rsidRDefault="00FB7D24" w:rsidP="00AC4291">
      <w:pPr>
        <w:pStyle w:val="Heading1"/>
      </w:pPr>
      <w:bookmarkStart w:id="23" w:name="_Toc203392141"/>
      <w:r w:rsidRPr="00FB7D24">
        <w:t>Discussion of Potential Implications o</w:t>
      </w:r>
      <w:r w:rsidR="00AC4291">
        <w:t>f</w:t>
      </w:r>
      <w:r w:rsidRPr="00FB7D24">
        <w:t xml:space="preserve"> Identified Patterns</w:t>
      </w:r>
      <w:bookmarkEnd w:id="23"/>
    </w:p>
    <w:p w14:paraId="60D4AB91" w14:textId="77777777" w:rsidR="00FB7D24" w:rsidRPr="00FB7D24" w:rsidRDefault="00FB7D24" w:rsidP="00FB7D24">
      <w:r w:rsidRPr="00FB7D24">
        <w:t>The identified patterns and outliers have important implications for understanding global health outcomes:</w:t>
      </w:r>
    </w:p>
    <w:p w14:paraId="59C6D6E1" w14:textId="77777777" w:rsidR="00FB7D24" w:rsidRPr="00FB7D24" w:rsidRDefault="00FB7D24" w:rsidP="00FB7D24">
      <w:pPr>
        <w:numPr>
          <w:ilvl w:val="0"/>
          <w:numId w:val="16"/>
        </w:numPr>
      </w:pPr>
      <w:r w:rsidRPr="00FB7D24">
        <w:t>Patterns in Life Expectancy:</w:t>
      </w:r>
    </w:p>
    <w:p w14:paraId="3C2E6395" w14:textId="16630DB1" w:rsidR="00FB7D24" w:rsidRPr="00FB7D24" w:rsidRDefault="00FB7D24" w:rsidP="00027307">
      <w:r w:rsidRPr="00FB7D24">
        <w:t xml:space="preserve">The steady increase in life expectancy over time, especially in developed countries, suggests that improved healthcare and public health initiatives have contributed to better health outcomes. However, the differences between countries highlight the need for </w:t>
      </w:r>
      <w:r w:rsidR="00DD5D14">
        <w:t>im</w:t>
      </w:r>
      <w:r w:rsidR="0036576A">
        <w:t xml:space="preserve">proving </w:t>
      </w:r>
      <w:r w:rsidRPr="00FB7D24">
        <w:t xml:space="preserve">health policies </w:t>
      </w:r>
      <w:r w:rsidR="0036576A">
        <w:t xml:space="preserve">and </w:t>
      </w:r>
      <w:r w:rsidRPr="00FB7D24">
        <w:t>healthcare</w:t>
      </w:r>
      <w:r w:rsidR="0036576A">
        <w:t xml:space="preserve"> systems</w:t>
      </w:r>
      <w:r w:rsidRPr="00FB7D24">
        <w:t>.</w:t>
      </w:r>
    </w:p>
    <w:p w14:paraId="5AAF2FE8" w14:textId="77777777" w:rsidR="00FB7D24" w:rsidRPr="00FB7D24" w:rsidRDefault="00FB7D24" w:rsidP="00FB7D24">
      <w:pPr>
        <w:numPr>
          <w:ilvl w:val="0"/>
          <w:numId w:val="16"/>
        </w:numPr>
      </w:pPr>
      <w:r w:rsidRPr="00FB7D24">
        <w:t>Economic Trends and Health Outcomes:</w:t>
      </w:r>
    </w:p>
    <w:p w14:paraId="0DCDBCE3" w14:textId="38CABB00" w:rsidR="00FB7D24" w:rsidRPr="00FB7D24" w:rsidRDefault="00FB7D24" w:rsidP="00FF17BE">
      <w:r w:rsidRPr="00FB7D24">
        <w:t>The positive correlation between GDP and life expectancy suggests that wealthier nations tend to have better healthcare systems and longer life expectancy. However, the outliers indicate that some high-GDP countries still face significant health disparities or health crises. For example, countries with high rates of obesity and diabetes</w:t>
      </w:r>
      <w:r w:rsidR="003E64A7">
        <w:t xml:space="preserve"> (</w:t>
      </w:r>
      <w:r w:rsidRPr="00FB7D24">
        <w:t xml:space="preserve">despite having strong economies) suggest that economic wealth does not guarantee good health outcomes. This </w:t>
      </w:r>
      <w:r w:rsidR="00303868">
        <w:t>indicates</w:t>
      </w:r>
      <w:r w:rsidRPr="00FB7D24">
        <w:t xml:space="preserve"> lifestyle factors and ensuring equitable access to preventive healthcare</w:t>
      </w:r>
      <w:r w:rsidR="0035435C">
        <w:t xml:space="preserve"> are also important.</w:t>
      </w:r>
    </w:p>
    <w:p w14:paraId="28D40FA2" w14:textId="77777777" w:rsidR="00FB7D24" w:rsidRPr="00FB7D24" w:rsidRDefault="00FB7D24" w:rsidP="00FB7D24">
      <w:pPr>
        <w:numPr>
          <w:ilvl w:val="0"/>
          <w:numId w:val="16"/>
        </w:numPr>
      </w:pPr>
      <w:r w:rsidRPr="00FB7D24">
        <w:t>Outliers in Economic Data:</w:t>
      </w:r>
    </w:p>
    <w:p w14:paraId="6A68720C" w14:textId="77777777" w:rsidR="00FB7D24" w:rsidRPr="00FB7D24" w:rsidRDefault="00FB7D24" w:rsidP="0035435C">
      <w:r w:rsidRPr="00FB7D24">
        <w:t>The extreme values in GDP, Income, and Inflation represent periods of economic instability (e.g., during financial recessions or crises). These outliers could suggest that economic volatility is linked to worsened health outcomes. High income inequality (as indicated by the Gini coefficient) and unstable economic conditions may exacerbate public health issues, leading to disparities in healthcare access and quality of life.</w:t>
      </w:r>
    </w:p>
    <w:p w14:paraId="43EC190A" w14:textId="77777777" w:rsidR="00FB7D24" w:rsidRPr="00FB7D24" w:rsidRDefault="00FB7D24" w:rsidP="00FB7D24">
      <w:pPr>
        <w:numPr>
          <w:ilvl w:val="0"/>
          <w:numId w:val="16"/>
        </w:numPr>
      </w:pPr>
      <w:r w:rsidRPr="00FB7D24">
        <w:t>Health-related Outliers:</w:t>
      </w:r>
    </w:p>
    <w:p w14:paraId="538976F0" w14:textId="68A90677" w:rsidR="00FB7D24" w:rsidRPr="00FB7D24" w:rsidRDefault="00FB7D24" w:rsidP="008A40F1">
      <w:r w:rsidRPr="00FB7D24">
        <w:t xml:space="preserve">The outliers in diabetes prevalence may reflect health disparities across countries, with some countries suffering from higher obesity rates, poor diet, or lack of access to medical care. The presence of extreme values in health indicators like heart disease and child mortality suggests that these countries are </w:t>
      </w:r>
      <w:r w:rsidR="00CD75C2">
        <w:t>having</w:t>
      </w:r>
      <w:r w:rsidRPr="00FB7D24">
        <w:t xml:space="preserve"> systemic health challenges, which can be exacerbated by economic inequality or lack of healthcare infrastructure.</w:t>
      </w:r>
    </w:p>
    <w:p w14:paraId="066086F8" w14:textId="0C8AE685" w:rsidR="00161ABC" w:rsidRDefault="00FB7D24" w:rsidP="00931854">
      <w:r w:rsidRPr="00FB7D24">
        <w:t xml:space="preserve">In conclusion, these visualizations provide valuable insights into the relationships between economic, lifestyle, and health factors. They highlight the need for more </w:t>
      </w:r>
      <w:r w:rsidR="00CD75C2">
        <w:t>deep</w:t>
      </w:r>
      <w:r w:rsidRPr="00FB7D24">
        <w:t xml:space="preserve"> analyses and </w:t>
      </w:r>
      <w:r w:rsidRPr="00FB7D24">
        <w:lastRenderedPageBreak/>
        <w:t>targeted health policies that address not only economic conditions but also lifestyle habits, health disparities, and access to care across different countries and regions.</w:t>
      </w:r>
    </w:p>
    <w:p w14:paraId="3A8B6D45" w14:textId="77777777" w:rsidR="0018619C" w:rsidRDefault="0018619C" w:rsidP="00931854"/>
    <w:p w14:paraId="1E1AD60B" w14:textId="6E6ECD44" w:rsidR="0018619C" w:rsidRDefault="00F7522E" w:rsidP="00AC4291">
      <w:pPr>
        <w:pStyle w:val="Heading1"/>
      </w:pPr>
      <w:bookmarkStart w:id="24" w:name="_Toc203392142"/>
      <w:r>
        <w:t>Data Preparation</w:t>
      </w:r>
      <w:bookmarkEnd w:id="24"/>
    </w:p>
    <w:p w14:paraId="5888C3E0" w14:textId="62129A36" w:rsidR="00172383" w:rsidRPr="00172383" w:rsidRDefault="007714FD" w:rsidP="00032094">
      <w:pPr>
        <w:pStyle w:val="Heading2"/>
      </w:pPr>
      <w:bookmarkStart w:id="25" w:name="_Toc203392143"/>
      <w:r>
        <w:t>Data Cleaning</w:t>
      </w:r>
      <w:bookmarkEnd w:id="25"/>
    </w:p>
    <w:p w14:paraId="537A6C27" w14:textId="09DADDDA" w:rsidR="00847DCE" w:rsidRPr="00987CF6" w:rsidRDefault="001F3FB9" w:rsidP="00366B11">
      <w:pPr>
        <w:pStyle w:val="ListParagraph"/>
        <w:numPr>
          <w:ilvl w:val="1"/>
          <w:numId w:val="25"/>
        </w:numPr>
        <w:rPr>
          <w:b/>
          <w:bCs/>
        </w:rPr>
      </w:pPr>
      <w:r w:rsidRPr="00987CF6">
        <w:rPr>
          <w:b/>
          <w:bCs/>
        </w:rPr>
        <w:t>Data Cleaning and Integration</w:t>
      </w:r>
    </w:p>
    <w:p w14:paraId="20E8E67B" w14:textId="610E20F5" w:rsidR="001F3FB9" w:rsidRPr="001F3FB9" w:rsidRDefault="001F3FB9" w:rsidP="001F3FB9">
      <w:r w:rsidRPr="001F3FB9">
        <w:t xml:space="preserve">The dataset used in this study was compiled from 16 separate CSV files sourced from </w:t>
      </w:r>
      <w:r w:rsidRPr="001F3FB9">
        <w:rPr>
          <w:i/>
          <w:iCs/>
        </w:rPr>
        <w:t>Our World in Data</w:t>
      </w:r>
      <w:r w:rsidRPr="001F3FB9">
        <w:t xml:space="preserve">, each representing different indicators such as GDP, life expectancy, education, and health outcomes. These files varied in structure and time coverage, creating challenges in merging and aligning data consistently. The column “Entity” was renamed to “Country” for uniformity, and extraneous columns such as “Code” were removed. After standardizing column names and trimming whitespaces, the datasets were merged using outer joins on ['Country', 'Year'], ensuring maximum data retention across all countries and years from 1950 to 2023. The resulting master </w:t>
      </w:r>
      <w:proofErr w:type="spellStart"/>
      <w:r w:rsidRPr="001F3FB9">
        <w:t>DataFrame</w:t>
      </w:r>
      <w:proofErr w:type="spellEnd"/>
      <w:r w:rsidRPr="001F3FB9">
        <w:t xml:space="preserve"> was then sorted by Country and Year to maintain chronological integrity and facilitate time series analysis.</w:t>
      </w:r>
    </w:p>
    <w:p w14:paraId="21DEB063" w14:textId="3EA0FEE7" w:rsidR="001F3FB9" w:rsidRPr="007714FD" w:rsidRDefault="001F3FB9" w:rsidP="007714FD">
      <w:pPr>
        <w:pStyle w:val="ListParagraph"/>
        <w:numPr>
          <w:ilvl w:val="0"/>
          <w:numId w:val="26"/>
        </w:numPr>
        <w:rPr>
          <w:b/>
          <w:bCs/>
        </w:rPr>
      </w:pPr>
      <w:r w:rsidRPr="007714FD">
        <w:rPr>
          <w:b/>
          <w:bCs/>
        </w:rPr>
        <w:t>Handling Missing Values</w:t>
      </w:r>
    </w:p>
    <w:p w14:paraId="7ED91B92" w14:textId="5F28B707" w:rsidR="00DF4B0C" w:rsidRDefault="001460A1" w:rsidP="001F3FB9">
      <w:r w:rsidRPr="001F3FB9">
        <w:t>Given the uneven coverage of data, particularly for low-income and African nations during earlier decades, missing values were addressed using tailored imputation strategies based on data type and distribution. For variables with less than 5% missing data and approximately normal distributions</w:t>
      </w:r>
      <w:r w:rsidR="00B41588">
        <w:t xml:space="preserve">, </w:t>
      </w:r>
      <w:r w:rsidRPr="001F3FB9">
        <w:t>such as BMI and the cost of a healthy diet</w:t>
      </w:r>
      <w:r w:rsidR="00B41588">
        <w:t xml:space="preserve">, </w:t>
      </w:r>
      <w:r w:rsidRPr="001F3FB9">
        <w:t>mean imputation was used. For skewed variables like income, inflation, GDP, unemployment, and life expectancy, median imputation was deemed more appropriate to reduce bias introduced by extreme values. For categorical variables like Country, mode imputation was applied. To avoid data leakage, all imputation statistics (mean/median/mode) were calculated from the training set only and then used to fill missing values in both the training and test sets.</w:t>
      </w:r>
    </w:p>
    <w:p w14:paraId="5C255FBC" w14:textId="75C1D6C5" w:rsidR="001F3FB9" w:rsidRDefault="001F3FB9" w:rsidP="007714FD">
      <w:pPr>
        <w:pStyle w:val="ListParagraph"/>
        <w:numPr>
          <w:ilvl w:val="0"/>
          <w:numId w:val="27"/>
        </w:numPr>
        <w:rPr>
          <w:b/>
          <w:bCs/>
        </w:rPr>
      </w:pPr>
      <w:r w:rsidRPr="007714FD">
        <w:rPr>
          <w:b/>
          <w:bCs/>
        </w:rPr>
        <w:t>Outlier Detection and Treatment</w:t>
      </w:r>
    </w:p>
    <w:p w14:paraId="20D6A503" w14:textId="77777777" w:rsidR="001F3FB9" w:rsidRDefault="001F3FB9" w:rsidP="001F3FB9">
      <w:r w:rsidRPr="001F3FB9">
        <w:t xml:space="preserve">Outliers were identified using the Interquartile Range (IQR) method. Rather than eliminating data points, </w:t>
      </w:r>
      <w:proofErr w:type="spellStart"/>
      <w:r w:rsidRPr="001F3FB9">
        <w:t>Winsorization</w:t>
      </w:r>
      <w:proofErr w:type="spellEnd"/>
      <w:r w:rsidRPr="001F3FB9">
        <w:t xml:space="preserve"> was applied to cap extreme values at the 5th and 95th percentiles. This strategy preserved the overall structure of the dataset while minimizing the influence of outliers. </w:t>
      </w:r>
      <w:proofErr w:type="spellStart"/>
      <w:r w:rsidRPr="001F3FB9">
        <w:t>Winsorization</w:t>
      </w:r>
      <w:proofErr w:type="spellEnd"/>
      <w:r w:rsidRPr="001F3FB9">
        <w:t xml:space="preserve"> was especially useful in preventing distortion in models that assume normally distributed inputs. Additional checks such as Q-Q plots, histograms, and Shapiro-Wilk tests confirmed that many variables deviated significantly from normality, especially GDP and income, which displayed heavy right skewness.</w:t>
      </w:r>
    </w:p>
    <w:p w14:paraId="22C98207" w14:textId="382FA20F" w:rsidR="00390076" w:rsidRPr="00CF7C1B" w:rsidRDefault="00390076" w:rsidP="00390076">
      <w:pPr>
        <w:pStyle w:val="ListParagraph"/>
        <w:numPr>
          <w:ilvl w:val="0"/>
          <w:numId w:val="27"/>
        </w:numPr>
        <w:rPr>
          <w:b/>
          <w:bCs/>
        </w:rPr>
      </w:pPr>
      <w:r w:rsidRPr="00CF7C1B">
        <w:rPr>
          <w:b/>
          <w:bCs/>
        </w:rPr>
        <w:t xml:space="preserve">Normality </w:t>
      </w:r>
      <w:r w:rsidR="00CE5833" w:rsidRPr="00CF7C1B">
        <w:rPr>
          <w:b/>
          <w:bCs/>
        </w:rPr>
        <w:t>Check</w:t>
      </w:r>
    </w:p>
    <w:p w14:paraId="21874C9A" w14:textId="603CC325" w:rsidR="00735F67" w:rsidRDefault="00CF7C1B" w:rsidP="00D10DA6">
      <w:r w:rsidRPr="00CF7C1B">
        <w:t>Use of Shapiro-Wilk test, histograms, and Q-Q plots to assess distribution fits well here</w:t>
      </w:r>
      <w:r w:rsidR="00480FFD">
        <w:t>, refer to</w:t>
      </w:r>
      <w:r w:rsidR="005641ED">
        <w:t xml:space="preserve"> </w:t>
      </w:r>
      <w:r w:rsidR="00735F67">
        <w:t>Figure 4</w:t>
      </w:r>
      <w:r w:rsidR="00E3784E">
        <w:t xml:space="preserve">, </w:t>
      </w:r>
      <w:r w:rsidR="005641ED">
        <w:t>Appendix B and C.</w:t>
      </w:r>
    </w:p>
    <w:p w14:paraId="42BC8469" w14:textId="5530911A" w:rsidR="00D10DA6" w:rsidRDefault="00D10DA6" w:rsidP="00D10DA6">
      <w:r w:rsidRPr="00706D57">
        <w:rPr>
          <w:noProof/>
        </w:rPr>
        <w:lastRenderedPageBreak/>
        <w:drawing>
          <wp:inline distT="0" distB="0" distL="0" distR="0" wp14:anchorId="433B6DEF" wp14:editId="59F53B58">
            <wp:extent cx="3954237" cy="2255520"/>
            <wp:effectExtent l="95250" t="95250" r="27305" b="11430"/>
            <wp:docPr id="8219965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45074" name="Picture 1" descr="A screenshot of a computer program&#10;&#10;AI-generated content may be incorrect."/>
                    <pic:cNvPicPr/>
                  </pic:nvPicPr>
                  <pic:blipFill>
                    <a:blip r:embed="rId13"/>
                    <a:stretch>
                      <a:fillRect/>
                    </a:stretch>
                  </pic:blipFill>
                  <pic:spPr>
                    <a:xfrm>
                      <a:off x="0" y="0"/>
                      <a:ext cx="3964553" cy="2261404"/>
                    </a:xfrm>
                    <a:prstGeom prst="rect">
                      <a:avLst/>
                    </a:prstGeom>
                    <a:effectLst>
                      <a:outerShdw blurRad="50800" dist="50800" dir="13800000" algn="ctr" rotWithShape="0">
                        <a:schemeClr val="accent5"/>
                      </a:outerShdw>
                    </a:effectLst>
                  </pic:spPr>
                </pic:pic>
              </a:graphicData>
            </a:graphic>
          </wp:inline>
        </w:drawing>
      </w:r>
    </w:p>
    <w:p w14:paraId="56890909" w14:textId="77777777" w:rsidR="00A539C4" w:rsidRDefault="00A539C4" w:rsidP="00A539C4">
      <w:pPr>
        <w:pStyle w:val="Caption"/>
      </w:pPr>
      <w:r>
        <w:t xml:space="preserve">Figure </w:t>
      </w:r>
      <w:fldSimple w:instr=" SEQ Figure \* ARABIC ">
        <w:r>
          <w:rPr>
            <w:noProof/>
          </w:rPr>
          <w:t>4</w:t>
        </w:r>
      </w:fldSimple>
      <w:r>
        <w:t>: Shapiro-Wilk test result</w:t>
      </w:r>
    </w:p>
    <w:p w14:paraId="15CA65C1" w14:textId="77777777" w:rsidR="00EE45B9" w:rsidRDefault="00EE45B9" w:rsidP="00EE45B9">
      <w:pPr>
        <w:rPr>
          <w:szCs w:val="22"/>
        </w:rPr>
      </w:pPr>
      <w:r>
        <w:rPr>
          <w:szCs w:val="22"/>
        </w:rPr>
        <w:fldChar w:fldCharType="begin"/>
      </w:r>
      <w:r>
        <w:rPr>
          <w:szCs w:val="22"/>
        </w:rPr>
        <w:instrText xml:space="preserve"> REF _Ref201501417 \h </w:instrText>
      </w:r>
      <w:r>
        <w:rPr>
          <w:szCs w:val="22"/>
        </w:rPr>
      </w:r>
      <w:r>
        <w:rPr>
          <w:szCs w:val="22"/>
        </w:rPr>
        <w:fldChar w:fldCharType="separate"/>
      </w:r>
      <w:r>
        <w:t xml:space="preserve">Figure </w:t>
      </w:r>
      <w:r>
        <w:rPr>
          <w:noProof/>
        </w:rPr>
        <w:t>4</w:t>
      </w:r>
      <w:r>
        <w:rPr>
          <w:szCs w:val="22"/>
        </w:rPr>
        <w:fldChar w:fldCharType="end"/>
      </w:r>
      <w:r>
        <w:rPr>
          <w:szCs w:val="22"/>
        </w:rPr>
        <w:t xml:space="preserve"> shows the result of Shapiro test, which confirmed that all the variables are not normally distributed.</w:t>
      </w:r>
    </w:p>
    <w:p w14:paraId="5369CE22" w14:textId="10AE693E" w:rsidR="00CE5833" w:rsidRPr="001F3FB9" w:rsidRDefault="00EE45B9" w:rsidP="00EE45B9">
      <w:r>
        <w:rPr>
          <w:szCs w:val="22"/>
        </w:rPr>
        <w:t xml:space="preserve">Other than Shapiro-Wilk test, QQ Plot and histogram </w:t>
      </w:r>
      <w:r w:rsidRPr="00847F81">
        <w:t>provide visual insight into the distribution of variables</w:t>
      </w:r>
      <w:r>
        <w:t>, skewness</w:t>
      </w:r>
      <w:r w:rsidRPr="00847F81">
        <w:t xml:space="preserve"> </w:t>
      </w:r>
      <w:r>
        <w:t xml:space="preserve">and normality of variables </w:t>
      </w:r>
      <w:r w:rsidRPr="00847F81">
        <w:t>in the dataset</w:t>
      </w:r>
      <w:r>
        <w:t xml:space="preserve">. Refer to </w:t>
      </w:r>
      <w:r>
        <w:fldChar w:fldCharType="begin"/>
      </w:r>
      <w:r>
        <w:instrText xml:space="preserve"> REF _Ref201501462 \h </w:instrText>
      </w:r>
      <w:r>
        <w:fldChar w:fldCharType="separate"/>
      </w:r>
      <w:r>
        <w:t>Appendix B. QQ Plot</w:t>
      </w:r>
      <w:r>
        <w:fldChar w:fldCharType="end"/>
      </w:r>
      <w:r>
        <w:t xml:space="preserve"> ,  Appendix C Histogram before Normalization, and Appendix D Histograms after Normalization, to observe the differences before and after normalization.</w:t>
      </w:r>
    </w:p>
    <w:p w14:paraId="65852547" w14:textId="368620D2" w:rsidR="001F3FB9" w:rsidRDefault="001F3FB9" w:rsidP="007714FD">
      <w:pPr>
        <w:pStyle w:val="ListParagraph"/>
        <w:numPr>
          <w:ilvl w:val="0"/>
          <w:numId w:val="28"/>
        </w:numPr>
        <w:rPr>
          <w:b/>
          <w:bCs/>
        </w:rPr>
      </w:pPr>
      <w:r w:rsidRPr="007714FD">
        <w:rPr>
          <w:b/>
          <w:bCs/>
        </w:rPr>
        <w:t>Variable Transformation</w:t>
      </w:r>
    </w:p>
    <w:p w14:paraId="66816A85" w14:textId="160BE11F" w:rsidR="00B43D7F" w:rsidRPr="00B43D7F" w:rsidRDefault="00E55DBD" w:rsidP="00B43D7F">
      <w:pPr>
        <w:rPr>
          <w:b/>
          <w:bCs/>
        </w:rPr>
      </w:pPr>
      <w:r>
        <w:t>Features with skewness coefficients greater than +1 or less than -1 are considered highly skewed. In this dataset, only cost health diet, BMI (male/female) and Gini Coefficient are approximately normal, most other features are highly skewed, such as ‘inflation’ contains negative values and ‘education’ contains zero values (</w:t>
      </w:r>
      <w:proofErr w:type="spellStart"/>
      <w:r w:rsidRPr="00980935">
        <w:t>DataCalculus</w:t>
      </w:r>
      <w:proofErr w:type="spellEnd"/>
      <w:r>
        <w:t>,</w:t>
      </w:r>
      <w:r w:rsidRPr="00980935">
        <w:t xml:space="preserve"> n.d.</w:t>
      </w:r>
      <w:r>
        <w:t xml:space="preserve">). </w:t>
      </w:r>
      <w:r w:rsidRPr="001F3FB9">
        <w:t>To address skewness and meet model assumptions (especially for ARIMA, Prophet, and linear regression), continuous variables were normalized using the Yeo-Johnson transformation. This method was selected over log and square-root transformations because it supports negative and zero values</w:t>
      </w:r>
      <w:r>
        <w:t xml:space="preserve">, </w:t>
      </w:r>
      <w:r w:rsidRPr="001F3FB9">
        <w:t>both present in this dataset (e.g., inflation rates). Yeo-Johnson transformation significantly improved the normality of the variables, as illustrated in histograms before and after transformation</w:t>
      </w:r>
      <w:r>
        <w:t>, refer to</w:t>
      </w:r>
      <w:r w:rsidRPr="001F3FB9">
        <w:t xml:space="preserve"> Append</w:t>
      </w:r>
      <w:r>
        <w:t>ix C and D</w:t>
      </w:r>
      <w:r w:rsidRPr="001F3FB9">
        <w:t>. Variables such as GDP, median age, and education showed substantial improvements in distribution symmetry, making them more suitable for statistical modeling.</w:t>
      </w:r>
    </w:p>
    <w:p w14:paraId="0C3ECCB7" w14:textId="793A0AB2" w:rsidR="001F3FB9" w:rsidRPr="007714FD" w:rsidRDefault="00CE7E69" w:rsidP="007714FD">
      <w:pPr>
        <w:pStyle w:val="ListParagraph"/>
        <w:numPr>
          <w:ilvl w:val="0"/>
          <w:numId w:val="29"/>
        </w:numPr>
        <w:rPr>
          <w:b/>
          <w:bCs/>
        </w:rPr>
      </w:pPr>
      <w:r>
        <w:rPr>
          <w:b/>
          <w:bCs/>
        </w:rPr>
        <w:t xml:space="preserve">Lag </w:t>
      </w:r>
      <w:r w:rsidR="001F3FB9" w:rsidRPr="007714FD">
        <w:rPr>
          <w:b/>
          <w:bCs/>
        </w:rPr>
        <w:t xml:space="preserve">Feature </w:t>
      </w:r>
    </w:p>
    <w:p w14:paraId="60404E89" w14:textId="24EA6108" w:rsidR="001F3FB9" w:rsidRPr="001F3FB9" w:rsidRDefault="001F3FB9" w:rsidP="001F3FB9">
      <w:r w:rsidRPr="001F3FB9">
        <w:t xml:space="preserve">To enhance temporal predictive power, lag features were engineered. These lagged variables represent past values of indicators such as income, education, and BMI, allowing models to learn from </w:t>
      </w:r>
      <w:r w:rsidR="0061622E">
        <w:t xml:space="preserve">prior studies at </w:t>
      </w:r>
      <w:r w:rsidR="0060226B">
        <w:t>Literature Section</w:t>
      </w:r>
      <w:r w:rsidRPr="001F3FB9">
        <w:t>. For example, Income_lag1 to Income_lag3 were created to support models like Random Forest and Prophet in capturing temporal dependencies. Lagging is especially critical in forecasting models like ARIMA, which inherently rely on autocorrelations across time.</w:t>
      </w:r>
    </w:p>
    <w:p w14:paraId="1E11D79B" w14:textId="07D7CDA1" w:rsidR="001F3FB9" w:rsidRPr="007714FD" w:rsidRDefault="001F3FB9" w:rsidP="007714FD">
      <w:pPr>
        <w:pStyle w:val="ListParagraph"/>
        <w:numPr>
          <w:ilvl w:val="0"/>
          <w:numId w:val="30"/>
        </w:numPr>
        <w:rPr>
          <w:b/>
          <w:bCs/>
        </w:rPr>
      </w:pPr>
      <w:r w:rsidRPr="007714FD">
        <w:rPr>
          <w:b/>
          <w:bCs/>
        </w:rPr>
        <w:lastRenderedPageBreak/>
        <w:t>Feature Scaling</w:t>
      </w:r>
    </w:p>
    <w:p w14:paraId="4F11F9F2" w14:textId="3797B5D2" w:rsidR="00987038" w:rsidRDefault="001F3FB9" w:rsidP="001F3FB9">
      <w:r w:rsidRPr="001F3FB9">
        <w:t xml:space="preserve">Before model training, all continuous variables were standardized using </w:t>
      </w:r>
      <w:proofErr w:type="spellStart"/>
      <w:r w:rsidRPr="001F3FB9">
        <w:t>StandardScaler</w:t>
      </w:r>
      <w:proofErr w:type="spellEnd"/>
      <w:r w:rsidRPr="001F3FB9">
        <w:t>. This method transforms each feature to have a mean of 0 and a standard deviation of 1, which is essential for algorithms sensitive to scale, such as LASSO and linear regression. Standardization ensures that features contribute equally to the model, preventing those with larger magnitudes from dominating the learning process.</w:t>
      </w:r>
    </w:p>
    <w:p w14:paraId="797BB944" w14:textId="77777777" w:rsidR="007A7933" w:rsidRDefault="007A7933" w:rsidP="007A7933">
      <w:pPr>
        <w:pStyle w:val="Heading2"/>
      </w:pPr>
      <w:bookmarkStart w:id="26" w:name="_Toc203392144"/>
      <w:r>
        <w:t>Relevance of the Dataset</w:t>
      </w:r>
      <w:bookmarkEnd w:id="26"/>
    </w:p>
    <w:p w14:paraId="1A7F6A54" w14:textId="77777777" w:rsidR="007A7933" w:rsidRDefault="007A7933" w:rsidP="007A7933">
      <w:r>
        <w:t>The dataset includes explanatory variables, which are composed of demographic, economic, and lifestyle indicators. Examples of these indicators include GDP, BMI, and gender. The independent variables are related to health outcomes, which include life expectancy, prevalence of diabetes, and mortality. The demographic and economic variables, which are collectively known as socioeconomic indicators, as well as lifestyle indicators will be used to predict public health outcomes. Explanatory variables with a strong relationship with the health outcomes will be included in a predictive model which estimates health outcomes in the following 50 years (2023-2073). This analysis will help decision-makers to formulate policies that promote improved health outcomes and a sustainable healthcare system.</w:t>
      </w:r>
    </w:p>
    <w:p w14:paraId="251EDF7A" w14:textId="77777777" w:rsidR="007A7933" w:rsidRDefault="007A7933" w:rsidP="007A7933">
      <w:pPr>
        <w:pStyle w:val="Heading2"/>
      </w:pPr>
      <w:bookmarkStart w:id="27" w:name="_Toc203392145"/>
      <w:r>
        <w:t>Feasibility</w:t>
      </w:r>
      <w:bookmarkEnd w:id="27"/>
    </w:p>
    <w:p w14:paraId="085B2D43" w14:textId="359C9337" w:rsidR="007A7933" w:rsidRPr="001F3FB9" w:rsidRDefault="007A7933" w:rsidP="001F3FB9">
      <w:r w:rsidRPr="00CD11FE">
        <w:t xml:space="preserve">The dataset is feasible </w:t>
      </w:r>
      <w:r>
        <w:t>for</w:t>
      </w:r>
      <w:r w:rsidRPr="00CD11FE">
        <w:t xml:space="preserve"> this </w:t>
      </w:r>
      <w:r>
        <w:t>project</w:t>
      </w:r>
      <w:r w:rsidRPr="00CD11FE">
        <w:t xml:space="preserve"> as it </w:t>
      </w:r>
      <w:r>
        <w:t>wa</w:t>
      </w:r>
      <w:r w:rsidRPr="00CD11FE">
        <w:t xml:space="preserve">s </w:t>
      </w:r>
      <w:r>
        <w:t xml:space="preserve">downloaded from </w:t>
      </w:r>
      <w:r w:rsidRPr="006218B6">
        <w:rPr>
          <w:i/>
          <w:iCs/>
        </w:rPr>
        <w:t xml:space="preserve">Our World </w:t>
      </w:r>
      <w:proofErr w:type="gramStart"/>
      <w:r w:rsidRPr="006218B6">
        <w:rPr>
          <w:i/>
          <w:iCs/>
        </w:rPr>
        <w:t>In</w:t>
      </w:r>
      <w:proofErr w:type="gramEnd"/>
      <w:r w:rsidRPr="006218B6">
        <w:rPr>
          <w:i/>
          <w:iCs/>
        </w:rPr>
        <w:t xml:space="preserve"> Data</w:t>
      </w:r>
      <w:r>
        <w:t xml:space="preserve">, which is a reliable way to obtain data from authoritative sources, such as the United Nations and the World Bank. These data sources are available </w:t>
      </w:r>
      <w:r w:rsidRPr="00CD11FE">
        <w:t xml:space="preserve">in CSV format and covers a wide range of variables relevant to economic, lifestyle, and demographic factors. It includes over 40,000 observations from 1950 to 2024, providing </w:t>
      </w:r>
      <w:r>
        <w:t>rich data</w:t>
      </w:r>
      <w:r w:rsidRPr="00CD11FE">
        <w:t xml:space="preserve"> for </w:t>
      </w:r>
      <w:r>
        <w:t>the</w:t>
      </w:r>
      <w:r w:rsidRPr="00CD11FE">
        <w:t xml:space="preserve"> analysis. </w:t>
      </w:r>
      <w:r>
        <w:t>Additionally</w:t>
      </w:r>
      <w:r w:rsidRPr="00CD11FE">
        <w:t>, th</w:t>
      </w:r>
      <w:r>
        <w:t>is dataset</w:t>
      </w:r>
      <w:r w:rsidRPr="00CD11FE">
        <w:t xml:space="preserve"> </w:t>
      </w:r>
      <w:r>
        <w:t xml:space="preserve">has been preprocessed through combining 16 separate files from </w:t>
      </w:r>
      <w:r>
        <w:rPr>
          <w:i/>
          <w:iCs/>
        </w:rPr>
        <w:t xml:space="preserve">Our World </w:t>
      </w:r>
      <w:proofErr w:type="gramStart"/>
      <w:r>
        <w:rPr>
          <w:i/>
          <w:iCs/>
        </w:rPr>
        <w:t>In</w:t>
      </w:r>
      <w:proofErr w:type="gramEnd"/>
      <w:r>
        <w:rPr>
          <w:i/>
          <w:iCs/>
        </w:rPr>
        <w:t xml:space="preserve"> Data</w:t>
      </w:r>
      <w:r>
        <w:t xml:space="preserve"> using Python.</w:t>
      </w:r>
      <w:r w:rsidRPr="00CD11FE">
        <w:t xml:space="preserve"> </w:t>
      </w:r>
      <w:r>
        <w:t xml:space="preserve">It has been processed by data cleaning, merging, </w:t>
      </w:r>
      <w:r w:rsidRPr="00113C55">
        <w:t>handling of missing values using mean imputation</w:t>
      </w:r>
      <w:r>
        <w:t xml:space="preserve">. </w:t>
      </w:r>
      <w:r w:rsidRPr="006C4CEB">
        <w:t xml:space="preserve">These preparations make the dataset well-structured and ready for </w:t>
      </w:r>
      <w:r>
        <w:t xml:space="preserve">applying </w:t>
      </w:r>
      <w:r w:rsidRPr="006C4CEB">
        <w:t>the analytical tasks in this project.</w:t>
      </w:r>
    </w:p>
    <w:p w14:paraId="69D5783A" w14:textId="0AD25A82" w:rsidR="001F3FB9" w:rsidRPr="001F3FB9" w:rsidRDefault="001F3FB9" w:rsidP="00032094">
      <w:pPr>
        <w:pStyle w:val="Heading1"/>
        <w:rPr>
          <w:bCs/>
        </w:rPr>
      </w:pPr>
      <w:bookmarkStart w:id="28" w:name="_Toc203392146"/>
      <w:r w:rsidRPr="001F3FB9">
        <w:t>Model Evaluation</w:t>
      </w:r>
      <w:bookmarkEnd w:id="28"/>
    </w:p>
    <w:p w14:paraId="3D7233B2" w14:textId="23774A25" w:rsidR="001F3FB9" w:rsidRPr="00987038" w:rsidRDefault="001F3FB9" w:rsidP="00987038">
      <w:pPr>
        <w:pStyle w:val="ListParagraph"/>
        <w:numPr>
          <w:ilvl w:val="0"/>
          <w:numId w:val="31"/>
        </w:numPr>
        <w:rPr>
          <w:b/>
          <w:bCs/>
        </w:rPr>
      </w:pPr>
      <w:r w:rsidRPr="00987038">
        <w:rPr>
          <w:b/>
          <w:bCs/>
        </w:rPr>
        <w:t>Feature Selection Strategy</w:t>
      </w:r>
    </w:p>
    <w:p w14:paraId="7D964ED0" w14:textId="1677E90F" w:rsidR="000604D8" w:rsidRDefault="001F3FB9" w:rsidP="001F3FB9">
      <w:r w:rsidRPr="001F3FB9">
        <w:t>To optimize model performance, four feature selection techniques were evaluated: LASSO (Least Absolute Shrinkage and Selection Operator), Recursive Feature Elimination (RFE), Forward Selection, and Random Forest feature importance. The selection process was conducted independently for each target variable</w:t>
      </w:r>
      <w:r w:rsidR="0006398F">
        <w:t xml:space="preserve">, </w:t>
      </w:r>
      <w:r w:rsidRPr="001F3FB9">
        <w:t xml:space="preserve">life expectancy, diabetes, and cardiovascular diseases. Using </w:t>
      </w:r>
      <w:proofErr w:type="spellStart"/>
      <w:r w:rsidRPr="001F3FB9">
        <w:t>TimeSeriesSplit</w:t>
      </w:r>
      <w:proofErr w:type="spellEnd"/>
      <w:r w:rsidRPr="001F3FB9">
        <w:t xml:space="preserve"> cross-validation and Root Mean Squared Error (RMSE) as the evaluation metric, the most effective method and number of features were identified. For life expectancy, Forward Selection with 13 features yielded the lowest RMSE. For diabetes, Forward Selection was again optimal, selecting 10 features. For cardiovascular diseases, LASSO regression with 4 features produced the best results.</w:t>
      </w:r>
      <w:r w:rsidR="00E32DF8">
        <w:t xml:space="preserve"> </w:t>
      </w:r>
    </w:p>
    <w:p w14:paraId="20CDA9F1" w14:textId="402B6F4A" w:rsidR="0050390E" w:rsidRDefault="00C55904" w:rsidP="0050390E">
      <w:r w:rsidRPr="00C55904">
        <w:rPr>
          <w:noProof/>
        </w:rPr>
        <w:lastRenderedPageBreak/>
        <w:drawing>
          <wp:inline distT="0" distB="0" distL="0" distR="0" wp14:anchorId="79B8550A" wp14:editId="382BACBF">
            <wp:extent cx="5943600" cy="4226560"/>
            <wp:effectExtent l="0" t="0" r="0" b="2540"/>
            <wp:docPr id="1289319310"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19310" name="Picture 1" descr="A table with numbers and letters&#10;&#10;AI-generated content may be incorrect."/>
                    <pic:cNvPicPr/>
                  </pic:nvPicPr>
                  <pic:blipFill>
                    <a:blip r:embed="rId14"/>
                    <a:stretch>
                      <a:fillRect/>
                    </a:stretch>
                  </pic:blipFill>
                  <pic:spPr>
                    <a:xfrm>
                      <a:off x="0" y="0"/>
                      <a:ext cx="5943600" cy="4226560"/>
                    </a:xfrm>
                    <a:prstGeom prst="rect">
                      <a:avLst/>
                    </a:prstGeom>
                  </pic:spPr>
                </pic:pic>
              </a:graphicData>
            </a:graphic>
          </wp:inline>
        </w:drawing>
      </w:r>
    </w:p>
    <w:p w14:paraId="7BC0BB52" w14:textId="03C94DD3" w:rsidR="009E66B5" w:rsidRPr="001F3FB9" w:rsidRDefault="0050390E" w:rsidP="001F3FB9">
      <w:pPr>
        <w:rPr>
          <w:sz w:val="16"/>
          <w:szCs w:val="16"/>
        </w:rPr>
      </w:pPr>
      <w:r w:rsidRPr="00C82DF0">
        <w:rPr>
          <w:sz w:val="16"/>
          <w:szCs w:val="16"/>
        </w:rPr>
        <w:t xml:space="preserve">Figure 5 Feature Selection Comparison using metrics – RMSE, MAE &amp; </w:t>
      </w:r>
      <w:r w:rsidRPr="001F3FB9">
        <w:rPr>
          <w:sz w:val="16"/>
          <w:szCs w:val="16"/>
        </w:rPr>
        <w:t>R²</w:t>
      </w:r>
    </w:p>
    <w:p w14:paraId="6EABA252" w14:textId="678ABDEA" w:rsidR="001F3FB9" w:rsidRPr="00987038" w:rsidRDefault="001F3FB9" w:rsidP="00987038">
      <w:pPr>
        <w:pStyle w:val="ListParagraph"/>
        <w:numPr>
          <w:ilvl w:val="0"/>
          <w:numId w:val="32"/>
        </w:numPr>
        <w:rPr>
          <w:b/>
          <w:bCs/>
        </w:rPr>
      </w:pPr>
      <w:r w:rsidRPr="00987038">
        <w:rPr>
          <w:b/>
          <w:bCs/>
        </w:rPr>
        <w:t>Final Feature Sets</w:t>
      </w:r>
      <w:r w:rsidR="005A295A">
        <w:rPr>
          <w:b/>
          <w:bCs/>
        </w:rPr>
        <w:t xml:space="preserve"> – Feature Importance</w:t>
      </w:r>
    </w:p>
    <w:p w14:paraId="497F1F92" w14:textId="77777777" w:rsidR="001F3FB9" w:rsidRDefault="001F3FB9" w:rsidP="001F3FB9">
      <w:r w:rsidRPr="001F3FB9">
        <w:t>The selected features reflected both intuitive and data-driven relationships. For life expectancy, the dominant features included Child Mortality Rate, Median Age, GDP, and multiple lagged variables such as Gini_coefficient_lag2 and Sex_ratio_lag3. In diabetes prediction, BMI_avg_lag3 was the most influential, followed by lagged income indicators and incomplete tertiary education. Cardiovascular diseases were largely explained by GDP, Gini coefficient, BMI_avg_lag3, and Median_age_lag3, though model performance in this case was weaker.</w:t>
      </w:r>
    </w:p>
    <w:p w14:paraId="259B7FE2" w14:textId="55142768" w:rsidR="00B62416" w:rsidRDefault="00E032DD" w:rsidP="00E032DD">
      <w:r w:rsidRPr="00824ABB">
        <w:t>These findings directly address Research Question 1 (RQ1) by identifying the key factors most strongly associated with the prevalence of non-communicable diseases</w:t>
      </w:r>
      <w:r>
        <w:t xml:space="preserve">, </w:t>
      </w:r>
      <w:r w:rsidRPr="00824ABB">
        <w:t>specifically heart disease and diabetes.</w:t>
      </w:r>
    </w:p>
    <w:p w14:paraId="5132B917" w14:textId="7739FE49" w:rsidR="00E032DD" w:rsidRDefault="00E032DD" w:rsidP="001F3FB9"/>
    <w:p w14:paraId="2D8B4008" w14:textId="1DF068CF" w:rsidR="00573628" w:rsidRDefault="00573628" w:rsidP="001F3FB9">
      <w:r>
        <w:rPr>
          <w:noProof/>
        </w:rPr>
        <w:lastRenderedPageBreak/>
        <w:drawing>
          <wp:inline distT="0" distB="0" distL="0" distR="0" wp14:anchorId="46ABFDDD" wp14:editId="2ED9DE82">
            <wp:extent cx="5943600" cy="7150100"/>
            <wp:effectExtent l="0" t="0" r="0" b="0"/>
            <wp:docPr id="177852317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23170" name="Picture 1" descr="A screenshot of a graph&#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150100"/>
                    </a:xfrm>
                    <a:prstGeom prst="rect">
                      <a:avLst/>
                    </a:prstGeom>
                    <a:noFill/>
                    <a:ln>
                      <a:noFill/>
                    </a:ln>
                  </pic:spPr>
                </pic:pic>
              </a:graphicData>
            </a:graphic>
          </wp:inline>
        </w:drawing>
      </w:r>
    </w:p>
    <w:p w14:paraId="14C19793" w14:textId="46ED70C3" w:rsidR="00E032DD" w:rsidRPr="001F3FB9" w:rsidRDefault="00880C66" w:rsidP="001F3FB9">
      <w:pPr>
        <w:rPr>
          <w:sz w:val="16"/>
          <w:szCs w:val="16"/>
        </w:rPr>
      </w:pPr>
      <w:r w:rsidRPr="00B62416">
        <w:rPr>
          <w:sz w:val="16"/>
          <w:szCs w:val="16"/>
        </w:rPr>
        <w:t>Figure 6 Feature Importance</w:t>
      </w:r>
    </w:p>
    <w:p w14:paraId="2CEB0094" w14:textId="5044C72E" w:rsidR="001F3FB9" w:rsidRPr="00987038" w:rsidRDefault="001F3FB9" w:rsidP="00987038">
      <w:pPr>
        <w:pStyle w:val="ListParagraph"/>
        <w:numPr>
          <w:ilvl w:val="0"/>
          <w:numId w:val="33"/>
        </w:numPr>
        <w:rPr>
          <w:b/>
          <w:bCs/>
        </w:rPr>
      </w:pPr>
      <w:r w:rsidRPr="00987038">
        <w:rPr>
          <w:b/>
          <w:bCs/>
        </w:rPr>
        <w:t>Model Training and Testing</w:t>
      </w:r>
    </w:p>
    <w:p w14:paraId="3D2E42C2" w14:textId="317B31F7" w:rsidR="00B07322" w:rsidRDefault="001F3FB9" w:rsidP="001F3FB9">
      <w:r w:rsidRPr="001F3FB9">
        <w:lastRenderedPageBreak/>
        <w:t xml:space="preserve">The dataset was split into training and testing sets using walk-forward validation (rolling forecast) across 10 countries of varying income levels: the United States, Germany, Japan, Brazil, India, Indonesia, Nigeria, Kenya, Mexico, and Bangladesh. </w:t>
      </w:r>
      <w:r w:rsidR="00B07322" w:rsidRPr="00B07322">
        <w:t>This rolling approach ensures that the model always learns from the latest data and avoids any lookahead bias</w:t>
      </w:r>
      <w:r w:rsidR="00B07322">
        <w:t xml:space="preserve">, </w:t>
      </w:r>
      <w:r w:rsidR="00B07322" w:rsidRPr="00B07322">
        <w:t>making it particularly effective for temporal datasets where trends, seasonality, and evolving patterns must be captured over time.</w:t>
      </w:r>
      <w:r w:rsidR="00B07322">
        <w:t xml:space="preserve"> </w:t>
      </w:r>
      <w:r w:rsidR="00B07322" w:rsidRPr="00B07322">
        <w:t>Walk-forward validation is especially suitable for this study because</w:t>
      </w:r>
      <w:r w:rsidR="0055277D">
        <w:t xml:space="preserve"> it </w:t>
      </w:r>
      <w:r w:rsidR="0055277D" w:rsidRPr="0055277D">
        <w:t>improves the temporal generalizability of the model and ensures that its predictive capability is robust across different economic contexts and time frames</w:t>
      </w:r>
      <w:r w:rsidR="0055277D">
        <w:t>.</w:t>
      </w:r>
    </w:p>
    <w:p w14:paraId="698AE398" w14:textId="3F6FFCA7" w:rsidR="001F3FB9" w:rsidRPr="00987038" w:rsidRDefault="001F3FB9" w:rsidP="00987038">
      <w:pPr>
        <w:pStyle w:val="ListParagraph"/>
        <w:numPr>
          <w:ilvl w:val="0"/>
          <w:numId w:val="34"/>
        </w:numPr>
        <w:rPr>
          <w:b/>
          <w:bCs/>
        </w:rPr>
      </w:pPr>
      <w:r w:rsidRPr="00987038">
        <w:rPr>
          <w:b/>
          <w:bCs/>
        </w:rPr>
        <w:t>Residual Diagnostics</w:t>
      </w:r>
    </w:p>
    <w:p w14:paraId="104A404C" w14:textId="77777777" w:rsidR="001F3FB9" w:rsidRDefault="001F3FB9" w:rsidP="001F3FB9">
      <w:r w:rsidRPr="001F3FB9">
        <w:t>To validate model assumptions, residuals were analyzed for each regression model. The Breusch–Pagan test detected significant heteroscedasticity, while the Ljung–Box test revealed strong autocorrelation in residuals. These violations indicate inefficiencies and potential underfitting. To correct for this, Heteroskedasticity-Autocorrelation Consistent (HAC) standard errors were used in model evaluations. Fortunately, Augmented Dickey-Fuller (ADF) tests confirmed stationarity in residuals, validating their suitability for time-series modeling.</w:t>
      </w:r>
    </w:p>
    <w:p w14:paraId="5EE2DB5F" w14:textId="64BAE4C6" w:rsidR="0016123F" w:rsidRDefault="005665C1" w:rsidP="001F3FB9">
      <w:r w:rsidRPr="00162D08">
        <w:rPr>
          <w:noProof/>
        </w:rPr>
        <w:drawing>
          <wp:inline distT="0" distB="0" distL="0" distR="0" wp14:anchorId="70E75BF0" wp14:editId="76BF087C">
            <wp:extent cx="5486400" cy="2127250"/>
            <wp:effectExtent l="0" t="0" r="0" b="6350"/>
            <wp:docPr id="7464319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31945" name="Picture 1" descr="A screenshot of a computer&#10;&#10;AI-generated content may be incorrect."/>
                    <pic:cNvPicPr/>
                  </pic:nvPicPr>
                  <pic:blipFill>
                    <a:blip r:embed="rId16"/>
                    <a:stretch>
                      <a:fillRect/>
                    </a:stretch>
                  </pic:blipFill>
                  <pic:spPr>
                    <a:xfrm>
                      <a:off x="0" y="0"/>
                      <a:ext cx="5486400" cy="2127250"/>
                    </a:xfrm>
                    <a:prstGeom prst="rect">
                      <a:avLst/>
                    </a:prstGeom>
                  </pic:spPr>
                </pic:pic>
              </a:graphicData>
            </a:graphic>
          </wp:inline>
        </w:drawing>
      </w:r>
    </w:p>
    <w:p w14:paraId="3C44FB0D" w14:textId="3F7FF076" w:rsidR="00395629" w:rsidRDefault="00B75B81" w:rsidP="001F3FB9">
      <w:r w:rsidRPr="00C3036F">
        <w:rPr>
          <w:noProof/>
        </w:rPr>
        <w:drawing>
          <wp:inline distT="0" distB="0" distL="0" distR="0" wp14:anchorId="2A38B376" wp14:editId="5C49927A">
            <wp:extent cx="5486400" cy="2524125"/>
            <wp:effectExtent l="0" t="0" r="0" b="9525"/>
            <wp:docPr id="1544010784" name="Picture 1" descr="A graph showing a number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10784" name="Picture 1" descr="A graph showing a number of blue lines&#10;&#10;AI-generated content may be incorrect."/>
                    <pic:cNvPicPr/>
                  </pic:nvPicPr>
                  <pic:blipFill>
                    <a:blip r:embed="rId17"/>
                    <a:stretch>
                      <a:fillRect/>
                    </a:stretch>
                  </pic:blipFill>
                  <pic:spPr>
                    <a:xfrm>
                      <a:off x="0" y="0"/>
                      <a:ext cx="5486400" cy="2524125"/>
                    </a:xfrm>
                    <a:prstGeom prst="rect">
                      <a:avLst/>
                    </a:prstGeom>
                  </pic:spPr>
                </pic:pic>
              </a:graphicData>
            </a:graphic>
          </wp:inline>
        </w:drawing>
      </w:r>
    </w:p>
    <w:p w14:paraId="0317D40C" w14:textId="74B90E12" w:rsidR="00B75B81" w:rsidRDefault="00495BC9" w:rsidP="001F3FB9">
      <w:r w:rsidRPr="007C2E38">
        <w:rPr>
          <w:noProof/>
        </w:rPr>
        <w:lastRenderedPageBreak/>
        <w:drawing>
          <wp:inline distT="0" distB="0" distL="0" distR="0" wp14:anchorId="7A5DC537" wp14:editId="7A63D8C5">
            <wp:extent cx="5486400" cy="1924050"/>
            <wp:effectExtent l="0" t="0" r="0" b="0"/>
            <wp:docPr id="787294545" name="Picture 1" descr="A screenshot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94545" name="Picture 1" descr="A screenshot of a test results&#10;&#10;AI-generated content may be incorrect."/>
                    <pic:cNvPicPr/>
                  </pic:nvPicPr>
                  <pic:blipFill>
                    <a:blip r:embed="rId18"/>
                    <a:stretch>
                      <a:fillRect/>
                    </a:stretch>
                  </pic:blipFill>
                  <pic:spPr>
                    <a:xfrm>
                      <a:off x="0" y="0"/>
                      <a:ext cx="5486400" cy="1924050"/>
                    </a:xfrm>
                    <a:prstGeom prst="rect">
                      <a:avLst/>
                    </a:prstGeom>
                  </pic:spPr>
                </pic:pic>
              </a:graphicData>
            </a:graphic>
          </wp:inline>
        </w:drawing>
      </w:r>
    </w:p>
    <w:p w14:paraId="6E7A001D" w14:textId="599FD426" w:rsidR="00495BC9" w:rsidRDefault="00B93C63" w:rsidP="001F3FB9">
      <w:r w:rsidRPr="00CE6F79">
        <w:rPr>
          <w:noProof/>
        </w:rPr>
        <w:drawing>
          <wp:inline distT="0" distB="0" distL="0" distR="0" wp14:anchorId="639A9809" wp14:editId="3CC77021">
            <wp:extent cx="5486400" cy="2534285"/>
            <wp:effectExtent l="0" t="0" r="0" b="0"/>
            <wp:docPr id="37410754" name="Picture 1" descr="A graph showing a number of blood vess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0754" name="Picture 1" descr="A graph showing a number of blood vessels&#10;&#10;AI-generated content may be incorrect."/>
                    <pic:cNvPicPr/>
                  </pic:nvPicPr>
                  <pic:blipFill>
                    <a:blip r:embed="rId19"/>
                    <a:stretch>
                      <a:fillRect/>
                    </a:stretch>
                  </pic:blipFill>
                  <pic:spPr>
                    <a:xfrm>
                      <a:off x="0" y="0"/>
                      <a:ext cx="5486400" cy="2534285"/>
                    </a:xfrm>
                    <a:prstGeom prst="rect">
                      <a:avLst/>
                    </a:prstGeom>
                  </pic:spPr>
                </pic:pic>
              </a:graphicData>
            </a:graphic>
          </wp:inline>
        </w:drawing>
      </w:r>
    </w:p>
    <w:p w14:paraId="7DCA4E39" w14:textId="5527E6C1" w:rsidR="00ED3D26" w:rsidRDefault="00ED3D26" w:rsidP="001F3FB9">
      <w:r w:rsidRPr="00CE6F79">
        <w:rPr>
          <w:noProof/>
        </w:rPr>
        <w:drawing>
          <wp:inline distT="0" distB="0" distL="0" distR="0" wp14:anchorId="76CC524D" wp14:editId="177E4C29">
            <wp:extent cx="5486400" cy="1991995"/>
            <wp:effectExtent l="0" t="0" r="0" b="8255"/>
            <wp:docPr id="1609724629" name="Picture 1" descr="A close-up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24629" name="Picture 1" descr="A close-up of a test results&#10;&#10;AI-generated content may be incorrect."/>
                    <pic:cNvPicPr/>
                  </pic:nvPicPr>
                  <pic:blipFill>
                    <a:blip r:embed="rId20"/>
                    <a:stretch>
                      <a:fillRect/>
                    </a:stretch>
                  </pic:blipFill>
                  <pic:spPr>
                    <a:xfrm>
                      <a:off x="0" y="0"/>
                      <a:ext cx="5486400" cy="1991995"/>
                    </a:xfrm>
                    <a:prstGeom prst="rect">
                      <a:avLst/>
                    </a:prstGeom>
                  </pic:spPr>
                </pic:pic>
              </a:graphicData>
            </a:graphic>
          </wp:inline>
        </w:drawing>
      </w:r>
    </w:p>
    <w:p w14:paraId="6F68D07E" w14:textId="2313561B" w:rsidR="00B2102D" w:rsidRDefault="00B2102D" w:rsidP="001F3FB9">
      <w:r w:rsidRPr="00707F00">
        <w:rPr>
          <w:noProof/>
        </w:rPr>
        <w:lastRenderedPageBreak/>
        <w:drawing>
          <wp:inline distT="0" distB="0" distL="0" distR="0" wp14:anchorId="37DB05AD" wp14:editId="68759CB4">
            <wp:extent cx="5486400" cy="2521585"/>
            <wp:effectExtent l="0" t="0" r="0" b="0"/>
            <wp:docPr id="1116868445" name="Picture 1" descr="A graph showing a number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68445" name="Picture 1" descr="A graph showing a number of blue lines&#10;&#10;AI-generated content may be incorrect."/>
                    <pic:cNvPicPr/>
                  </pic:nvPicPr>
                  <pic:blipFill>
                    <a:blip r:embed="rId21"/>
                    <a:stretch>
                      <a:fillRect/>
                    </a:stretch>
                  </pic:blipFill>
                  <pic:spPr>
                    <a:xfrm>
                      <a:off x="0" y="0"/>
                      <a:ext cx="5486400" cy="2521585"/>
                    </a:xfrm>
                    <a:prstGeom prst="rect">
                      <a:avLst/>
                    </a:prstGeom>
                  </pic:spPr>
                </pic:pic>
              </a:graphicData>
            </a:graphic>
          </wp:inline>
        </w:drawing>
      </w:r>
    </w:p>
    <w:p w14:paraId="554BEB16" w14:textId="111252C6" w:rsidR="00037A36" w:rsidRPr="00242640" w:rsidRDefault="00037A36" w:rsidP="001F3FB9">
      <w:pPr>
        <w:rPr>
          <w:sz w:val="16"/>
          <w:szCs w:val="16"/>
        </w:rPr>
      </w:pPr>
      <w:r w:rsidRPr="00242640">
        <w:rPr>
          <w:sz w:val="16"/>
          <w:szCs w:val="16"/>
        </w:rPr>
        <w:t xml:space="preserve">Figure 6 </w:t>
      </w:r>
      <w:r w:rsidR="004B16A6" w:rsidRPr="00853F78">
        <w:rPr>
          <w:sz w:val="16"/>
          <w:szCs w:val="16"/>
        </w:rPr>
        <w:t>OLS regression summary</w:t>
      </w:r>
      <w:r w:rsidR="00242640" w:rsidRPr="00242640">
        <w:rPr>
          <w:sz w:val="16"/>
          <w:szCs w:val="16"/>
        </w:rPr>
        <w:t xml:space="preserve"> and plot</w:t>
      </w:r>
    </w:p>
    <w:p w14:paraId="670CD941" w14:textId="77777777" w:rsidR="004502F4" w:rsidRPr="00762BE8" w:rsidRDefault="004502F4" w:rsidP="004502F4">
      <w:pPr>
        <w:pStyle w:val="ListParagraph"/>
        <w:spacing w:after="160" w:line="278" w:lineRule="auto"/>
      </w:pPr>
      <w:r w:rsidRPr="00762BE8">
        <w:t>Result of HAC:</w:t>
      </w:r>
    </w:p>
    <w:p w14:paraId="75D82D9B" w14:textId="77777777" w:rsidR="00853F78" w:rsidRPr="00853F78" w:rsidRDefault="00853F78" w:rsidP="00853F78">
      <w:pPr>
        <w:pStyle w:val="ListParagraph"/>
        <w:spacing w:after="160" w:line="278" w:lineRule="auto"/>
      </w:pPr>
      <w:r w:rsidRPr="00853F78">
        <w:t>The OLS regression summary reveals varying levels of model performance across the three health outcomes. The model for Life Expectancy demonstrates very strong explanatory power, with an R-squared value of 0.867, indicating that approximately 87% of the variability in life expectancy is captured by the selected predictors. The high F-statistic (25,410) and a near-zero p-value confirm that the overall model is statistically significant. This is further supported by a low AIC (90,270) and BIC (90,550), which signal a strong model fit.</w:t>
      </w:r>
    </w:p>
    <w:p w14:paraId="015A7C36" w14:textId="77777777" w:rsidR="00853F78" w:rsidRPr="00853F78" w:rsidRDefault="00853F78" w:rsidP="00853F78">
      <w:pPr>
        <w:pStyle w:val="ListParagraph"/>
        <w:spacing w:after="160" w:line="278" w:lineRule="auto"/>
      </w:pPr>
      <w:r w:rsidRPr="00853F78">
        <w:t xml:space="preserve">In contrast, the model for </w:t>
      </w:r>
      <w:proofErr w:type="gramStart"/>
      <w:r w:rsidRPr="00853F78">
        <w:t>Cardiovascular Diseases</w:t>
      </w:r>
      <w:proofErr w:type="gramEnd"/>
      <w:r w:rsidRPr="00853F78">
        <w:t xml:space="preserve"> shows notably weaker performance. The R-squared value is just 0.237, meaning only 24% of the variance is explained by the predictors. While the F-statistic (5.258) is statistically significant, the high AIC (201,200) and BIC (201,500) suggest limited predictive capacity and indicate the potential need for structural improvements or the inclusion of additional explanatory variables.</w:t>
      </w:r>
    </w:p>
    <w:p w14:paraId="075BE27C" w14:textId="28A6FCEE" w:rsidR="00853F78" w:rsidRPr="00853F78" w:rsidRDefault="00853F78" w:rsidP="00853F78">
      <w:pPr>
        <w:pStyle w:val="ListParagraph"/>
        <w:spacing w:after="160" w:line="278" w:lineRule="auto"/>
      </w:pPr>
      <w:r w:rsidRPr="00853F78">
        <w:t xml:space="preserve">The Diabetes model falls between these two extremes, with a moderate R-squared of 0.485, implying that nearly 49% of the variation in diabetes prevalence is explained by the </w:t>
      </w:r>
      <w:proofErr w:type="gramStart"/>
      <w:r w:rsidRPr="00853F78">
        <w:t xml:space="preserve">model </w:t>
      </w:r>
      <w:r w:rsidR="0006398F">
        <w:t>,</w:t>
      </w:r>
      <w:proofErr w:type="gramEnd"/>
      <w:r w:rsidR="0006398F">
        <w:t xml:space="preserve"> </w:t>
      </w:r>
      <w:r w:rsidRPr="00853F78">
        <w:t xml:space="preserve"> a respectable figure for population-level health data. The model also shows a strong F-statistic (</w:t>
      </w:r>
      <w:r w:rsidRPr="00853F78">
        <w:rPr>
          <w:b/>
          <w:bCs/>
        </w:rPr>
        <w:t>627.9</w:t>
      </w:r>
      <w:r w:rsidRPr="00853F78">
        <w:t>) and comparatively lower AIC (83,540) and BIC (83,820) values, indicating a better fit than the cardiovascular disease model, though still not as strong as the life expectancy model.</w:t>
      </w:r>
    </w:p>
    <w:p w14:paraId="6B0C71BB" w14:textId="77777777" w:rsidR="00853F78" w:rsidRPr="00853F78" w:rsidRDefault="00853F78" w:rsidP="00853F78">
      <w:pPr>
        <w:pStyle w:val="ListParagraph"/>
        <w:spacing w:after="160" w:line="278" w:lineRule="auto"/>
      </w:pPr>
      <w:r w:rsidRPr="00853F78">
        <w:t>Overall, these results suggest that the predictors are highly effective in modeling life expectancy, moderately effective for diabetes, and considerably less effective for cardiovascular diseases. This highlights the need for further feature refinement or the adoption of alternative modeling approaches for cardiovascular health outcomes.</w:t>
      </w:r>
    </w:p>
    <w:p w14:paraId="49C5F2DC" w14:textId="2BF51FF8" w:rsidR="004502F4" w:rsidRDefault="004502F4" w:rsidP="004502F4">
      <w:pPr>
        <w:pStyle w:val="ListParagraph"/>
        <w:spacing w:after="160" w:line="278" w:lineRule="auto"/>
      </w:pPr>
    </w:p>
    <w:p w14:paraId="03ED53C1" w14:textId="77777777" w:rsidR="004502F4" w:rsidRPr="00762BE8" w:rsidRDefault="004502F4" w:rsidP="004502F4">
      <w:pPr>
        <w:pStyle w:val="ListParagraph"/>
        <w:spacing w:after="160" w:line="278" w:lineRule="auto"/>
      </w:pPr>
    </w:p>
    <w:p w14:paraId="4A02CAE5" w14:textId="18215B3B" w:rsidR="004502F4" w:rsidRPr="00762BE8" w:rsidRDefault="004502F4" w:rsidP="004502F4">
      <w:pPr>
        <w:pStyle w:val="ListParagraph"/>
        <w:spacing w:after="160" w:line="278" w:lineRule="auto"/>
      </w:pPr>
      <w:r w:rsidRPr="00762BE8">
        <w:t>Stationary Check (ADF</w:t>
      </w:r>
      <w:proofErr w:type="gramStart"/>
      <w:r w:rsidRPr="00762BE8">
        <w:t>)</w:t>
      </w:r>
      <w:r>
        <w:t xml:space="preserve"> :</w:t>
      </w:r>
      <w:proofErr w:type="gramEnd"/>
    </w:p>
    <w:p w14:paraId="2F302384" w14:textId="161A4CEF" w:rsidR="00BF23D4" w:rsidRPr="00BF23D4" w:rsidRDefault="00BF23D4" w:rsidP="00641B6D">
      <w:pPr>
        <w:ind w:left="720"/>
      </w:pPr>
      <w:r w:rsidRPr="00BF23D4">
        <w:lastRenderedPageBreak/>
        <w:t>The Augmented Dickey-Fuller (ADF) test was applied to assess whether the time series data are stationary</w:t>
      </w:r>
      <w:r w:rsidR="00641B6D" w:rsidRPr="00AA198C">
        <w:t>,</w:t>
      </w:r>
      <w:r w:rsidRPr="00BF23D4">
        <w:t xml:space="preserve"> a critical assumption for many time-series models, including ARIMA. Stationarity implies that a time series' statistical properties, such as mean and variance, remain constant over time. The ADF test evaluates the presence of a unit root; a p-value less than 0.05 indicates stationarity (no unit root), while a higher p-value suggests non-stationarity, necessitating transformations such as differencing before modeling.</w:t>
      </w:r>
    </w:p>
    <w:p w14:paraId="64CF4D1A" w14:textId="77777777" w:rsidR="00BF23D4" w:rsidRPr="00BF23D4" w:rsidRDefault="00BF23D4" w:rsidP="00641B6D">
      <w:pPr>
        <w:ind w:left="720"/>
      </w:pPr>
      <w:r w:rsidRPr="00BF23D4">
        <w:t>In this study, residual diagnostics were used to confirm that key regression assumptions were met, thereby improving model reliability and interpretability. The ADF test played an essential role in determining whether transformation was needed before applying time-series models.</w:t>
      </w:r>
    </w:p>
    <w:p w14:paraId="14BB9C52" w14:textId="438B9AD4" w:rsidR="00BF23D4" w:rsidRPr="00BF23D4" w:rsidRDefault="00BF23D4" w:rsidP="00225658">
      <w:pPr>
        <w:ind w:left="720"/>
      </w:pPr>
      <w:r w:rsidRPr="00BF23D4">
        <w:t xml:space="preserve">For all three </w:t>
      </w:r>
      <w:proofErr w:type="gramStart"/>
      <w:r w:rsidRPr="00BF23D4">
        <w:t xml:space="preserve">targets </w:t>
      </w:r>
      <w:r w:rsidR="00641B6D" w:rsidRPr="00AA198C">
        <w:t>,</w:t>
      </w:r>
      <w:proofErr w:type="gramEnd"/>
      <w:r w:rsidR="00641B6D" w:rsidRPr="00AA198C">
        <w:t xml:space="preserve"> </w:t>
      </w:r>
      <w:r w:rsidRPr="00BF23D4">
        <w:t>Life Expectancy, Cardiovascular Diseases, and Diabetes</w:t>
      </w:r>
      <w:r w:rsidR="00641B6D" w:rsidRPr="00AA198C">
        <w:t xml:space="preserve">, </w:t>
      </w:r>
      <w:r w:rsidRPr="00BF23D4">
        <w:t>the ADF test strongly rejected the null hypothesis of a unit root. Each yielded test statistics well below critical thresholds and extremely small p-values, confirming that the residuals are stationary. This is an encouraging result, as stationary residuals provide a stable basis for forecasting and reduce the risk of spurious model conclusions.</w:t>
      </w:r>
    </w:p>
    <w:p w14:paraId="7C68B001" w14:textId="77777777" w:rsidR="00BF23D4" w:rsidRPr="00BF23D4" w:rsidRDefault="00BF23D4" w:rsidP="00B40B96">
      <w:pPr>
        <w:ind w:firstLine="720"/>
      </w:pPr>
      <w:r w:rsidRPr="00BF23D4">
        <w:t>Residual Diagnostics:</w:t>
      </w:r>
    </w:p>
    <w:p w14:paraId="57351BBC" w14:textId="6136E82B" w:rsidR="00BF23D4" w:rsidRPr="00BF23D4" w:rsidRDefault="00BF23D4" w:rsidP="00B40B96">
      <w:pPr>
        <w:ind w:left="720"/>
      </w:pPr>
      <w:r w:rsidRPr="00BF23D4">
        <w:t xml:space="preserve">Despite favorable stationarity results, the residual diagnostics also uncovered consistent patterns of statistical irregularities. The Breusch–Pagan test returned highly significant results (p-values near zero) for all three models, indicating the presence of </w:t>
      </w:r>
      <w:proofErr w:type="gramStart"/>
      <w:r w:rsidRPr="00BF23D4">
        <w:t xml:space="preserve">heteroscedasticity </w:t>
      </w:r>
      <w:r w:rsidR="0006398F">
        <w:t>,</w:t>
      </w:r>
      <w:proofErr w:type="gramEnd"/>
      <w:r w:rsidR="0006398F">
        <w:t xml:space="preserve"> </w:t>
      </w:r>
      <w:r w:rsidRPr="00BF23D4">
        <w:t xml:space="preserve"> a violation of classical regression assumptions that can compromise the validity of statistical inference.</w:t>
      </w:r>
    </w:p>
    <w:p w14:paraId="2B75E16D" w14:textId="77777777" w:rsidR="00BF23D4" w:rsidRPr="00BF23D4" w:rsidRDefault="00BF23D4" w:rsidP="00B40B96">
      <w:pPr>
        <w:ind w:left="720"/>
      </w:pPr>
      <w:r w:rsidRPr="00BF23D4">
        <w:t>Furthermore, the Ljung–Box test yielded p-values of 0.0 at lag 10 across all models, signaling significant autocorrelation in the residuals. This suggests that model errors are not independently distributed over time and may reflect underlying temporal dependencies not fully captured by the models.</w:t>
      </w:r>
    </w:p>
    <w:p w14:paraId="6455DC2D" w14:textId="59E14813" w:rsidR="00BF23D4" w:rsidRPr="00BF23D4" w:rsidRDefault="00BF23D4" w:rsidP="00B40B96">
      <w:pPr>
        <w:ind w:left="720"/>
      </w:pPr>
      <w:r w:rsidRPr="00BF23D4">
        <w:t xml:space="preserve">In summary, while the ADF tests confirm residual stationarity, both heteroscedasticity and autocorrelation are present, indicating that the error terms are neither consistent nor independent. These issues can be addressed using Heteroskedasticity and Autocorrelation Consistent (HAC) standard errors, which were applied in this analysis to enhance the robustness of statistical inference. However, further </w:t>
      </w:r>
      <w:proofErr w:type="gramStart"/>
      <w:r w:rsidRPr="00BF23D4">
        <w:t xml:space="preserve">improvements </w:t>
      </w:r>
      <w:r w:rsidR="0006398F">
        <w:t>,</w:t>
      </w:r>
      <w:proofErr w:type="gramEnd"/>
      <w:r w:rsidR="0006398F">
        <w:t xml:space="preserve"> </w:t>
      </w:r>
      <w:r w:rsidRPr="00BF23D4">
        <w:t xml:space="preserve"> such as autoregressive residual modeling, GARCH models, or more dynamic forecasting </w:t>
      </w:r>
      <w:proofErr w:type="gramStart"/>
      <w:r w:rsidRPr="00BF23D4">
        <w:t xml:space="preserve">techniques </w:t>
      </w:r>
      <w:r w:rsidR="0006398F">
        <w:t>,</w:t>
      </w:r>
      <w:proofErr w:type="gramEnd"/>
      <w:r w:rsidR="0006398F">
        <w:t xml:space="preserve"> </w:t>
      </w:r>
      <w:r w:rsidRPr="00BF23D4">
        <w:t xml:space="preserve"> may be warranted to fully address these violations and improve overall model performance.</w:t>
      </w:r>
    </w:p>
    <w:p w14:paraId="20D22CBB" w14:textId="510F7C60" w:rsidR="004440C1" w:rsidRPr="00364531" w:rsidRDefault="004440C1" w:rsidP="004440C1">
      <w:pPr>
        <w:pStyle w:val="ListParagraph"/>
        <w:numPr>
          <w:ilvl w:val="0"/>
          <w:numId w:val="34"/>
        </w:numPr>
        <w:spacing w:after="160" w:line="278" w:lineRule="auto"/>
        <w:rPr>
          <w:b/>
          <w:bCs/>
        </w:rPr>
      </w:pPr>
      <w:r w:rsidRPr="00364531">
        <w:rPr>
          <w:b/>
          <w:bCs/>
        </w:rPr>
        <w:t>ACF and PACF plot</w:t>
      </w:r>
    </w:p>
    <w:p w14:paraId="3A0AB436" w14:textId="77777777" w:rsidR="004440C1" w:rsidRDefault="004440C1" w:rsidP="004440C1">
      <w:pPr>
        <w:pStyle w:val="ListParagraph"/>
      </w:pPr>
      <w:r w:rsidRPr="00364531">
        <w:t>ACF (Autocorrelation Function) and PACF (Partial Autocorrelation Function) plots are visual tools used to analyze the correlation structure of time series data. They help identify patterns and dependencies between data points at different lags (time intervals) and are crucial for determining appropriate models for time series forecasting, particularly AR (Autoregressive) and MA (Moving Average) models.</w:t>
      </w:r>
    </w:p>
    <w:p w14:paraId="33686000" w14:textId="77777777" w:rsidR="004440C1" w:rsidRDefault="004440C1" w:rsidP="004440C1">
      <w:pPr>
        <w:pStyle w:val="ListParagraph"/>
      </w:pPr>
    </w:p>
    <w:p w14:paraId="627CA34D" w14:textId="0F51FC82" w:rsidR="004440C1" w:rsidRDefault="00C3659D" w:rsidP="004440C1">
      <w:pPr>
        <w:pStyle w:val="ListParagraph"/>
      </w:pPr>
      <w:r>
        <w:rPr>
          <w:noProof/>
        </w:rPr>
        <w:lastRenderedPageBreak/>
        <w:drawing>
          <wp:inline distT="0" distB="0" distL="0" distR="0" wp14:anchorId="5750C9E9" wp14:editId="515EE2CF">
            <wp:extent cx="5486400" cy="4243070"/>
            <wp:effectExtent l="0" t="0" r="0" b="5080"/>
            <wp:docPr id="1580696724" name="Picture 2"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96724" name="Picture 2" descr="A graph of a graph of a graph&#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4243070"/>
                    </a:xfrm>
                    <a:prstGeom prst="rect">
                      <a:avLst/>
                    </a:prstGeom>
                    <a:noFill/>
                    <a:ln>
                      <a:noFill/>
                    </a:ln>
                  </pic:spPr>
                </pic:pic>
              </a:graphicData>
            </a:graphic>
          </wp:inline>
        </w:drawing>
      </w:r>
    </w:p>
    <w:p w14:paraId="191E980C" w14:textId="42DC797F" w:rsidR="00C3659D" w:rsidRDefault="00864441" w:rsidP="004440C1">
      <w:pPr>
        <w:pStyle w:val="ListParagraph"/>
      </w:pPr>
      <w:r>
        <w:rPr>
          <w:noProof/>
        </w:rPr>
        <w:lastRenderedPageBreak/>
        <w:drawing>
          <wp:inline distT="0" distB="0" distL="0" distR="0" wp14:anchorId="1F2DD5B4" wp14:editId="3C6C28B1">
            <wp:extent cx="5486400" cy="4243070"/>
            <wp:effectExtent l="0" t="0" r="0" b="5080"/>
            <wp:docPr id="2013906542" name="Picture 3" descr="A graph of a graph of a dise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06542" name="Picture 3" descr="A graph of a graph of a diseas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4243070"/>
                    </a:xfrm>
                    <a:prstGeom prst="rect">
                      <a:avLst/>
                    </a:prstGeom>
                    <a:noFill/>
                    <a:ln>
                      <a:noFill/>
                    </a:ln>
                  </pic:spPr>
                </pic:pic>
              </a:graphicData>
            </a:graphic>
          </wp:inline>
        </w:drawing>
      </w:r>
    </w:p>
    <w:p w14:paraId="6305493B" w14:textId="5CD74123" w:rsidR="00131C94" w:rsidRDefault="00131C94" w:rsidP="004440C1">
      <w:pPr>
        <w:pStyle w:val="ListParagraph"/>
      </w:pPr>
      <w:r>
        <w:rPr>
          <w:noProof/>
        </w:rPr>
        <w:lastRenderedPageBreak/>
        <w:drawing>
          <wp:inline distT="0" distB="0" distL="0" distR="0" wp14:anchorId="48EABA59" wp14:editId="6FFBD1FA">
            <wp:extent cx="5486400" cy="4243070"/>
            <wp:effectExtent l="0" t="0" r="0" b="5080"/>
            <wp:docPr id="1150926999" name="Picture 4" descr="A graph of a patient's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26999" name="Picture 4" descr="A graph of a patient's data&#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4243070"/>
                    </a:xfrm>
                    <a:prstGeom prst="rect">
                      <a:avLst/>
                    </a:prstGeom>
                    <a:noFill/>
                    <a:ln>
                      <a:noFill/>
                    </a:ln>
                  </pic:spPr>
                </pic:pic>
              </a:graphicData>
            </a:graphic>
          </wp:inline>
        </w:drawing>
      </w:r>
    </w:p>
    <w:p w14:paraId="3DD3CB72" w14:textId="77777777" w:rsidR="00242640" w:rsidRPr="00242640" w:rsidRDefault="00242640" w:rsidP="00242640">
      <w:pPr>
        <w:pStyle w:val="ListParagraph"/>
        <w:rPr>
          <w:sz w:val="16"/>
          <w:szCs w:val="16"/>
        </w:rPr>
      </w:pPr>
      <w:r w:rsidRPr="00242640">
        <w:rPr>
          <w:sz w:val="16"/>
          <w:szCs w:val="16"/>
        </w:rPr>
        <w:t>Figure 7 ACF and PACF</w:t>
      </w:r>
    </w:p>
    <w:p w14:paraId="4005E94B" w14:textId="77777777" w:rsidR="00242640" w:rsidRDefault="00242640" w:rsidP="004440C1">
      <w:pPr>
        <w:pStyle w:val="ListParagraph"/>
      </w:pPr>
    </w:p>
    <w:p w14:paraId="68280964" w14:textId="47B050E3" w:rsidR="00B2102D" w:rsidRDefault="00B2102D" w:rsidP="001F3FB9"/>
    <w:p w14:paraId="49B1C77A" w14:textId="77777777" w:rsidR="00394C16" w:rsidRDefault="00394C16" w:rsidP="001F3FB9"/>
    <w:p w14:paraId="2A19ADA1" w14:textId="77777777" w:rsidR="00394C16" w:rsidRDefault="00394C16" w:rsidP="001F3FB9"/>
    <w:p w14:paraId="06F11872" w14:textId="77777777" w:rsidR="00394C16" w:rsidRDefault="00394C16" w:rsidP="001F3FB9"/>
    <w:p w14:paraId="3C2D0B8F" w14:textId="77777777" w:rsidR="00394C16" w:rsidRDefault="00394C16" w:rsidP="001F3FB9"/>
    <w:p w14:paraId="4229EA9E" w14:textId="77777777" w:rsidR="00394C16" w:rsidRDefault="00394C16" w:rsidP="001F3FB9"/>
    <w:p w14:paraId="5BCDF4D3" w14:textId="77777777" w:rsidR="00394C16" w:rsidRDefault="00394C16" w:rsidP="001F3FB9"/>
    <w:p w14:paraId="45459909" w14:textId="77777777" w:rsidR="00394C16" w:rsidRDefault="00394C16" w:rsidP="001F3FB9"/>
    <w:p w14:paraId="77E14648" w14:textId="77777777" w:rsidR="00394C16" w:rsidRDefault="00394C16" w:rsidP="001F3FB9"/>
    <w:p w14:paraId="265B03E8" w14:textId="77777777" w:rsidR="00394C16" w:rsidRDefault="00394C16" w:rsidP="001F3FB9"/>
    <w:p w14:paraId="145F4766" w14:textId="77777777" w:rsidR="00394C16" w:rsidRDefault="00394C16" w:rsidP="001F3FB9"/>
    <w:p w14:paraId="21A87CDE" w14:textId="77777777" w:rsidR="00394C16" w:rsidRDefault="00394C16" w:rsidP="001F3FB9"/>
    <w:p w14:paraId="6E2CAA5E" w14:textId="64807939" w:rsidR="00394C16" w:rsidRPr="00394C16" w:rsidRDefault="00CD7AB6" w:rsidP="00394C16">
      <w:pPr>
        <w:pStyle w:val="ListParagraph"/>
        <w:numPr>
          <w:ilvl w:val="0"/>
          <w:numId w:val="39"/>
        </w:numPr>
        <w:rPr>
          <w:b/>
          <w:bCs/>
        </w:rPr>
      </w:pPr>
      <w:r w:rsidRPr="00154518">
        <w:rPr>
          <w:b/>
          <w:bCs/>
        </w:rPr>
        <w:t>Final Model Training and Forecasting</w:t>
      </w:r>
    </w:p>
    <w:p w14:paraId="605BEEEF" w14:textId="15DF7B03" w:rsidR="00154518" w:rsidRDefault="00D00105" w:rsidP="00154518">
      <w:pPr>
        <w:rPr>
          <w:b/>
          <w:bCs/>
        </w:rPr>
      </w:pPr>
      <w:r w:rsidRPr="00321A3B">
        <w:rPr>
          <w:noProof/>
        </w:rPr>
        <w:drawing>
          <wp:inline distT="0" distB="0" distL="0" distR="0" wp14:anchorId="397EDD22" wp14:editId="52F64049">
            <wp:extent cx="3825572" cy="327688"/>
            <wp:effectExtent l="0" t="0" r="3810" b="0"/>
            <wp:docPr id="136525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54880" name=""/>
                    <pic:cNvPicPr/>
                  </pic:nvPicPr>
                  <pic:blipFill>
                    <a:blip r:embed="rId25"/>
                    <a:stretch>
                      <a:fillRect/>
                    </a:stretch>
                  </pic:blipFill>
                  <pic:spPr>
                    <a:xfrm>
                      <a:off x="0" y="0"/>
                      <a:ext cx="3825572" cy="327688"/>
                    </a:xfrm>
                    <a:prstGeom prst="rect">
                      <a:avLst/>
                    </a:prstGeom>
                  </pic:spPr>
                </pic:pic>
              </a:graphicData>
            </a:graphic>
          </wp:inline>
        </w:drawing>
      </w:r>
    </w:p>
    <w:p w14:paraId="5B4B378E" w14:textId="7DF8FED8" w:rsidR="00CD7AB6" w:rsidRDefault="00394C16" w:rsidP="001F3FB9">
      <w:pPr>
        <w:rPr>
          <w:b/>
          <w:bCs/>
        </w:rPr>
      </w:pPr>
      <w:r w:rsidRPr="003E5539">
        <w:rPr>
          <w:noProof/>
        </w:rPr>
        <w:drawing>
          <wp:inline distT="0" distB="0" distL="0" distR="0" wp14:anchorId="5F09019B" wp14:editId="778F8E24">
            <wp:extent cx="5486400" cy="4078605"/>
            <wp:effectExtent l="0" t="0" r="0" b="0"/>
            <wp:docPr id="606118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18815" name="Picture 1" descr="A screenshot of a computer&#10;&#10;AI-generated content may be incorrect."/>
                    <pic:cNvPicPr/>
                  </pic:nvPicPr>
                  <pic:blipFill>
                    <a:blip r:embed="rId26"/>
                    <a:stretch>
                      <a:fillRect/>
                    </a:stretch>
                  </pic:blipFill>
                  <pic:spPr>
                    <a:xfrm>
                      <a:off x="0" y="0"/>
                      <a:ext cx="5486400" cy="4078605"/>
                    </a:xfrm>
                    <a:prstGeom prst="rect">
                      <a:avLst/>
                    </a:prstGeom>
                  </pic:spPr>
                </pic:pic>
              </a:graphicData>
            </a:graphic>
          </wp:inline>
        </w:drawing>
      </w:r>
    </w:p>
    <w:p w14:paraId="74956C7D" w14:textId="4FAFEEE2" w:rsidR="00037A36" w:rsidRDefault="00242640" w:rsidP="001F3FB9">
      <w:pPr>
        <w:rPr>
          <w:sz w:val="16"/>
          <w:szCs w:val="16"/>
        </w:rPr>
      </w:pPr>
      <w:r w:rsidRPr="00242640">
        <w:rPr>
          <w:sz w:val="16"/>
          <w:szCs w:val="16"/>
        </w:rPr>
        <w:t>Figure 8 Summary of Best Models per Country and Target</w:t>
      </w:r>
    </w:p>
    <w:p w14:paraId="5312DF75" w14:textId="77777777" w:rsidR="00FC5660" w:rsidRPr="001F3FB9" w:rsidRDefault="00FC5660" w:rsidP="001F3FB9">
      <w:pPr>
        <w:rPr>
          <w:sz w:val="16"/>
          <w:szCs w:val="16"/>
        </w:rPr>
      </w:pPr>
    </w:p>
    <w:p w14:paraId="0B9163AD" w14:textId="724A339A" w:rsidR="001F3FB9" w:rsidRPr="00987038" w:rsidRDefault="001F3FB9" w:rsidP="00987038">
      <w:pPr>
        <w:pStyle w:val="ListParagraph"/>
        <w:numPr>
          <w:ilvl w:val="0"/>
          <w:numId w:val="35"/>
        </w:numPr>
        <w:rPr>
          <w:b/>
          <w:bCs/>
        </w:rPr>
      </w:pPr>
      <w:r w:rsidRPr="00987038">
        <w:rPr>
          <w:b/>
          <w:bCs/>
        </w:rPr>
        <w:t>Model Performance Evaluation</w:t>
      </w:r>
    </w:p>
    <w:p w14:paraId="63A9A2EF" w14:textId="757E3C41" w:rsidR="001F3FB9" w:rsidRPr="001F3FB9" w:rsidRDefault="001F3FB9" w:rsidP="001F3FB9">
      <w:r w:rsidRPr="001F3FB9">
        <w:t xml:space="preserve">Performance was measured using R², RMSE, and MAPE where applicable. Results </w:t>
      </w:r>
      <w:r w:rsidR="006F7B92">
        <w:t xml:space="preserve">refer to Appendix    and </w:t>
      </w:r>
      <w:r w:rsidRPr="001F3FB9">
        <w:t>are summarized as follows:</w:t>
      </w:r>
    </w:p>
    <w:p w14:paraId="7DDCA8C6" w14:textId="11C137A6" w:rsidR="001F3FB9" w:rsidRPr="001F3FB9" w:rsidRDefault="001F3FB9" w:rsidP="001F3FB9">
      <w:pPr>
        <w:numPr>
          <w:ilvl w:val="0"/>
          <w:numId w:val="23"/>
        </w:numPr>
      </w:pPr>
      <w:r w:rsidRPr="001F3FB9">
        <w:t>Life Expectancy: R² = 0.867; high model accuracy; RMSE values indicated excellent fit.</w:t>
      </w:r>
    </w:p>
    <w:p w14:paraId="1543C119" w14:textId="77777777" w:rsidR="001F3FB9" w:rsidRPr="001F3FB9" w:rsidRDefault="001F3FB9" w:rsidP="001F3FB9">
      <w:pPr>
        <w:numPr>
          <w:ilvl w:val="0"/>
          <w:numId w:val="23"/>
        </w:numPr>
      </w:pPr>
      <w:r w:rsidRPr="001F3FB9">
        <w:t>Diabetes: R² = 0.485; moderate predictive power, with acceptable RMSE and AIC.</w:t>
      </w:r>
    </w:p>
    <w:p w14:paraId="635397A6" w14:textId="77777777" w:rsidR="001F3FB9" w:rsidRDefault="001F3FB9" w:rsidP="001F3FB9">
      <w:pPr>
        <w:numPr>
          <w:ilvl w:val="0"/>
          <w:numId w:val="23"/>
        </w:numPr>
      </w:pPr>
      <w:r w:rsidRPr="001F3FB9">
        <w:t>Cardiovascular Diseases: R² = 0.237; weak predictive power, suggesting missing explanatory variables or need for non-linear modeling.</w:t>
      </w:r>
    </w:p>
    <w:p w14:paraId="18EDA4A8" w14:textId="77777777" w:rsidR="001F3FB9" w:rsidRDefault="001F3FB9" w:rsidP="001F3FB9">
      <w:r w:rsidRPr="001F3FB9">
        <w:lastRenderedPageBreak/>
        <w:t>The Random Forest model outperformed others in forecasting accuracy and was selected for final forecasts. Its non-parametric nature and robustness to non-linearity made it ideal for modeling complex interactions in the data.</w:t>
      </w:r>
    </w:p>
    <w:p w14:paraId="18BB87C1" w14:textId="4FA07D32" w:rsidR="00816B3F" w:rsidRPr="00AC4765" w:rsidRDefault="00816B3F" w:rsidP="00816B3F">
      <w:pPr>
        <w:pStyle w:val="ListParagraph"/>
        <w:numPr>
          <w:ilvl w:val="0"/>
          <w:numId w:val="35"/>
        </w:numPr>
        <w:rPr>
          <w:b/>
          <w:bCs/>
        </w:rPr>
      </w:pPr>
      <w:r w:rsidRPr="00AC4765">
        <w:rPr>
          <w:b/>
          <w:bCs/>
        </w:rPr>
        <w:t xml:space="preserve">Plot </w:t>
      </w:r>
      <w:r w:rsidR="00750BCD" w:rsidRPr="00AC4765">
        <w:rPr>
          <w:b/>
          <w:bCs/>
        </w:rPr>
        <w:t>Comparison ARIMA, Prophet and Random Forest</w:t>
      </w:r>
      <w:r w:rsidR="00AC4765" w:rsidRPr="00AC4765">
        <w:rPr>
          <w:b/>
          <w:bCs/>
        </w:rPr>
        <w:t xml:space="preserve"> for 4 Countries</w:t>
      </w:r>
    </w:p>
    <w:p w14:paraId="398FEF2C" w14:textId="533BBECD" w:rsidR="00750BCD" w:rsidRPr="001F3FB9" w:rsidRDefault="00750BCD" w:rsidP="00750BCD">
      <w:r>
        <w:rPr>
          <w:noProof/>
        </w:rPr>
        <w:drawing>
          <wp:inline distT="0" distB="0" distL="0" distR="0" wp14:anchorId="7BD5561D" wp14:editId="60581911">
            <wp:extent cx="5943600" cy="3702685"/>
            <wp:effectExtent l="0" t="0" r="0" b="0"/>
            <wp:docPr id="675299757"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99757" name="Picture 2" descr="A screenshot of a graph&#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702685"/>
                    </a:xfrm>
                    <a:prstGeom prst="rect">
                      <a:avLst/>
                    </a:prstGeom>
                    <a:noFill/>
                    <a:ln>
                      <a:noFill/>
                    </a:ln>
                  </pic:spPr>
                </pic:pic>
              </a:graphicData>
            </a:graphic>
          </wp:inline>
        </w:drawing>
      </w:r>
    </w:p>
    <w:p w14:paraId="6FD28357" w14:textId="1379F207" w:rsidR="001F3FB9" w:rsidRPr="00987038" w:rsidRDefault="001F3FB9" w:rsidP="00987038">
      <w:pPr>
        <w:pStyle w:val="ListParagraph"/>
        <w:numPr>
          <w:ilvl w:val="0"/>
          <w:numId w:val="36"/>
        </w:numPr>
        <w:rPr>
          <w:b/>
          <w:bCs/>
        </w:rPr>
      </w:pPr>
      <w:r w:rsidRPr="00987038">
        <w:rPr>
          <w:b/>
          <w:bCs/>
        </w:rPr>
        <w:t>Forecasting and Results Interpretation</w:t>
      </w:r>
    </w:p>
    <w:p w14:paraId="35C03051" w14:textId="77777777" w:rsidR="00D45BDB" w:rsidRDefault="00D45BDB" w:rsidP="001F3FB9"/>
    <w:p w14:paraId="7A05974A" w14:textId="1640023C" w:rsidR="001F3FB9" w:rsidRPr="001F3FB9" w:rsidRDefault="00D45BDB" w:rsidP="001F3FB9">
      <w:r>
        <w:t xml:space="preserve">Since </w:t>
      </w:r>
      <w:r w:rsidR="00F35584">
        <w:t>the result of Random Forest is the best among three model methods, therefore u</w:t>
      </w:r>
      <w:r w:rsidR="001F3FB9" w:rsidRPr="001F3FB9">
        <w:t>sing Random Forest, forecasts were generated for all three health outcomes. Visualizations (line plots) comparing actual vs. predicted values across the 10 selected countries demonstrated strong alignment for life expectancy and diabetes. For cardiovascular diseases, discrepancies suggested the need for further refinement, possibly incorporating additional behavioral or healthcare system variables.</w:t>
      </w:r>
    </w:p>
    <w:p w14:paraId="4389E74C" w14:textId="063BE679" w:rsidR="001F3FB9" w:rsidRDefault="001F3FB9" w:rsidP="00987038">
      <w:pPr>
        <w:pStyle w:val="ListParagraph"/>
        <w:numPr>
          <w:ilvl w:val="0"/>
          <w:numId w:val="37"/>
        </w:numPr>
        <w:rPr>
          <w:b/>
          <w:bCs/>
        </w:rPr>
      </w:pPr>
      <w:r w:rsidRPr="00987038">
        <w:rPr>
          <w:b/>
          <w:bCs/>
        </w:rPr>
        <w:t>Key Insights</w:t>
      </w:r>
    </w:p>
    <w:p w14:paraId="4BF9E49E" w14:textId="77777777" w:rsidR="008F3E8F" w:rsidRPr="00987038" w:rsidRDefault="008F3E8F" w:rsidP="008F3E8F">
      <w:pPr>
        <w:pStyle w:val="ListParagraph"/>
        <w:rPr>
          <w:b/>
          <w:bCs/>
        </w:rPr>
      </w:pPr>
    </w:p>
    <w:p w14:paraId="782A78C0" w14:textId="77777777" w:rsidR="008F3E8F" w:rsidRDefault="008F3E8F" w:rsidP="008F3E8F">
      <w:pPr>
        <w:pStyle w:val="ListParagraph"/>
        <w:spacing w:before="100" w:beforeAutospacing="1" w:after="100" w:afterAutospacing="1" w:line="240" w:lineRule="auto"/>
        <w:rPr>
          <w:rFonts w:ascii="Times New Roman" w:eastAsia="Times New Roman" w:hAnsi="Times New Roman" w:cs="Times New Roman"/>
          <w:sz w:val="24"/>
          <w:lang w:eastAsia="en-CA"/>
        </w:rPr>
      </w:pPr>
      <w:r w:rsidRPr="008F3E8F">
        <w:rPr>
          <w:rFonts w:ascii="Times New Roman" w:eastAsia="Times New Roman" w:hAnsi="Times New Roman" w:cs="Times New Roman"/>
          <w:b/>
          <w:bCs/>
          <w:sz w:val="24"/>
          <w:lang w:eastAsia="en-CA"/>
        </w:rPr>
        <w:t>Life Expectancy</w:t>
      </w:r>
      <w:r w:rsidRPr="008F3E8F">
        <w:rPr>
          <w:rFonts w:ascii="Times New Roman" w:eastAsia="Times New Roman" w:hAnsi="Times New Roman" w:cs="Times New Roman"/>
          <w:sz w:val="24"/>
          <w:lang w:eastAsia="en-CA"/>
        </w:rPr>
        <w:t xml:space="preserve"> is predominantly influenced by child mortality rates, levels of educational attainment, and overall economic stability. The analysis revealed that improvements in these areas are closely associated with increases in life expectancy across countries of different income levels. These findings underscore the importance of socioeconomic development and public health interventions focused on reducing child mortality and promoting education.</w:t>
      </w:r>
    </w:p>
    <w:p w14:paraId="21F31B98" w14:textId="77777777" w:rsidR="008F3E8F" w:rsidRPr="008F3E8F" w:rsidRDefault="008F3E8F" w:rsidP="008F3E8F">
      <w:pPr>
        <w:pStyle w:val="ListParagraph"/>
        <w:spacing w:before="100" w:beforeAutospacing="1" w:after="100" w:afterAutospacing="1" w:line="240" w:lineRule="auto"/>
        <w:rPr>
          <w:rFonts w:ascii="Times New Roman" w:eastAsia="Times New Roman" w:hAnsi="Times New Roman" w:cs="Times New Roman"/>
          <w:sz w:val="24"/>
          <w:lang w:eastAsia="en-CA"/>
        </w:rPr>
      </w:pPr>
    </w:p>
    <w:p w14:paraId="106746CD" w14:textId="77777777" w:rsidR="008F3E8F" w:rsidRDefault="008F3E8F" w:rsidP="008F3E8F">
      <w:pPr>
        <w:pStyle w:val="ListParagraph"/>
        <w:spacing w:before="100" w:beforeAutospacing="1" w:after="100" w:afterAutospacing="1" w:line="240" w:lineRule="auto"/>
        <w:rPr>
          <w:rFonts w:ascii="Times New Roman" w:eastAsia="Times New Roman" w:hAnsi="Times New Roman" w:cs="Times New Roman"/>
          <w:sz w:val="24"/>
          <w:lang w:eastAsia="en-CA"/>
        </w:rPr>
      </w:pPr>
      <w:r w:rsidRPr="008F3E8F">
        <w:rPr>
          <w:rFonts w:ascii="Times New Roman" w:eastAsia="Times New Roman" w:hAnsi="Times New Roman" w:cs="Times New Roman"/>
          <w:b/>
          <w:bCs/>
          <w:sz w:val="24"/>
          <w:lang w:eastAsia="en-CA"/>
        </w:rPr>
        <w:t>Diabetes outcomes</w:t>
      </w:r>
      <w:r w:rsidRPr="008F3E8F">
        <w:rPr>
          <w:rFonts w:ascii="Times New Roman" w:eastAsia="Times New Roman" w:hAnsi="Times New Roman" w:cs="Times New Roman"/>
          <w:sz w:val="24"/>
          <w:lang w:eastAsia="en-CA"/>
        </w:rPr>
        <w:t xml:space="preserve"> were found to be strongly correlated with trends in body mass index (BMI), income levels, and education. Lagged features such as BMI over multiple years proved especially predictive, suggesting that long-term weight trends and socioeconomic conditions play a significant role in diabetes prevalence. These results highlight the need for targeted prevention strategies that address nutrition, income inequality, and access to health education.</w:t>
      </w:r>
    </w:p>
    <w:p w14:paraId="31BB8630" w14:textId="77777777" w:rsidR="008F3E8F" w:rsidRPr="008F3E8F" w:rsidRDefault="008F3E8F" w:rsidP="008F3E8F">
      <w:pPr>
        <w:pStyle w:val="ListParagraph"/>
        <w:spacing w:before="100" w:beforeAutospacing="1" w:after="100" w:afterAutospacing="1" w:line="240" w:lineRule="auto"/>
        <w:rPr>
          <w:rFonts w:ascii="Times New Roman" w:eastAsia="Times New Roman" w:hAnsi="Times New Roman" w:cs="Times New Roman"/>
          <w:sz w:val="24"/>
          <w:lang w:eastAsia="en-CA"/>
        </w:rPr>
      </w:pPr>
    </w:p>
    <w:p w14:paraId="6513F36C" w14:textId="623B26B5" w:rsidR="008F3E8F" w:rsidRDefault="008F3E8F" w:rsidP="008F3E8F">
      <w:pPr>
        <w:pStyle w:val="ListParagraph"/>
        <w:spacing w:before="100" w:beforeAutospacing="1" w:after="100" w:afterAutospacing="1" w:line="240" w:lineRule="auto"/>
        <w:rPr>
          <w:rFonts w:ascii="Times New Roman" w:eastAsia="Times New Roman" w:hAnsi="Times New Roman" w:cs="Times New Roman"/>
          <w:sz w:val="24"/>
          <w:lang w:eastAsia="en-CA"/>
        </w:rPr>
      </w:pPr>
      <w:r w:rsidRPr="008F3E8F">
        <w:rPr>
          <w:rFonts w:ascii="Times New Roman" w:eastAsia="Times New Roman" w:hAnsi="Times New Roman" w:cs="Times New Roman"/>
          <w:b/>
          <w:bCs/>
          <w:sz w:val="24"/>
          <w:lang w:eastAsia="en-CA"/>
        </w:rPr>
        <w:t>Cardiovascular diseases</w:t>
      </w:r>
      <w:r w:rsidRPr="008F3E8F">
        <w:rPr>
          <w:rFonts w:ascii="Times New Roman" w:eastAsia="Times New Roman" w:hAnsi="Times New Roman" w:cs="Times New Roman"/>
          <w:sz w:val="24"/>
          <w:lang w:eastAsia="en-CA"/>
        </w:rPr>
        <w:t xml:space="preserve"> were more challenging to predict accurately using the available dataset. The relatively weak model performance suggests that key explanatory variables</w:t>
      </w:r>
      <w:r w:rsidR="0006398F">
        <w:rPr>
          <w:rFonts w:ascii="Times New Roman" w:eastAsia="Times New Roman" w:hAnsi="Times New Roman" w:cs="Times New Roman"/>
          <w:sz w:val="24"/>
          <w:lang w:eastAsia="en-CA"/>
        </w:rPr>
        <w:t xml:space="preserve">, </w:t>
      </w:r>
      <w:r w:rsidRPr="008F3E8F">
        <w:rPr>
          <w:rFonts w:ascii="Times New Roman" w:eastAsia="Times New Roman" w:hAnsi="Times New Roman" w:cs="Times New Roman"/>
          <w:sz w:val="24"/>
          <w:lang w:eastAsia="en-CA"/>
        </w:rPr>
        <w:t>such as lifestyle factors and clinical history</w:t>
      </w:r>
      <w:r w:rsidR="0006398F">
        <w:rPr>
          <w:rFonts w:ascii="Times New Roman" w:eastAsia="Times New Roman" w:hAnsi="Times New Roman" w:cs="Times New Roman"/>
          <w:sz w:val="24"/>
          <w:lang w:eastAsia="en-CA"/>
        </w:rPr>
        <w:t xml:space="preserve">, </w:t>
      </w:r>
      <w:r w:rsidRPr="008F3E8F">
        <w:rPr>
          <w:rFonts w:ascii="Times New Roman" w:eastAsia="Times New Roman" w:hAnsi="Times New Roman" w:cs="Times New Roman"/>
          <w:sz w:val="24"/>
          <w:lang w:eastAsia="en-CA"/>
        </w:rPr>
        <w:t>were missing. Variables like smoking status, dietary patterns, physical activity, and access to healthcare are likely essential for improving prediction accuracy. Future work should prioritize integrating such granular health and behavioral data.</w:t>
      </w:r>
    </w:p>
    <w:p w14:paraId="604EAB71" w14:textId="77777777" w:rsidR="008F3E8F" w:rsidRPr="008F3E8F" w:rsidRDefault="008F3E8F" w:rsidP="008F3E8F">
      <w:pPr>
        <w:pStyle w:val="ListParagraph"/>
        <w:spacing w:before="100" w:beforeAutospacing="1" w:after="100" w:afterAutospacing="1" w:line="240" w:lineRule="auto"/>
        <w:rPr>
          <w:rFonts w:ascii="Times New Roman" w:eastAsia="Times New Roman" w:hAnsi="Times New Roman" w:cs="Times New Roman"/>
          <w:sz w:val="24"/>
          <w:lang w:eastAsia="en-CA"/>
        </w:rPr>
      </w:pPr>
    </w:p>
    <w:p w14:paraId="7D00D528" w14:textId="4C77D58F" w:rsidR="002221BF" w:rsidRPr="009F5082" w:rsidRDefault="008F3E8F" w:rsidP="009F5082">
      <w:pPr>
        <w:pStyle w:val="ListParagraph"/>
        <w:spacing w:before="100" w:beforeAutospacing="1" w:after="100" w:afterAutospacing="1" w:line="240" w:lineRule="auto"/>
        <w:rPr>
          <w:rFonts w:ascii="Times New Roman" w:eastAsia="Times New Roman" w:hAnsi="Times New Roman" w:cs="Times New Roman"/>
          <w:sz w:val="24"/>
          <w:lang w:eastAsia="en-CA"/>
        </w:rPr>
      </w:pPr>
      <w:r w:rsidRPr="008F3E8F">
        <w:rPr>
          <w:rFonts w:ascii="Times New Roman" w:eastAsia="Times New Roman" w:hAnsi="Times New Roman" w:cs="Times New Roman"/>
          <w:b/>
          <w:bCs/>
          <w:sz w:val="24"/>
          <w:lang w:eastAsia="en-CA"/>
        </w:rPr>
        <w:t>Diagnostic tests</w:t>
      </w:r>
      <w:r w:rsidRPr="008F3E8F">
        <w:rPr>
          <w:rFonts w:ascii="Times New Roman" w:eastAsia="Times New Roman" w:hAnsi="Times New Roman" w:cs="Times New Roman"/>
          <w:sz w:val="24"/>
          <w:lang w:eastAsia="en-CA"/>
        </w:rPr>
        <w:t xml:space="preserve"> performed during model evaluation confirmed the presence of autocorrelation and heteroscedasticity in residuals, which can bias standard error estimates and weaken inference. As a result, the use of robust modeling techniques</w:t>
      </w:r>
      <w:r w:rsidR="0006398F">
        <w:rPr>
          <w:rFonts w:ascii="Times New Roman" w:eastAsia="Times New Roman" w:hAnsi="Times New Roman" w:cs="Times New Roman"/>
          <w:sz w:val="24"/>
          <w:lang w:eastAsia="en-CA"/>
        </w:rPr>
        <w:t xml:space="preserve">, </w:t>
      </w:r>
      <w:r w:rsidRPr="008F3E8F">
        <w:rPr>
          <w:rFonts w:ascii="Times New Roman" w:eastAsia="Times New Roman" w:hAnsi="Times New Roman" w:cs="Times New Roman"/>
          <w:sz w:val="24"/>
          <w:lang w:eastAsia="en-CA"/>
        </w:rPr>
        <w:t>such as Heteroskedasticity-Autocorrelation Consistent (HAC) standard errors</w:t>
      </w:r>
      <w:r w:rsidR="0006398F">
        <w:rPr>
          <w:rFonts w:ascii="Times New Roman" w:eastAsia="Times New Roman" w:hAnsi="Times New Roman" w:cs="Times New Roman"/>
          <w:sz w:val="24"/>
          <w:lang w:eastAsia="en-CA"/>
        </w:rPr>
        <w:t xml:space="preserve">, </w:t>
      </w:r>
      <w:r w:rsidRPr="008F3E8F">
        <w:rPr>
          <w:rFonts w:ascii="Times New Roman" w:eastAsia="Times New Roman" w:hAnsi="Times New Roman" w:cs="Times New Roman"/>
          <w:sz w:val="24"/>
          <w:lang w:eastAsia="en-CA"/>
        </w:rPr>
        <w:t>was essential for obtaining reliable results. This reinforces the importance of thorough residual diagnostics in time series regression models.</w:t>
      </w:r>
    </w:p>
    <w:p w14:paraId="09B5BA64" w14:textId="77777777" w:rsidR="007B5875" w:rsidRPr="007B5875" w:rsidRDefault="007B5875" w:rsidP="00DC2A16">
      <w:pPr>
        <w:pStyle w:val="Heading1"/>
      </w:pPr>
      <w:bookmarkStart w:id="29" w:name="_Toc203392147"/>
      <w:r w:rsidRPr="007B5875">
        <w:t>Limitations and Constraints</w:t>
      </w:r>
      <w:bookmarkEnd w:id="29"/>
    </w:p>
    <w:p w14:paraId="1BBC391D" w14:textId="77777777" w:rsidR="007B5875" w:rsidRPr="007B5875" w:rsidRDefault="007B5875" w:rsidP="007B5875">
      <w:r w:rsidRPr="007B5875">
        <w:t>Although this study provides valuable insights into the correlations between socioeconomic factors and health outcomes, several limitations and constraints must be acknowledged.</w:t>
      </w:r>
    </w:p>
    <w:p w14:paraId="1EE7DC83" w14:textId="114B33C9" w:rsidR="007B5875" w:rsidRPr="007B5875" w:rsidRDefault="007B5875" w:rsidP="007B5875">
      <w:r w:rsidRPr="007B5875">
        <w:t xml:space="preserve">First, the data preprocessing process involved compiling and merging 16 separate datasets from </w:t>
      </w:r>
      <w:r w:rsidRPr="007B5875">
        <w:rPr>
          <w:i/>
          <w:iCs/>
        </w:rPr>
        <w:t>Our World in Data</w:t>
      </w:r>
      <w:r w:rsidRPr="007B5875">
        <w:t>, each representing different indicators such as education, GDP, or health metrics. Despite a rigorous cleaning and integration process using Python</w:t>
      </w:r>
      <w:r w:rsidR="0006398F">
        <w:t xml:space="preserve">, </w:t>
      </w:r>
      <w:r w:rsidRPr="007B5875">
        <w:t>including standardized column naming, outer joins, and sorting</w:t>
      </w:r>
      <w:r w:rsidR="0006398F">
        <w:t xml:space="preserve">, </w:t>
      </w:r>
      <w:r w:rsidRPr="007B5875">
        <w:t>there remains a possibility that errors or misalignments occurred during merging, especially given variations in structure and time frames across the source files.</w:t>
      </w:r>
    </w:p>
    <w:p w14:paraId="4003524D" w14:textId="77777777" w:rsidR="007B5875" w:rsidRPr="007B5875" w:rsidRDefault="007B5875" w:rsidP="007B5875">
      <w:r w:rsidRPr="007B5875">
        <w:t>Second, this study is correlational in nature and does not claim to establish causal relationships. As Barrowman (2024) references Hume, observing a correlation between variables does not prove causation. While patterns in the data can highlight potential associations between health outcomes (e.g., life expectancy, diabetes, cardiovascular disease) and socioeconomic indicators, they should not be interpreted as evidence of direct causality.</w:t>
      </w:r>
    </w:p>
    <w:p w14:paraId="5A791D1A" w14:textId="77777777" w:rsidR="007B5875" w:rsidRPr="007B5875" w:rsidRDefault="007B5875" w:rsidP="007B5875">
      <w:r w:rsidRPr="007B5875">
        <w:t xml:space="preserve">Third, although </w:t>
      </w:r>
      <w:r w:rsidRPr="007B5875">
        <w:rPr>
          <w:i/>
          <w:iCs/>
        </w:rPr>
        <w:t>Our World in Data</w:t>
      </w:r>
      <w:r w:rsidRPr="007B5875">
        <w:t xml:space="preserve"> sources information from reputable global institutions such as the United Nations and the World Health Organization, the integrity of the data ultimately relies on the accuracy of individual country reporting. Research by Wigley (2024) suggests that authoritarian regimes may manipulate health data, especially during crises such as the COVID-19 pandemic. This raises concerns about potential underreporting or biases in data that could impact model reliability.</w:t>
      </w:r>
    </w:p>
    <w:p w14:paraId="735E5312" w14:textId="77777777" w:rsidR="007B5875" w:rsidRPr="007B5875" w:rsidRDefault="007B5875" w:rsidP="007B5875">
      <w:r w:rsidRPr="007B5875">
        <w:lastRenderedPageBreak/>
        <w:t xml:space="preserve">There are also specific </w:t>
      </w:r>
      <w:r w:rsidRPr="007B5875">
        <w:rPr>
          <w:b/>
          <w:bCs/>
        </w:rPr>
        <w:t>data constraints</w:t>
      </w:r>
      <w:r w:rsidRPr="007B5875">
        <w:t xml:space="preserve"> related to indicator availability. Only datasets with sufficient longitudinal coverage (1950–2023) were included. However, key lifestyle variables such as smoking prevalence, physical activity, and obesity rates were either unavailable, inconsistently reported, or not downloadable for many countries before 1990. This limited the inclusion of behavior-related health determinants, which are crucial for modeling diseases such as diabetes and cardiovascular conditions.</w:t>
      </w:r>
    </w:p>
    <w:p w14:paraId="04A5D793" w14:textId="77777777" w:rsidR="007B5875" w:rsidRPr="007B5875" w:rsidRDefault="007B5875" w:rsidP="007B5875">
      <w:r w:rsidRPr="007B5875">
        <w:t>Moreover, coverage across countries and years was uneven. Low-income nations, especially in Africa, had sparse data in earlier decades (1950s–1970s), resulting in significant missingness. To address this, imputation strategies based on variable type and distribution were applied, but these cannot fully replace the richness of observed data and may introduce bias.</w:t>
      </w:r>
    </w:p>
    <w:p w14:paraId="694BC398" w14:textId="77777777" w:rsidR="007B5875" w:rsidRPr="007B5875" w:rsidRDefault="007B5875" w:rsidP="007B5875">
      <w:r w:rsidRPr="007B5875">
        <w:t>The merging process itself posed technical constraints. Inconsistencies such as different column headers (e.g., “Entity” vs. “Country”), formatting issues, and non-uniform time frames complicated the alignment process. Each variable’s inclusion was carefully managed to ensure temporal and geographic consistency, sometimes at the cost of excluding relevant but inconsistent indicators.</w:t>
      </w:r>
    </w:p>
    <w:p w14:paraId="1A9B89F8" w14:textId="77777777" w:rsidR="007B5875" w:rsidRPr="007B5875" w:rsidRDefault="007B5875" w:rsidP="007B5875">
      <w:r w:rsidRPr="007B5875">
        <w:t>Statistical testing also faced methodological limitations. For example, the Shapiro-Wilk test for normality is not suitable for datasets exceeding 5,000 observations. Since the final dataset included over 21,000 records, random sampling was necessary to assess the distributional characteristics of variables, which introduces additional uncertainty.</w:t>
      </w:r>
    </w:p>
    <w:p w14:paraId="5C08AA36" w14:textId="77777777" w:rsidR="007B5875" w:rsidRPr="007B5875" w:rsidRDefault="007B5875" w:rsidP="007B5875">
      <w:r w:rsidRPr="007B5875">
        <w:t>Finally, transformations such as log-scaling, which are commonly used to correct skewness, could not be universally applied due to the presence of zero or negative values (e.g., inflation rates, education access). Instead, the Yeo-Johnson transformation was used, as it accommodates a wider range of values and was better suited to the structure of this dataset.</w:t>
      </w:r>
    </w:p>
    <w:p w14:paraId="2CE8F080" w14:textId="3EA56DD6" w:rsidR="00172383" w:rsidRDefault="007B5875" w:rsidP="003D7DAA">
      <w:r w:rsidRPr="007B5875">
        <w:t xml:space="preserve">In summary, while this study offers robust and insightful results, its conclusions must be interpreted </w:t>
      </w:r>
      <w:proofErr w:type="gramStart"/>
      <w:r w:rsidRPr="007B5875">
        <w:t>in light of</w:t>
      </w:r>
      <w:proofErr w:type="gramEnd"/>
      <w:r w:rsidRPr="007B5875">
        <w:t xml:space="preserve"> the </w:t>
      </w:r>
      <w:proofErr w:type="gramStart"/>
      <w:r w:rsidRPr="007B5875">
        <w:t>aforementioned limitations</w:t>
      </w:r>
      <w:proofErr w:type="gramEnd"/>
      <w:r w:rsidRPr="007B5875">
        <w:t xml:space="preserve"> and constraints, which primarily relate to data quality, availability, and methodological boundaries.</w:t>
      </w:r>
    </w:p>
    <w:p w14:paraId="3A9F6BF4" w14:textId="55D638AE" w:rsidR="00B5268E" w:rsidRDefault="00B5268E" w:rsidP="00B5268E">
      <w:pPr>
        <w:pStyle w:val="Heading1"/>
      </w:pPr>
      <w:bookmarkStart w:id="30" w:name="_Toc203392148"/>
      <w:r>
        <w:t>Project Approach</w:t>
      </w:r>
      <w:bookmarkEnd w:id="30"/>
    </w:p>
    <w:p w14:paraId="4E497ED4" w14:textId="52CE2420" w:rsidR="00615F53" w:rsidRDefault="0062479D" w:rsidP="00577145">
      <w:pPr>
        <w:pStyle w:val="Heading3"/>
        <w:numPr>
          <w:ilvl w:val="0"/>
          <w:numId w:val="7"/>
        </w:numPr>
      </w:pPr>
      <w:bookmarkStart w:id="31" w:name="_Toc203392149"/>
      <w:r w:rsidRPr="00175153">
        <w:t xml:space="preserve">Research </w:t>
      </w:r>
      <w:r w:rsidRPr="00577145">
        <w:t>Methodology</w:t>
      </w:r>
      <w:bookmarkEnd w:id="31"/>
    </w:p>
    <w:p w14:paraId="095E5503" w14:textId="77777777" w:rsidR="002320C5" w:rsidRPr="002320C5" w:rsidRDefault="002320C5" w:rsidP="00C408ED">
      <w:pPr>
        <w:spacing w:after="0"/>
      </w:pPr>
    </w:p>
    <w:p w14:paraId="5DF39EEF" w14:textId="3662DEE3" w:rsidR="00BC2384" w:rsidRDefault="002320C5" w:rsidP="002320C5">
      <w:r>
        <w:t xml:space="preserve">This project investigates </w:t>
      </w:r>
      <w:r w:rsidR="006F1AAF">
        <w:t xml:space="preserve">the relationship between </w:t>
      </w:r>
      <w:r>
        <w:t xml:space="preserve">socioeconomic, demographic, and lifestyle factors </w:t>
      </w:r>
      <w:r w:rsidR="00794D73">
        <w:t>and</w:t>
      </w:r>
      <w:r>
        <w:t xml:space="preserve"> global </w:t>
      </w:r>
      <w:r w:rsidR="008660A4">
        <w:t xml:space="preserve">health outcomes, with a particular focus on </w:t>
      </w:r>
      <w:r>
        <w:t>non-communicable diseases (NCDs)</w:t>
      </w:r>
      <w:r w:rsidR="0042521B">
        <w:t xml:space="preserve">, </w:t>
      </w:r>
      <w:r w:rsidR="00E9211F">
        <w:t>such as</w:t>
      </w:r>
      <w:r>
        <w:t xml:space="preserve"> heart disease and diabetes</w:t>
      </w:r>
      <w:r w:rsidR="0042521B">
        <w:t xml:space="preserve"> </w:t>
      </w:r>
      <w:r>
        <w:t>from 1950 to 2023 and uses historical patterns to forecast health outcomes through 2073.</w:t>
      </w:r>
    </w:p>
    <w:p w14:paraId="0EF5D0D0" w14:textId="4219B51A" w:rsidR="002320C5" w:rsidRDefault="00780547" w:rsidP="002320C5">
      <w:r>
        <w:t>The study began with a comprehensive literature review of prior</w:t>
      </w:r>
      <w:r w:rsidR="00014B91">
        <w:t xml:space="preserve"> work to establish a strong foundation.</w:t>
      </w:r>
      <w:r w:rsidR="0081341A">
        <w:t xml:space="preserve"> </w:t>
      </w:r>
      <w:r w:rsidR="002A1159">
        <w:t xml:space="preserve">Academic sources </w:t>
      </w:r>
      <w:r w:rsidR="00215841">
        <w:t xml:space="preserve">were gathered </w:t>
      </w:r>
      <w:r w:rsidR="000E610B">
        <w:t>from</w:t>
      </w:r>
      <w:r w:rsidR="002320C5">
        <w:t xml:space="preserve"> databases including Google Scholar, JSTOR</w:t>
      </w:r>
      <w:r w:rsidR="0017196A">
        <w:t xml:space="preserve"> and</w:t>
      </w:r>
      <w:r w:rsidR="002320C5">
        <w:t xml:space="preserve"> PubMed. The search followed a two-stage process: first, broad searches </w:t>
      </w:r>
      <w:r w:rsidR="00C7397D">
        <w:t>using</w:t>
      </w:r>
      <w:r w:rsidR="002320C5">
        <w:t xml:space="preserve"> </w:t>
      </w:r>
      <w:r w:rsidR="00FD26F1">
        <w:t>the theme o</w:t>
      </w:r>
      <w:r w:rsidR="0018057E">
        <w:t xml:space="preserve">r research questions to </w:t>
      </w:r>
      <w:r w:rsidR="002320C5">
        <w:t>search, and second, targeted searches using specific terms such as “</w:t>
      </w:r>
      <w:r w:rsidR="00375A70">
        <w:t>c</w:t>
      </w:r>
      <w:r w:rsidR="00205D3C">
        <w:t>ardiovascular disease</w:t>
      </w:r>
      <w:r w:rsidR="002320C5">
        <w:t>”</w:t>
      </w:r>
      <w:r w:rsidR="00205D3C">
        <w:t>,</w:t>
      </w:r>
      <w:r w:rsidR="002320C5">
        <w:t xml:space="preserve"> </w:t>
      </w:r>
      <w:r w:rsidR="002F3C4F" w:rsidRPr="002F3C4F">
        <w:t>“</w:t>
      </w:r>
      <w:r w:rsidR="007D5768">
        <w:t>D</w:t>
      </w:r>
      <w:r w:rsidR="002F3C4F" w:rsidRPr="002F3C4F">
        <w:t xml:space="preserve">iabetes </w:t>
      </w:r>
      <w:r w:rsidR="007D5768">
        <w:t>P</w:t>
      </w:r>
      <w:r w:rsidR="002F3C4F" w:rsidRPr="002F3C4F">
        <w:t>revalence,” “</w:t>
      </w:r>
      <w:r w:rsidR="007D5768">
        <w:t>I</w:t>
      </w:r>
      <w:r w:rsidR="002F3C4F" w:rsidRPr="002F3C4F">
        <w:t xml:space="preserve">ncome </w:t>
      </w:r>
      <w:r w:rsidR="007D5768">
        <w:t>I</w:t>
      </w:r>
      <w:r w:rsidR="002F3C4F" w:rsidRPr="002F3C4F">
        <w:t xml:space="preserve">nequality,” “BMI and </w:t>
      </w:r>
      <w:r w:rsidR="007D5768">
        <w:t>H</w:t>
      </w:r>
      <w:r w:rsidR="002F3C4F" w:rsidRPr="002F3C4F">
        <w:t xml:space="preserve">ealth </w:t>
      </w:r>
      <w:r w:rsidR="007D5768">
        <w:lastRenderedPageBreak/>
        <w:t>O</w:t>
      </w:r>
      <w:r w:rsidR="002F3C4F" w:rsidRPr="002F3C4F">
        <w:t>utcomes,” “ARIMA,” and “</w:t>
      </w:r>
      <w:r w:rsidR="007D5768">
        <w:t>T</w:t>
      </w:r>
      <w:r w:rsidR="002F3C4F" w:rsidRPr="002F3C4F">
        <w:t xml:space="preserve">ime </w:t>
      </w:r>
      <w:r w:rsidR="007D5768">
        <w:t>S</w:t>
      </w:r>
      <w:r w:rsidR="002F3C4F" w:rsidRPr="002F3C4F">
        <w:t xml:space="preserve">eries </w:t>
      </w:r>
      <w:r w:rsidR="007D5768">
        <w:t>F</w:t>
      </w:r>
      <w:r w:rsidR="002F3C4F" w:rsidRPr="002F3C4F">
        <w:t>orecasting</w:t>
      </w:r>
      <w:r w:rsidR="00205D3C">
        <w:t>”</w:t>
      </w:r>
      <w:r w:rsidR="004C2F20">
        <w:t>.</w:t>
      </w:r>
      <w:r w:rsidR="002320C5">
        <w:t xml:space="preserve"> </w:t>
      </w:r>
      <w:r w:rsidR="005609B3">
        <w:t xml:space="preserve">Studies were selected based on </w:t>
      </w:r>
      <w:r w:rsidR="00375A70">
        <w:t>thematic relevance, methodology</w:t>
      </w:r>
      <w:r w:rsidR="00BB23ED">
        <w:t xml:space="preserve">, </w:t>
      </w:r>
      <w:r w:rsidR="003B2DAD">
        <w:t>with focus on long-term analyses</w:t>
      </w:r>
      <w:r w:rsidR="002320C5">
        <w:t xml:space="preserve">. </w:t>
      </w:r>
      <w:r w:rsidR="00142E09" w:rsidRPr="006B6633">
        <w:t xml:space="preserve">In addition, references </w:t>
      </w:r>
      <w:proofErr w:type="gramStart"/>
      <w:r w:rsidR="00D2073E">
        <w:t>list</w:t>
      </w:r>
      <w:r w:rsidR="00A16581">
        <w:t>s</w:t>
      </w:r>
      <w:proofErr w:type="gramEnd"/>
      <w:r w:rsidR="00A16581">
        <w:t xml:space="preserve"> from </w:t>
      </w:r>
      <w:r w:rsidR="00142E09" w:rsidRPr="006B6633">
        <w:t xml:space="preserve">relevant articles </w:t>
      </w:r>
      <w:r w:rsidR="00AA2795">
        <w:t xml:space="preserve">were </w:t>
      </w:r>
      <w:proofErr w:type="gramStart"/>
      <w:r w:rsidR="00AA2795">
        <w:t>review</w:t>
      </w:r>
      <w:proofErr w:type="gramEnd"/>
      <w:r w:rsidR="00AA2795">
        <w:t xml:space="preserve"> </w:t>
      </w:r>
      <w:r w:rsidR="00142E09" w:rsidRPr="006B6633">
        <w:t xml:space="preserve">to identify </w:t>
      </w:r>
      <w:r w:rsidR="00AA2795">
        <w:t>further</w:t>
      </w:r>
      <w:r w:rsidR="00142E09" w:rsidRPr="006B6633">
        <w:t xml:space="preserve"> studies and expand the pool of sources.</w:t>
      </w:r>
      <w:r w:rsidR="00142E09">
        <w:t xml:space="preserve"> </w:t>
      </w:r>
      <w:r w:rsidR="002320C5">
        <w:t xml:space="preserve">Each study was evaluated through abstracts, results, and conclusions, with detailed summaries capturing key findings, methods, and gaps. </w:t>
      </w:r>
      <w:r w:rsidR="00FD7D99" w:rsidRPr="006B6633">
        <w:t>The literature review was then organized into thematic categories: (1) socioeconomic and demographic predictors, (2) lifestyle and modifiable risk factors, (3) income inequality and health disparities, (4) forecasting methodologies, and (5) disease-specific analyses (heart disease and diabetes). Within each category, studies were compared in terms of findings, scope, and relevance to my project. Connections between studies were articulated through transitions and comparative statements, while redundant information was removed to ensure clarity and synthesis. This process allowed for a critical, structured review that not only supports the research questions but also highlights how this project fills key gaps in the existing literature.</w:t>
      </w:r>
    </w:p>
    <w:p w14:paraId="697D03B6" w14:textId="5D838957" w:rsidR="002320C5" w:rsidRDefault="002320C5" w:rsidP="002320C5">
      <w:r>
        <w:t xml:space="preserve">Data were sourced from publicly available, internationally recognized databases, including </w:t>
      </w:r>
      <w:r w:rsidR="00456A5C">
        <w:t>Our World in Data</w:t>
      </w:r>
      <w:r>
        <w:t>, WHO, and the Global Burden of Disease. These datasets offer consistent</w:t>
      </w:r>
      <w:r w:rsidR="00B63C65">
        <w:t xml:space="preserve"> coverage over long time fr</w:t>
      </w:r>
      <w:r w:rsidR="00B815EA">
        <w:t>ames</w:t>
      </w:r>
      <w:r>
        <w:t xml:space="preserve"> across countries. </w:t>
      </w:r>
      <w:r w:rsidR="00B65B7E">
        <w:t>Data</w:t>
      </w:r>
      <w:r w:rsidR="003B749E" w:rsidRPr="003B749E">
        <w:t xml:space="preserve"> preprocessing involves combining 16 datasets from </w:t>
      </w:r>
      <w:r w:rsidR="003B749E" w:rsidRPr="003B749E">
        <w:rPr>
          <w:i/>
          <w:iCs/>
        </w:rPr>
        <w:t xml:space="preserve">Our World </w:t>
      </w:r>
      <w:proofErr w:type="gramStart"/>
      <w:r w:rsidR="003B749E" w:rsidRPr="003B749E">
        <w:rPr>
          <w:i/>
          <w:iCs/>
        </w:rPr>
        <w:t>In</w:t>
      </w:r>
      <w:proofErr w:type="gramEnd"/>
      <w:r w:rsidR="003B749E" w:rsidRPr="003B749E">
        <w:rPr>
          <w:i/>
          <w:iCs/>
        </w:rPr>
        <w:t xml:space="preserve"> Data</w:t>
      </w:r>
      <w:r w:rsidR="003B749E" w:rsidRPr="003B749E">
        <w:t xml:space="preserve"> into a single dataset using Python</w:t>
      </w:r>
      <w:r w:rsidR="00C516DF">
        <w:t xml:space="preserve">. </w:t>
      </w:r>
      <w:r w:rsidR="00BF0238" w:rsidRPr="00BF0238">
        <w:t xml:space="preserve">The data were first standardized for consistent format and time range. </w:t>
      </w:r>
      <w:r w:rsidR="009D2592">
        <w:t xml:space="preserve"> Then</w:t>
      </w:r>
      <w:r w:rsidR="00502103">
        <w:t xml:space="preserve"> evaluate</w:t>
      </w:r>
      <w:r w:rsidR="00FB2186">
        <w:t xml:space="preserve"> the data through </w:t>
      </w:r>
      <w:r>
        <w:t>Exploratory Data Analysis (EDA)</w:t>
      </w:r>
      <w:r w:rsidR="00FB2186">
        <w:t xml:space="preserve"> to</w:t>
      </w:r>
      <w:r>
        <w:t xml:space="preserve"> identif</w:t>
      </w:r>
      <w:r w:rsidR="00FB2186">
        <w:t>y</w:t>
      </w:r>
      <w:r>
        <w:t xml:space="preserve"> </w:t>
      </w:r>
      <w:r w:rsidR="00460E44">
        <w:t xml:space="preserve">duplicates, </w:t>
      </w:r>
      <w:r>
        <w:t xml:space="preserve">missing values, outliers, </w:t>
      </w:r>
      <w:r w:rsidR="00056CDD">
        <w:t xml:space="preserve">skewness </w:t>
      </w:r>
      <w:r>
        <w:t xml:space="preserve">and variable distributions. </w:t>
      </w:r>
      <w:r w:rsidR="003F2D27">
        <w:t>To observe the normality of the data</w:t>
      </w:r>
      <w:r w:rsidR="008D5254">
        <w:t xml:space="preserve"> by</w:t>
      </w:r>
      <w:r w:rsidR="00225A6A">
        <w:t xml:space="preserve"> perform</w:t>
      </w:r>
      <w:r w:rsidR="008D5254">
        <w:t>ing</w:t>
      </w:r>
      <w:r w:rsidR="0027699F">
        <w:t xml:space="preserve"> Shapiro Test, Anderson Test, plot histogram</w:t>
      </w:r>
      <w:r w:rsidR="002710DC">
        <w:t xml:space="preserve">, boxplot </w:t>
      </w:r>
      <w:r w:rsidR="0027699F">
        <w:t>and QQ plot</w:t>
      </w:r>
      <w:r w:rsidR="00DD592A">
        <w:t xml:space="preserve">. </w:t>
      </w:r>
      <w:r w:rsidR="00FD6AF6">
        <w:t xml:space="preserve">Detect outliers </w:t>
      </w:r>
      <w:r w:rsidR="00367B46">
        <w:t xml:space="preserve">and skewness </w:t>
      </w:r>
      <w:r w:rsidR="00E90FA0">
        <w:t>using IQR method</w:t>
      </w:r>
      <w:r w:rsidR="00367B46">
        <w:t xml:space="preserve">, </w:t>
      </w:r>
      <w:r w:rsidR="00E90FA0">
        <w:t>z-score</w:t>
      </w:r>
      <w:r w:rsidR="00367B46">
        <w:t xml:space="preserve"> and boxplot. </w:t>
      </w:r>
      <w:r w:rsidR="001B1EE3">
        <w:t>To s</w:t>
      </w:r>
      <w:r w:rsidR="008C6330">
        <w:t>tart data cleaning</w:t>
      </w:r>
      <w:r w:rsidR="00461BB7">
        <w:t xml:space="preserve">, </w:t>
      </w:r>
      <w:r w:rsidR="001B1EE3">
        <w:t xml:space="preserve">remove </w:t>
      </w:r>
      <w:r w:rsidR="00461BB7">
        <w:t>duplicate records after confirming</w:t>
      </w:r>
      <w:r w:rsidR="001B1EE3">
        <w:t xml:space="preserve"> it is</w:t>
      </w:r>
      <w:r w:rsidR="00461BB7">
        <w:t xml:space="preserve"> redundancy. </w:t>
      </w:r>
      <w:r w:rsidR="00C76414">
        <w:t>Then</w:t>
      </w:r>
      <w:r w:rsidR="00461BB7">
        <w:t xml:space="preserve">, </w:t>
      </w:r>
      <w:r w:rsidR="00D8022C">
        <w:t xml:space="preserve">handle </w:t>
      </w:r>
      <w:r w:rsidR="00461BB7">
        <w:t>m</w:t>
      </w:r>
      <w:r>
        <w:t xml:space="preserve">issing </w:t>
      </w:r>
      <w:r w:rsidR="00461BB7">
        <w:t>values</w:t>
      </w:r>
      <w:r>
        <w:t xml:space="preserve"> </w:t>
      </w:r>
      <w:r w:rsidR="00D8022C">
        <w:t>by</w:t>
      </w:r>
      <w:r>
        <w:t xml:space="preserve"> imput</w:t>
      </w:r>
      <w:r w:rsidR="00D8022C">
        <w:t>ation</w:t>
      </w:r>
      <w:r>
        <w:t xml:space="preserve"> using mean values for normally distributed variables, medians for skewed data, and modes for categorical variables. </w:t>
      </w:r>
      <w:r w:rsidR="002904FC">
        <w:t>However, the imputation values (mean / median) should be</w:t>
      </w:r>
      <w:r w:rsidR="002904FC" w:rsidRPr="00B7583F">
        <w:t xml:space="preserve"> calculated from the train</w:t>
      </w:r>
      <w:r w:rsidR="002904FC">
        <w:t>ing</w:t>
      </w:r>
      <w:r w:rsidR="002904FC" w:rsidRPr="00B7583F">
        <w:t xml:space="preserve"> set </w:t>
      </w:r>
      <w:r w:rsidR="002904FC">
        <w:t xml:space="preserve">only </w:t>
      </w:r>
      <w:r w:rsidR="002904FC" w:rsidRPr="00B7583F">
        <w:t xml:space="preserve">and used to replace </w:t>
      </w:r>
      <w:proofErr w:type="spellStart"/>
      <w:r w:rsidR="002904FC" w:rsidRPr="00B7583F">
        <w:t>N</w:t>
      </w:r>
      <w:r w:rsidR="002904FC">
        <w:t>aN</w:t>
      </w:r>
      <w:proofErr w:type="spellEnd"/>
      <w:r w:rsidR="002904FC" w:rsidRPr="00B7583F">
        <w:t xml:space="preserve"> in both train and test sets to avoid over-fitting</w:t>
      </w:r>
      <w:r w:rsidR="002904FC">
        <w:t xml:space="preserve"> and ensure valid model performance on unseen data</w:t>
      </w:r>
      <w:r w:rsidR="000D5CE1">
        <w:t xml:space="preserve">. </w:t>
      </w:r>
      <w:r w:rsidR="00024E6F">
        <w:t>Next, o</w:t>
      </w:r>
      <w:r>
        <w:t xml:space="preserve">utliers were detected through </w:t>
      </w:r>
      <w:r w:rsidR="00024E6F">
        <w:t xml:space="preserve">IQR method and </w:t>
      </w:r>
      <w:r>
        <w:t xml:space="preserve">z-scores and addressed by applying </w:t>
      </w:r>
      <w:proofErr w:type="spellStart"/>
      <w:r>
        <w:t>Winsorization</w:t>
      </w:r>
      <w:proofErr w:type="spellEnd"/>
      <w:r w:rsidR="004C5B13">
        <w:t xml:space="preserve"> and Log-transformation</w:t>
      </w:r>
      <w:r>
        <w:t xml:space="preserve"> to </w:t>
      </w:r>
      <w:r w:rsidR="00024E6F">
        <w:t>deal with</w:t>
      </w:r>
      <w:r>
        <w:t xml:space="preserve"> extreme values, reducing their impact without discarding observations. Skewed variables were normalized using the Yeo-Johnson transformation, which is suitable for data containing zero, negative, or positive values. </w:t>
      </w:r>
      <w:r w:rsidR="00CA2D2C">
        <w:t xml:space="preserve">To verify the effectiveness of these transformations through histograms, boxplots and Shapiro test. </w:t>
      </w:r>
      <w:r w:rsidR="00574F48" w:rsidRPr="00574F48">
        <w:t xml:space="preserve">Feature scaling was then performed </w:t>
      </w:r>
      <w:r w:rsidR="00574F48" w:rsidRPr="00DF28B4">
        <w:t xml:space="preserve">using </w:t>
      </w:r>
      <w:proofErr w:type="spellStart"/>
      <w:r w:rsidR="00574F48" w:rsidRPr="00DF28B4">
        <w:t>StandardScaler</w:t>
      </w:r>
      <w:proofErr w:type="spellEnd"/>
      <w:r w:rsidR="00574F48" w:rsidRPr="00DF28B4">
        <w:t xml:space="preserve"> to prepare the data for regression</w:t>
      </w:r>
      <w:r w:rsidR="00574F48" w:rsidRPr="00574F48">
        <w:t xml:space="preserve"> and forecasting models.</w:t>
      </w:r>
      <w:r w:rsidR="00BE0900">
        <w:t xml:space="preserve"> </w:t>
      </w:r>
      <w:r w:rsidR="00FB39F2" w:rsidRPr="00FB39F2">
        <w:t>Standardization ensured that all continuous features contributed equally to model training.</w:t>
      </w:r>
      <w:r w:rsidR="00FB39F2">
        <w:t xml:space="preserve"> </w:t>
      </w:r>
      <w:r w:rsidR="00BE0900">
        <w:t xml:space="preserve">Then, apply </w:t>
      </w:r>
      <w:r w:rsidR="00DF28B4">
        <w:t>Principal Component Analysis (</w:t>
      </w:r>
      <w:r w:rsidR="00CB1715">
        <w:t>PCA</w:t>
      </w:r>
      <w:r w:rsidR="00DF28B4">
        <w:t>)</w:t>
      </w:r>
      <w:r w:rsidR="00CB1715">
        <w:t xml:space="preserve"> for </w:t>
      </w:r>
      <w:r w:rsidR="00BE0900">
        <w:t xml:space="preserve">Dimensionality Reduction </w:t>
      </w:r>
      <w:r w:rsidR="00B11BEA">
        <w:t xml:space="preserve">to </w:t>
      </w:r>
      <w:r w:rsidR="00E206D4">
        <w:t xml:space="preserve">optimize the quality of the dataset. After that, </w:t>
      </w:r>
      <w:r w:rsidR="00755788">
        <w:t>perform Train-Test Split and Cross Validation, Fit imputation on the train set and apply imputation to both train and test set</w:t>
      </w:r>
      <w:r w:rsidR="00974D86">
        <w:t xml:space="preserve">s using mean, median or mode. </w:t>
      </w:r>
      <w:r w:rsidR="00A26EFF">
        <w:t xml:space="preserve">Finally, Modelling and evaluation, </w:t>
      </w:r>
      <w:r w:rsidR="00F03430">
        <w:t>analyze the results and make conclusions and recommendations of future work</w:t>
      </w:r>
      <w:r w:rsidR="00AB7211">
        <w:t>.</w:t>
      </w:r>
    </w:p>
    <w:p w14:paraId="4E0429E4" w14:textId="3742D14C" w:rsidR="002320C5" w:rsidRDefault="002320C5" w:rsidP="002320C5">
      <w:r>
        <w:t>The study is structured around three research questions: first, to identify the most significant socioeconomic and lifestyle factors associated with the prevalence of heart disease and diabetes globally; second, to assess how modifiable economic and lifestyle factors such as BMI, cost of a healthy diet, and consumer price index (CPI) influence variations in life expectancy across countries; and third, to predict future trends in disease prevalence and life expectancy from 2023 to 2073 based on historical data and identified predictors.</w:t>
      </w:r>
    </w:p>
    <w:p w14:paraId="2A77B201" w14:textId="0BB51C84" w:rsidR="0010496B" w:rsidRPr="006D29CA" w:rsidRDefault="00713EB7" w:rsidP="00713EB7">
      <w:r w:rsidRPr="00713EB7">
        <w:lastRenderedPageBreak/>
        <w:t xml:space="preserve">For </w:t>
      </w:r>
      <w:r w:rsidR="009915E6">
        <w:t>RQ</w:t>
      </w:r>
      <w:r w:rsidRPr="00713EB7">
        <w:t>1, which</w:t>
      </w:r>
      <w:r w:rsidR="00B03932" w:rsidRPr="006D29CA">
        <w:t xml:space="preserve"> </w:t>
      </w:r>
      <w:r w:rsidR="00370EAD" w:rsidRPr="006D29CA">
        <w:t>identif</w:t>
      </w:r>
      <w:r w:rsidR="003C43E6" w:rsidRPr="006D29CA">
        <w:t>y</w:t>
      </w:r>
      <w:r w:rsidRPr="00713EB7">
        <w:t xml:space="preserve"> the </w:t>
      </w:r>
      <w:r w:rsidR="003C43E6" w:rsidRPr="006D29CA">
        <w:t>most significant</w:t>
      </w:r>
      <w:r w:rsidRPr="00713EB7">
        <w:t xml:space="preserve"> socioeconomic, demographic, and lifestyle factors associated with the prevalence of heart disease and diabetes across countries from 1950 to 2023, Multiple Linear Regression (MLR) is applied. MLR is particularly </w:t>
      </w:r>
      <w:r w:rsidR="00AC1E83" w:rsidRPr="006D29CA">
        <w:t xml:space="preserve">appropriate for </w:t>
      </w:r>
      <w:r w:rsidRPr="00713EB7">
        <w:t>this question as it</w:t>
      </w:r>
      <w:r w:rsidR="00C27E6E" w:rsidRPr="006D29CA">
        <w:t xml:space="preserve"> </w:t>
      </w:r>
      <w:r w:rsidRPr="00713EB7">
        <w:t>enables the estimation of the strength and direction of relationships between multiple independent variables</w:t>
      </w:r>
      <w:r w:rsidR="00984D8B" w:rsidRPr="006D29CA">
        <w:t xml:space="preserve"> </w:t>
      </w:r>
      <w:r w:rsidR="000F61D3" w:rsidRPr="006D29CA">
        <w:t>(</w:t>
      </w:r>
      <w:r w:rsidRPr="00713EB7">
        <w:t>income, Gini coefficient, BMI, cost of a healthy diet, and median age) and a dependent variable (</w:t>
      </w:r>
      <w:r w:rsidR="00A90621" w:rsidRPr="006D29CA">
        <w:t xml:space="preserve">heart </w:t>
      </w:r>
      <w:r w:rsidRPr="00713EB7">
        <w:t xml:space="preserve">disease </w:t>
      </w:r>
      <w:r w:rsidR="00A90621" w:rsidRPr="006D29CA">
        <w:t>and diabetes</w:t>
      </w:r>
      <w:r w:rsidRPr="00713EB7">
        <w:t xml:space="preserve">. </w:t>
      </w:r>
      <w:r w:rsidR="001451D4" w:rsidRPr="006D29CA">
        <w:t xml:space="preserve">Since heart disease and diabetes are two distinct outcomes, the analysis uses a </w:t>
      </w:r>
      <w:r w:rsidR="00124603" w:rsidRPr="006D29CA">
        <w:t xml:space="preserve">two separate </w:t>
      </w:r>
      <w:r w:rsidR="00D5363E" w:rsidRPr="006D29CA">
        <w:t xml:space="preserve">regression </w:t>
      </w:r>
      <w:r w:rsidR="001451D4" w:rsidRPr="006D29CA">
        <w:t>model</w:t>
      </w:r>
      <w:r w:rsidR="00D5363E" w:rsidRPr="006D29CA">
        <w:t>s,</w:t>
      </w:r>
      <w:r w:rsidR="001451D4" w:rsidRPr="006D29CA">
        <w:t xml:space="preserve"> one developed to predict heart disease prevalence and another to predict diabetes prevalence. This allows for a clearer understanding of how </w:t>
      </w:r>
      <w:r w:rsidR="005672DF" w:rsidRPr="006D29CA">
        <w:t xml:space="preserve">specific </w:t>
      </w:r>
      <w:r w:rsidR="001451D4" w:rsidRPr="006D29CA">
        <w:t xml:space="preserve">predictors contribute to each </w:t>
      </w:r>
      <w:r w:rsidR="005B315A" w:rsidRPr="006D29CA">
        <w:t>disease</w:t>
      </w:r>
      <w:r w:rsidR="001451D4" w:rsidRPr="006D29CA">
        <w:t xml:space="preserve"> individually, while also enabling comparisons to identify shared and unique influencing factors. Before running the models, multicollinearity is checked using correlation matrices and the Variance Inflation Factor (VIF) to ensure stable and interpretable regression results. Model performance will be evaluated using metrics such as R², Root Mean Squared Error (RMSE), and Mean Absolute Error (MAE), providing insight into how well the models explain variations in disease prevalence across countries and time.</w:t>
      </w:r>
    </w:p>
    <w:p w14:paraId="525B0208" w14:textId="1921ED17" w:rsidR="00713EB7" w:rsidRPr="00713EB7" w:rsidRDefault="00713EB7" w:rsidP="00713EB7">
      <w:r w:rsidRPr="00713EB7">
        <w:t>For Research Question 2, which examines how modifiable economic and lifestyle variables (e.g., income, CPI, BMI, and diet cost) explain differences in life expectancy across countries, a separate MLR model is used with life expectancy as the outcome variable. This model allows for the quantification of the contribution of each predictor to variations in longevity. Feature selection and dimensionality reduction techniques, such as Principal Component Analysis</w:t>
      </w:r>
      <w:r w:rsidRPr="00713EB7">
        <w:rPr>
          <w:b/>
          <w:bCs/>
        </w:rPr>
        <w:t xml:space="preserve"> (</w:t>
      </w:r>
      <w:r w:rsidRPr="00713EB7">
        <w:t xml:space="preserve">PCA) </w:t>
      </w:r>
      <w:r w:rsidR="00950290" w:rsidRPr="006D29CA">
        <w:t>will</w:t>
      </w:r>
      <w:r w:rsidRPr="00713EB7">
        <w:t xml:space="preserve"> be applied to improve model efficiency and reduce multicollinearity. The use of MLR for both RQ1 and RQ2 offers the advantage of </w:t>
      </w:r>
      <w:r w:rsidR="002F4196" w:rsidRPr="006D29CA">
        <w:t>clear and interpretable results</w:t>
      </w:r>
      <w:r w:rsidRPr="00713EB7">
        <w:t xml:space="preserve">, </w:t>
      </w:r>
      <w:r w:rsidR="002F4196" w:rsidRPr="006D29CA">
        <w:t xml:space="preserve">ensure </w:t>
      </w:r>
      <w:r w:rsidRPr="00713EB7">
        <w:t xml:space="preserve">statistical </w:t>
      </w:r>
      <w:r w:rsidR="002F4196" w:rsidRPr="006D29CA">
        <w:t>reliability</w:t>
      </w:r>
      <w:r w:rsidRPr="00713EB7">
        <w:t xml:space="preserve">, and </w:t>
      </w:r>
      <w:r w:rsidR="002F4196" w:rsidRPr="006D29CA">
        <w:t>well-suited for analyzing</w:t>
      </w:r>
      <w:r w:rsidR="00FF4F19" w:rsidRPr="006D29CA">
        <w:t xml:space="preserve"> both</w:t>
      </w:r>
      <w:r w:rsidRPr="00713EB7">
        <w:t xml:space="preserve"> cross-sectional and </w:t>
      </w:r>
      <w:r w:rsidR="00FF4F19" w:rsidRPr="006D29CA">
        <w:t>time-based</w:t>
      </w:r>
      <w:r w:rsidRPr="00713EB7">
        <w:t xml:space="preserve"> health data.</w:t>
      </w:r>
    </w:p>
    <w:p w14:paraId="0869DB34" w14:textId="702ECC02" w:rsidR="00713EB7" w:rsidRPr="00713EB7" w:rsidRDefault="008D6E0C" w:rsidP="00713EB7">
      <w:r w:rsidRPr="006D29CA">
        <w:t xml:space="preserve">For </w:t>
      </w:r>
      <w:r w:rsidR="00713EB7" w:rsidRPr="00713EB7">
        <w:t>Research Question 3, which aims to forecast future health outcomes (life expectancy and disease prevalence) from 2023 to 2073, the dataset is restructured into a time series format organized by country and year. Two forecasting models</w:t>
      </w:r>
      <w:r w:rsidR="00C645E9">
        <w:t>,</w:t>
      </w:r>
      <w:r w:rsidR="00332FCB">
        <w:t xml:space="preserve"> </w:t>
      </w:r>
      <w:r w:rsidR="00713EB7" w:rsidRPr="00713EB7">
        <w:t>Auto</w:t>
      </w:r>
      <w:r w:rsidR="00332FCB">
        <w:t xml:space="preserve"> </w:t>
      </w:r>
      <w:r w:rsidR="00713EB7" w:rsidRPr="00713EB7">
        <w:t>Regressive Integrated Moving Average</w:t>
      </w:r>
      <w:r w:rsidR="00323C7B">
        <w:t xml:space="preserve"> (</w:t>
      </w:r>
      <w:r w:rsidR="00323C7B" w:rsidRPr="00713EB7">
        <w:t>ARIMA</w:t>
      </w:r>
      <w:r w:rsidR="00713EB7" w:rsidRPr="00713EB7">
        <w:t>) and Prophet</w:t>
      </w:r>
      <w:r w:rsidR="00323C7B">
        <w:t xml:space="preserve"> </w:t>
      </w:r>
      <w:r w:rsidR="00713EB7" w:rsidRPr="00713EB7">
        <w:t>are employed. ARIMA is preferred for structured, stationary time series and is known for its high precision in modeling linear trends and autocorrelations. Prophet, developed by Facebook, is well-suited for time series data with missing values, irregular trends, or multiple seasonal effects, offering a more flexible approach for real-world health datasets. Both models are trained using historical data from 1950–2023, and forecasting performance is assessed using Mean Absolute Percentage Error (MAPE), along with cross-validation to evaluate predictive accuracy and generalization.</w:t>
      </w:r>
    </w:p>
    <w:p w14:paraId="510831F6" w14:textId="02BE0FD2" w:rsidR="00713EB7" w:rsidRDefault="009759EC" w:rsidP="002320C5">
      <w:r w:rsidRPr="009759EC">
        <w:t xml:space="preserve">The entire analysis is using Python, with libraries like Pandas and NumPy for organizing and cleaning data, scikit-learn and </w:t>
      </w:r>
      <w:proofErr w:type="spellStart"/>
      <w:r w:rsidRPr="009759EC">
        <w:t>statsmodels</w:t>
      </w:r>
      <w:proofErr w:type="spellEnd"/>
      <w:r w:rsidRPr="009759EC">
        <w:t xml:space="preserve"> for building models, </w:t>
      </w:r>
      <w:r>
        <w:t xml:space="preserve">ARIMA and </w:t>
      </w:r>
      <w:r w:rsidRPr="009759EC">
        <w:t>Prophet for time series forecasting, and Matplotlib and Seaborn for creating charts and graphs.</w:t>
      </w:r>
    </w:p>
    <w:p w14:paraId="0D20431E" w14:textId="1EAA85B0" w:rsidR="00A55C4C" w:rsidRDefault="00146D53" w:rsidP="00577145">
      <w:pPr>
        <w:pStyle w:val="Heading3"/>
        <w:numPr>
          <w:ilvl w:val="0"/>
          <w:numId w:val="7"/>
        </w:numPr>
        <w:rPr>
          <w:sz w:val="28"/>
          <w:szCs w:val="28"/>
        </w:rPr>
      </w:pPr>
      <w:bookmarkStart w:id="32" w:name="_Toc203392150"/>
      <w:r>
        <w:rPr>
          <w:sz w:val="28"/>
          <w:szCs w:val="28"/>
        </w:rPr>
        <w:t xml:space="preserve">Justification the </w:t>
      </w:r>
      <w:r w:rsidR="00E336D7">
        <w:rPr>
          <w:sz w:val="28"/>
          <w:szCs w:val="28"/>
        </w:rPr>
        <w:t>A</w:t>
      </w:r>
      <w:r>
        <w:rPr>
          <w:sz w:val="28"/>
          <w:szCs w:val="28"/>
        </w:rPr>
        <w:t xml:space="preserve">pproach on </w:t>
      </w:r>
      <w:r w:rsidR="00E336D7">
        <w:rPr>
          <w:sz w:val="28"/>
          <w:szCs w:val="28"/>
        </w:rPr>
        <w:t>P</w:t>
      </w:r>
      <w:r>
        <w:rPr>
          <w:sz w:val="28"/>
          <w:szCs w:val="28"/>
        </w:rPr>
        <w:t xml:space="preserve">rior </w:t>
      </w:r>
      <w:r w:rsidR="00E336D7">
        <w:rPr>
          <w:sz w:val="28"/>
          <w:szCs w:val="28"/>
        </w:rPr>
        <w:t>S</w:t>
      </w:r>
      <w:r>
        <w:rPr>
          <w:sz w:val="28"/>
          <w:szCs w:val="28"/>
        </w:rPr>
        <w:t>tudies</w:t>
      </w:r>
      <w:bookmarkEnd w:id="32"/>
    </w:p>
    <w:p w14:paraId="48EFB9EB" w14:textId="77777777" w:rsidR="00286235" w:rsidRPr="00286235" w:rsidRDefault="00286235" w:rsidP="001F4B4E">
      <w:pPr>
        <w:spacing w:after="0" w:line="240" w:lineRule="auto"/>
      </w:pPr>
    </w:p>
    <w:p w14:paraId="6B78304B" w14:textId="77E69AE8" w:rsidR="00E05CB0" w:rsidRDefault="00A2794A" w:rsidP="00A2794A">
      <w:r w:rsidRPr="00A2794A">
        <w:t xml:space="preserve">Multiple Linear Regression and time series forecasting </w:t>
      </w:r>
      <w:r w:rsidR="00DE1E3F" w:rsidRPr="00DE1E3F">
        <w:t>models (ARIMA and Prophet)</w:t>
      </w:r>
      <w:r w:rsidRPr="00A2794A">
        <w:t xml:space="preserve"> </w:t>
      </w:r>
      <w:r w:rsidR="009B1AF4">
        <w:t>a</w:t>
      </w:r>
      <w:r w:rsidR="009509F0">
        <w:t>re used in this study</w:t>
      </w:r>
      <w:r w:rsidR="00AE6D18">
        <w:t xml:space="preserve">. </w:t>
      </w:r>
      <w:r w:rsidRPr="00A2794A">
        <w:t xml:space="preserve">Multiple Linear Regression is </w:t>
      </w:r>
      <w:r w:rsidR="00505CF0" w:rsidRPr="00A2794A">
        <w:t xml:space="preserve">effective </w:t>
      </w:r>
      <w:r w:rsidR="00C36B5D">
        <w:t>in</w:t>
      </w:r>
      <w:r w:rsidR="00505CF0" w:rsidRPr="00A2794A">
        <w:t xml:space="preserve"> </w:t>
      </w:r>
      <w:r w:rsidR="00505CF0" w:rsidRPr="007E6ED1">
        <w:t>estimati</w:t>
      </w:r>
      <w:r w:rsidR="00505CF0">
        <w:t>ng</w:t>
      </w:r>
      <w:r w:rsidR="00505CF0" w:rsidRPr="007E6ED1">
        <w:t xml:space="preserve"> the strength and direction of relationships between multiple </w:t>
      </w:r>
      <w:r w:rsidR="00910883" w:rsidRPr="007E6ED1">
        <w:t>predictors</w:t>
      </w:r>
      <w:r w:rsidR="00910883">
        <w:t xml:space="preserve"> and</w:t>
      </w:r>
      <w:r w:rsidR="00505CF0">
        <w:t xml:space="preserve"> therefore is used in </w:t>
      </w:r>
      <w:r w:rsidR="008C13CD" w:rsidRPr="008C13CD">
        <w:t>Research Questions 1 and 2</w:t>
      </w:r>
      <w:r w:rsidR="00505CF0">
        <w:t xml:space="preserve"> to analyze the relationship between</w:t>
      </w:r>
      <w:r w:rsidRPr="00A2794A">
        <w:t xml:space="preserve"> income, education, BMI, and CPI</w:t>
      </w:r>
      <w:r w:rsidR="00CE5622">
        <w:t xml:space="preserve">, </w:t>
      </w:r>
      <w:r w:rsidR="00910883">
        <w:t>and health</w:t>
      </w:r>
      <w:r w:rsidRPr="00A2794A">
        <w:t xml:space="preserve"> outcomes </w:t>
      </w:r>
      <w:r w:rsidR="00910883">
        <w:lastRenderedPageBreak/>
        <w:t>such as</w:t>
      </w:r>
      <w:r w:rsidRPr="00A2794A">
        <w:t xml:space="preserve"> disease prevalence and life expectancy. </w:t>
      </w:r>
      <w:r w:rsidR="00910883">
        <w:t>Multiple Linear Regression</w:t>
      </w:r>
      <w:r w:rsidR="005C4F96">
        <w:t xml:space="preserve"> provides statistical findings</w:t>
      </w:r>
      <w:r w:rsidR="00661DAB">
        <w:t xml:space="preserve"> which </w:t>
      </w:r>
      <w:r w:rsidR="00CB171F">
        <w:t>help formulate</w:t>
      </w:r>
      <w:r w:rsidR="00661DAB">
        <w:t xml:space="preserve"> policy insights</w:t>
      </w:r>
      <w:r w:rsidRPr="00A2794A">
        <w:t xml:space="preserve">. </w:t>
      </w:r>
    </w:p>
    <w:p w14:paraId="74BE7FB4" w14:textId="6C90ACF5" w:rsidR="00A2794A" w:rsidRPr="006C2908" w:rsidRDefault="00A2794A" w:rsidP="00A2794A">
      <w:r w:rsidRPr="006C2908">
        <w:t>Prior studies</w:t>
      </w:r>
      <w:r w:rsidR="00D85C27" w:rsidRPr="006C2908">
        <w:t xml:space="preserve"> used similar method</w:t>
      </w:r>
      <w:r w:rsidRPr="006C2908">
        <w:t xml:space="preserve">, including Zahra et al. (2015), Balia &amp; Jones (2008), Murray et al. (2012), and </w:t>
      </w:r>
      <w:proofErr w:type="spellStart"/>
      <w:r w:rsidRPr="006C2908">
        <w:t>Kontis</w:t>
      </w:r>
      <w:proofErr w:type="spellEnd"/>
      <w:r w:rsidRPr="006C2908">
        <w:t xml:space="preserve"> et al. (2017), have successfully used regression models to explore the relationship between socioeconomic or behavioral factors and chronic disease outcomes across countries.</w:t>
      </w:r>
      <w:r w:rsidR="007A2AD0" w:rsidRPr="006C2908">
        <w:t xml:space="preserve"> Zahra et al. (2015) examined structural and behavioral determinants of chronic diseases in low- and middle-income countries, while Balia and Jones (2008) applied regression models to UK data, linking health outcomes with variables such as education and income. </w:t>
      </w:r>
      <w:proofErr w:type="spellStart"/>
      <w:r w:rsidR="007A2AD0" w:rsidRPr="006C2908">
        <w:t>Kontis</w:t>
      </w:r>
      <w:proofErr w:type="spellEnd"/>
      <w:r w:rsidR="007A2AD0" w:rsidRPr="006C2908">
        <w:t xml:space="preserve"> et al. (2017) also employed multivariable regression to assess the global impact of risk factors on NCD mortality. These studies show that regression models are interpretable, transparent, and effective for health policy insights. This project builds on these studies by extending their approaches globally and across a longer time frame (1950–2023), allowing broader insight into temporal and regional variation in disease outcomes and life expectancy.</w:t>
      </w:r>
    </w:p>
    <w:p w14:paraId="732147CC" w14:textId="6C6F6280" w:rsidR="000A090C" w:rsidRDefault="00A2794A" w:rsidP="00A2794A">
      <w:r w:rsidRPr="006C2908">
        <w:t xml:space="preserve">Time series forecasting models, ARIMA and Prophet, </w:t>
      </w:r>
      <w:r w:rsidR="00CD480A" w:rsidRPr="006C2908">
        <w:t xml:space="preserve">are </w:t>
      </w:r>
      <w:r w:rsidR="00CD6109" w:rsidRPr="006C2908">
        <w:t>use</w:t>
      </w:r>
      <w:r w:rsidR="00CD480A" w:rsidRPr="006C2908">
        <w:t>d for Research Question 3</w:t>
      </w:r>
      <w:r w:rsidR="001E2C2A" w:rsidRPr="006C2908">
        <w:t xml:space="preserve"> </w:t>
      </w:r>
      <w:r w:rsidR="003B7427" w:rsidRPr="006C2908">
        <w:t>to forecast</w:t>
      </w:r>
      <w:r w:rsidR="001E2C2A" w:rsidRPr="006C2908">
        <w:t xml:space="preserve"> future trends in health outcomes through 2073</w:t>
      </w:r>
      <w:r w:rsidR="007C5184" w:rsidRPr="006C2908">
        <w:t>.</w:t>
      </w:r>
      <w:r w:rsidR="007763F3" w:rsidRPr="006C2908">
        <w:t xml:space="preserve"> </w:t>
      </w:r>
      <w:r w:rsidR="00596FB8" w:rsidRPr="006C2908">
        <w:t xml:space="preserve">Using both methods together offers complementary strengths. ARIMA is </w:t>
      </w:r>
      <w:r w:rsidR="00AF62DC" w:rsidRPr="006C2908">
        <w:t>effective</w:t>
      </w:r>
      <w:r w:rsidR="00596FB8" w:rsidRPr="006C2908">
        <w:t xml:space="preserve"> for capturing linear trends and autocorrelation in well-behaved time series, while Prophet </w:t>
      </w:r>
      <w:r w:rsidR="00861C3F" w:rsidRPr="006C2908">
        <w:t xml:space="preserve">is good for </w:t>
      </w:r>
      <w:r w:rsidR="00596FB8" w:rsidRPr="006C2908">
        <w:t>handles missing data, non-linear trends, and</w:t>
      </w:r>
      <w:r w:rsidR="00596FB8" w:rsidRPr="006C2908">
        <w:rPr>
          <w:b/>
          <w:bCs/>
        </w:rPr>
        <w:t xml:space="preserve"> </w:t>
      </w:r>
      <w:r w:rsidR="00596FB8" w:rsidRPr="006C2908">
        <w:t xml:space="preserve">seasonal effects more flexibly. </w:t>
      </w:r>
      <w:r w:rsidR="009556E0" w:rsidRPr="006C2908">
        <w:t xml:space="preserve">This approach is </w:t>
      </w:r>
      <w:r w:rsidR="00506387" w:rsidRPr="006C2908">
        <w:t>supported by</w:t>
      </w:r>
      <w:r w:rsidR="000E1939" w:rsidRPr="006C2908">
        <w:t xml:space="preserve"> prior study</w:t>
      </w:r>
      <w:r w:rsidR="001505E6" w:rsidRPr="006C2908">
        <w:t>.</w:t>
      </w:r>
      <w:r w:rsidR="000E1939" w:rsidRPr="006C2908">
        <w:t xml:space="preserve"> </w:t>
      </w:r>
      <w:r w:rsidR="009645C5" w:rsidRPr="006C2908">
        <w:t>Sardar et</w:t>
      </w:r>
      <w:r w:rsidR="00122C6A" w:rsidRPr="006C2908">
        <w:t xml:space="preserve"> </w:t>
      </w:r>
      <w:r w:rsidR="009645C5" w:rsidRPr="006C2908">
        <w:t>al. (2022), which applied both models to COVID-19</w:t>
      </w:r>
      <w:r w:rsidR="00D92757" w:rsidRPr="006C2908">
        <w:t xml:space="preserve"> data across South Asian countries, </w:t>
      </w:r>
      <w:r w:rsidR="00A95A0A" w:rsidRPr="006C2908">
        <w:t>demonstrating</w:t>
      </w:r>
      <w:r w:rsidR="0017638C" w:rsidRPr="006C2908">
        <w:t xml:space="preserve"> </w:t>
      </w:r>
      <w:r w:rsidR="00D63666" w:rsidRPr="006C2908">
        <w:t>the effectiveness of using both ARIMA and Prophet method together.</w:t>
      </w:r>
      <w:r w:rsidR="007928FC" w:rsidRPr="006C2908">
        <w:t xml:space="preserve"> Similarly, </w:t>
      </w:r>
      <w:r w:rsidR="00A473D3" w:rsidRPr="006C2908">
        <w:t>Sah et al. (2022)</w:t>
      </w:r>
      <w:r w:rsidR="008355FD" w:rsidRPr="006C2908">
        <w:t xml:space="preserve"> </w:t>
      </w:r>
      <w:r w:rsidR="00E10FB5" w:rsidRPr="006C2908">
        <w:t>used these models to predict the spread of COVID-19 across Indian states, showing strong performance from the combined approach.</w:t>
      </w:r>
      <w:r w:rsidR="001F7095" w:rsidRPr="006C2908">
        <w:t xml:space="preserve"> </w:t>
      </w:r>
      <w:r w:rsidR="00697F42" w:rsidRPr="006C2908">
        <w:t>Based on this evidence,</w:t>
      </w:r>
      <w:r w:rsidR="001F7095" w:rsidRPr="006C2908">
        <w:t xml:space="preserve"> </w:t>
      </w:r>
      <w:r w:rsidR="003525D6" w:rsidRPr="006C2908">
        <w:t xml:space="preserve">this study </w:t>
      </w:r>
      <w:r w:rsidR="003E3D8E" w:rsidRPr="006C2908">
        <w:t>applies</w:t>
      </w:r>
      <w:r w:rsidR="003525D6" w:rsidRPr="006C2908">
        <w:t xml:space="preserve"> the same strategy</w:t>
      </w:r>
      <w:r w:rsidR="000F1A6A" w:rsidRPr="006C2908">
        <w:t xml:space="preserve"> to </w:t>
      </w:r>
      <w:r w:rsidR="00C5780E" w:rsidRPr="006C2908">
        <w:t>generate</w:t>
      </w:r>
      <w:r w:rsidR="00524611" w:rsidRPr="006C2908">
        <w:t xml:space="preserve"> </w:t>
      </w:r>
      <w:r w:rsidR="000F1A6A" w:rsidRPr="006C2908">
        <w:t>reliable forecast</w:t>
      </w:r>
      <w:r w:rsidR="00C5780E" w:rsidRPr="006C2908">
        <w:t>s</w:t>
      </w:r>
      <w:r w:rsidR="000403CE" w:rsidRPr="006C2908">
        <w:t xml:space="preserve"> for Research Question 3.</w:t>
      </w:r>
    </w:p>
    <w:p w14:paraId="4CF766F0" w14:textId="77777777" w:rsidR="00136264" w:rsidRDefault="00136264" w:rsidP="003D7DAA"/>
    <w:p w14:paraId="34FB6447" w14:textId="4C6E3274" w:rsidR="00DF6037" w:rsidRPr="00F84774" w:rsidRDefault="00A230F2" w:rsidP="00577145">
      <w:pPr>
        <w:pStyle w:val="Heading3"/>
        <w:numPr>
          <w:ilvl w:val="0"/>
          <w:numId w:val="7"/>
        </w:numPr>
        <w:rPr>
          <w:sz w:val="28"/>
          <w:szCs w:val="28"/>
        </w:rPr>
      </w:pPr>
      <w:bookmarkStart w:id="33" w:name="_Toc203392151"/>
      <w:r w:rsidRPr="00F84774">
        <w:rPr>
          <w:sz w:val="28"/>
          <w:szCs w:val="28"/>
        </w:rPr>
        <w:t xml:space="preserve">Proposed </w:t>
      </w:r>
      <w:r w:rsidR="00DF6037" w:rsidRPr="00F84774">
        <w:rPr>
          <w:sz w:val="28"/>
          <w:szCs w:val="28"/>
        </w:rPr>
        <w:t>Methodology and Tools</w:t>
      </w:r>
      <w:bookmarkEnd w:id="33"/>
    </w:p>
    <w:p w14:paraId="2B42D05C" w14:textId="25789478" w:rsidR="00DF6037" w:rsidRPr="00AB106E" w:rsidRDefault="00DF6037" w:rsidP="00DF6037">
      <w:r w:rsidRPr="00AB106E">
        <w:t xml:space="preserve">The preprocessing of data involves combining 16 datasets from </w:t>
      </w:r>
      <w:r w:rsidRPr="00AB106E">
        <w:rPr>
          <w:i/>
          <w:iCs/>
        </w:rPr>
        <w:t xml:space="preserve">Our World </w:t>
      </w:r>
      <w:proofErr w:type="gramStart"/>
      <w:r w:rsidRPr="00AB106E">
        <w:rPr>
          <w:i/>
          <w:iCs/>
        </w:rPr>
        <w:t>In</w:t>
      </w:r>
      <w:proofErr w:type="gramEnd"/>
      <w:r w:rsidRPr="00AB106E">
        <w:rPr>
          <w:i/>
          <w:iCs/>
        </w:rPr>
        <w:t xml:space="preserve"> Data</w:t>
      </w:r>
      <w:r w:rsidRPr="00AB106E">
        <w:t xml:space="preserve"> into a single dataset using Python. Based on this dataset, regression </w:t>
      </w:r>
      <w:r w:rsidR="009B7796" w:rsidRPr="00AB106E">
        <w:t>and time series</w:t>
      </w:r>
      <w:r w:rsidR="00F752FE" w:rsidRPr="00AB106E">
        <w:t xml:space="preserve"> </w:t>
      </w:r>
      <w:r w:rsidRPr="00AB106E">
        <w:t>analysis will be performed to understand how well socioeconomic factors explain health outcomes</w:t>
      </w:r>
    </w:p>
    <w:p w14:paraId="5321124B" w14:textId="283A5D95" w:rsidR="002869A1" w:rsidRPr="002869A1" w:rsidRDefault="00DF6037" w:rsidP="0006713E">
      <w:pPr>
        <w:pStyle w:val="Heading4"/>
        <w:spacing w:before="0" w:line="480" w:lineRule="auto"/>
      </w:pPr>
      <w:r w:rsidRPr="002869A1">
        <w:rPr>
          <w:sz w:val="24"/>
        </w:rPr>
        <w:t>Techniques and Tools</w:t>
      </w:r>
      <w:r w:rsidR="002869A1">
        <w:t>:</w:t>
      </w:r>
    </w:p>
    <w:p w14:paraId="04657F7A" w14:textId="01C8BAEF" w:rsidR="00063D0B" w:rsidRPr="00AB106E" w:rsidRDefault="00DF6037" w:rsidP="001830AB">
      <w:pPr>
        <w:spacing w:after="0" w:line="240" w:lineRule="auto"/>
      </w:pPr>
      <w:r w:rsidRPr="00AB106E">
        <w:rPr>
          <w:b/>
          <w:bCs/>
          <w:i/>
          <w:iCs/>
        </w:rPr>
        <w:t>Modeling Techniques</w:t>
      </w:r>
      <w:r w:rsidRPr="00AB106E">
        <w:t xml:space="preserve">: Multiple Linear Regression and Time Series </w:t>
      </w:r>
      <w:r w:rsidR="0063004A">
        <w:t>(ARIMA and Prophet)</w:t>
      </w:r>
    </w:p>
    <w:p w14:paraId="078FB234" w14:textId="0FAD3F63" w:rsidR="00E100EF" w:rsidRPr="00AB106E" w:rsidRDefault="00DF6037" w:rsidP="001830AB">
      <w:pPr>
        <w:spacing w:after="0"/>
      </w:pPr>
      <w:r w:rsidRPr="00AB106E">
        <w:rPr>
          <w:b/>
          <w:bCs/>
          <w:i/>
          <w:iCs/>
        </w:rPr>
        <w:t>Tools</w:t>
      </w:r>
      <w:r w:rsidRPr="00AB106E">
        <w:t>: Python (Pandas, NumPy, scikit-learn, Matplotlib/Seaborn, prophet)</w:t>
      </w:r>
    </w:p>
    <w:p w14:paraId="18CB54AF" w14:textId="7D3579D4" w:rsidR="00DF6037" w:rsidRPr="00AB106E" w:rsidRDefault="00DF6037" w:rsidP="00797CC3">
      <w:pPr>
        <w:pStyle w:val="Heading4"/>
      </w:pPr>
      <w:r w:rsidRPr="00AB106E">
        <w:t>Regression Analysis</w:t>
      </w:r>
    </w:p>
    <w:p w14:paraId="1768EEED" w14:textId="57CC7999" w:rsidR="004C331F" w:rsidRPr="00AB106E" w:rsidRDefault="004C331F" w:rsidP="00DF6037">
      <w:pPr>
        <w:rPr>
          <w:szCs w:val="22"/>
        </w:rPr>
      </w:pPr>
      <w:r w:rsidRPr="00AB106E">
        <w:rPr>
          <w:szCs w:val="22"/>
        </w:rPr>
        <w:t>Regression analysis is a statistical tool for the investigation of relationships between variables</w:t>
      </w:r>
      <w:r w:rsidR="002D4EC8" w:rsidRPr="00AB106E">
        <w:rPr>
          <w:szCs w:val="22"/>
        </w:rPr>
        <w:t xml:space="preserve"> </w:t>
      </w:r>
      <w:r w:rsidR="004623D0" w:rsidRPr="00AB106E">
        <w:rPr>
          <w:szCs w:val="22"/>
        </w:rPr>
        <w:t xml:space="preserve">and </w:t>
      </w:r>
      <w:r w:rsidR="000406BE" w:rsidRPr="00AB106E">
        <w:rPr>
          <w:szCs w:val="22"/>
        </w:rPr>
        <w:t>estimates how one or more predictor variables affect the outcome</w:t>
      </w:r>
      <w:r w:rsidR="00786808" w:rsidRPr="00AB106E">
        <w:rPr>
          <w:szCs w:val="22"/>
        </w:rPr>
        <w:t xml:space="preserve"> (</w:t>
      </w:r>
      <w:r w:rsidR="00786808" w:rsidRPr="00AB106E">
        <w:t>Sykes, 1993</w:t>
      </w:r>
      <w:r w:rsidR="00786808" w:rsidRPr="00AB106E">
        <w:rPr>
          <w:szCs w:val="22"/>
        </w:rPr>
        <w:t>)</w:t>
      </w:r>
      <w:r w:rsidR="00186E32" w:rsidRPr="00AB106E">
        <w:rPr>
          <w:szCs w:val="22"/>
        </w:rPr>
        <w:t>.</w:t>
      </w:r>
    </w:p>
    <w:p w14:paraId="04765E72" w14:textId="77777777" w:rsidR="00DF6037" w:rsidRPr="00AB106E" w:rsidRDefault="00DF6037" w:rsidP="00DF6037">
      <w:pPr>
        <w:rPr>
          <w:szCs w:val="22"/>
        </w:rPr>
      </w:pPr>
      <w:r w:rsidRPr="00AB106E">
        <w:rPr>
          <w:b/>
          <w:bCs/>
          <w:i/>
          <w:iCs/>
          <w:szCs w:val="22"/>
        </w:rPr>
        <w:t>Purpose</w:t>
      </w:r>
      <w:r w:rsidRPr="00AB106E">
        <w:rPr>
          <w:szCs w:val="22"/>
        </w:rPr>
        <w:t xml:space="preserve">: To identify the relationship between economic, lifestyle, demographic factors, and health outcomes. </w:t>
      </w:r>
    </w:p>
    <w:p w14:paraId="4C11E200" w14:textId="42516267" w:rsidR="00DF6037" w:rsidRPr="00AB106E" w:rsidRDefault="00DF6037" w:rsidP="00DF6037">
      <w:pPr>
        <w:rPr>
          <w:szCs w:val="22"/>
        </w:rPr>
      </w:pPr>
      <w:r w:rsidRPr="00AB106E">
        <w:rPr>
          <w:b/>
          <w:bCs/>
          <w:i/>
          <w:iCs/>
          <w:szCs w:val="22"/>
        </w:rPr>
        <w:t>Application</w:t>
      </w:r>
      <w:r w:rsidRPr="00AB106E">
        <w:rPr>
          <w:szCs w:val="22"/>
        </w:rPr>
        <w:t>: Multiple linear regression will be applied to research question</w:t>
      </w:r>
      <w:r w:rsidR="009915E6">
        <w:rPr>
          <w:szCs w:val="22"/>
        </w:rPr>
        <w:t>s</w:t>
      </w:r>
      <w:r w:rsidRPr="00AB106E">
        <w:rPr>
          <w:szCs w:val="22"/>
        </w:rPr>
        <w:t xml:space="preserve"> 1 and 2 respectively. For </w:t>
      </w:r>
      <w:r w:rsidR="009915E6">
        <w:rPr>
          <w:szCs w:val="22"/>
        </w:rPr>
        <w:t>RQ</w:t>
      </w:r>
      <w:r w:rsidRPr="00AB106E">
        <w:rPr>
          <w:szCs w:val="22"/>
        </w:rPr>
        <w:t xml:space="preserve">1, the goal is to evaluate how demographic indicators (e.g., age, gender, </w:t>
      </w:r>
      <w:r w:rsidRPr="00AB106E">
        <w:rPr>
          <w:szCs w:val="22"/>
        </w:rPr>
        <w:lastRenderedPageBreak/>
        <w:t>education) and economic indicators (e.g., GDP, income, CPI, unemployment) correlate with the prevalence of diabetes and heart disease. For question 2, the focus is assessing whether the lifestyle factors (cost of healthy diet and BMI) in predicting health outcomes such as life expectancy.</w:t>
      </w:r>
    </w:p>
    <w:p w14:paraId="651808BE" w14:textId="25F9518C" w:rsidR="00DF6037" w:rsidRPr="00AB106E" w:rsidRDefault="00DF6037" w:rsidP="00797CC3">
      <w:pPr>
        <w:pStyle w:val="Heading4"/>
      </w:pPr>
      <w:r w:rsidRPr="00AB106E">
        <w:t>Time Series Analysis</w:t>
      </w:r>
      <w:r w:rsidR="0063004A">
        <w:t xml:space="preserve"> (</w:t>
      </w:r>
      <w:r w:rsidR="008F4202">
        <w:t xml:space="preserve">Random Forest, </w:t>
      </w:r>
      <w:r w:rsidR="0063004A">
        <w:t>ARIMA and Prophet)</w:t>
      </w:r>
    </w:p>
    <w:p w14:paraId="66144CB2" w14:textId="672EB368" w:rsidR="00DF6037" w:rsidRPr="00AB106E" w:rsidRDefault="00DF6037" w:rsidP="00DF6037">
      <w:pPr>
        <w:rPr>
          <w:color w:val="000000" w:themeColor="text1"/>
          <w:szCs w:val="22"/>
        </w:rPr>
      </w:pPr>
      <w:r w:rsidRPr="00AB106E">
        <w:rPr>
          <w:szCs w:val="22"/>
        </w:rPr>
        <w:t>Time series analysis is a statistical technique that</w:t>
      </w:r>
      <w:r w:rsidR="00FE6D0F" w:rsidRPr="00AB106E">
        <w:rPr>
          <w:szCs w:val="22"/>
        </w:rPr>
        <w:t xml:space="preserve"> </w:t>
      </w:r>
      <w:r w:rsidRPr="00AB106E">
        <w:rPr>
          <w:szCs w:val="22"/>
        </w:rPr>
        <w:t xml:space="preserve">analyzes patterns, trends, and relationships in data at regular intervals to make informed predictions, </w:t>
      </w:r>
      <w:r w:rsidRPr="00AB106E">
        <w:rPr>
          <w:color w:val="000000" w:themeColor="text1"/>
          <w:szCs w:val="22"/>
        </w:rPr>
        <w:t>forecasts by modeling trends, seasonality, and other temporal patterns.</w:t>
      </w:r>
      <w:r w:rsidR="00647CE1" w:rsidRPr="00AB106E">
        <w:rPr>
          <w:color w:val="000000" w:themeColor="text1"/>
          <w:szCs w:val="22"/>
        </w:rPr>
        <w:t xml:space="preserve"> </w:t>
      </w:r>
      <w:r w:rsidR="00FC5F4E" w:rsidRPr="00AB106E">
        <w:rPr>
          <w:color w:val="000000" w:themeColor="text1"/>
          <w:szCs w:val="22"/>
        </w:rPr>
        <w:t xml:space="preserve">Data obtained from observations collected sequentially over time. </w:t>
      </w:r>
      <w:r w:rsidR="00647CE1" w:rsidRPr="00AB106E">
        <w:rPr>
          <w:color w:val="000000" w:themeColor="text1"/>
          <w:szCs w:val="22"/>
        </w:rPr>
        <w:t>The purpose of time series analysis is generally twofold: to understand or model the stochastic mechanism that gives rise to an observed series and to predict or forecast the future values of a series based on the history of that series and, possibly, other related series or factors</w:t>
      </w:r>
      <w:r w:rsidR="004B3E97" w:rsidRPr="00AB106E">
        <w:rPr>
          <w:color w:val="000000" w:themeColor="text1"/>
          <w:szCs w:val="22"/>
        </w:rPr>
        <w:t xml:space="preserve"> </w:t>
      </w:r>
      <w:r w:rsidR="00786808" w:rsidRPr="00AB106E">
        <w:rPr>
          <w:color w:val="000000" w:themeColor="text1"/>
          <w:szCs w:val="22"/>
        </w:rPr>
        <w:t>(</w:t>
      </w:r>
      <w:r w:rsidR="00F56341" w:rsidRPr="00AB106E">
        <w:t>Shumway, 2000</w:t>
      </w:r>
      <w:r w:rsidR="00786808" w:rsidRPr="00AB106E">
        <w:rPr>
          <w:color w:val="000000" w:themeColor="text1"/>
          <w:szCs w:val="22"/>
        </w:rPr>
        <w:t>)</w:t>
      </w:r>
      <w:r w:rsidR="004B3E97" w:rsidRPr="00AB106E">
        <w:rPr>
          <w:color w:val="000000" w:themeColor="text1"/>
          <w:szCs w:val="22"/>
        </w:rPr>
        <w:t>.</w:t>
      </w:r>
    </w:p>
    <w:p w14:paraId="33CF232E" w14:textId="77777777" w:rsidR="00DF6037" w:rsidRPr="00AB106E" w:rsidRDefault="00DF6037" w:rsidP="00DF6037">
      <w:pPr>
        <w:rPr>
          <w:szCs w:val="22"/>
        </w:rPr>
      </w:pPr>
      <w:r w:rsidRPr="00AB106E">
        <w:rPr>
          <w:b/>
          <w:bCs/>
          <w:i/>
          <w:iCs/>
          <w:szCs w:val="22"/>
        </w:rPr>
        <w:t>Purpose</w:t>
      </w:r>
      <w:r w:rsidRPr="00AB106E">
        <w:rPr>
          <w:i/>
          <w:iCs/>
          <w:szCs w:val="22"/>
        </w:rPr>
        <w:t>:</w:t>
      </w:r>
      <w:r w:rsidRPr="00AB106E">
        <w:rPr>
          <w:szCs w:val="22"/>
        </w:rPr>
        <w:t xml:space="preserve"> To forecast future health outcomes (such as life expectancy, disease prevalence) based on historical trends in significant demographic, economic, and lifestyle indicators.</w:t>
      </w:r>
    </w:p>
    <w:p w14:paraId="270DA1E9" w14:textId="1F577F0E" w:rsidR="008F7280" w:rsidRDefault="00DF6037" w:rsidP="00DF6037">
      <w:pPr>
        <w:rPr>
          <w:szCs w:val="22"/>
        </w:rPr>
      </w:pPr>
      <w:r w:rsidRPr="00AB106E">
        <w:rPr>
          <w:b/>
          <w:bCs/>
          <w:i/>
          <w:iCs/>
          <w:szCs w:val="22"/>
        </w:rPr>
        <w:t>Application</w:t>
      </w:r>
      <w:r w:rsidRPr="00AB106E">
        <w:rPr>
          <w:i/>
          <w:iCs/>
          <w:szCs w:val="22"/>
        </w:rPr>
        <w:t>:</w:t>
      </w:r>
      <w:r w:rsidRPr="00AB106E">
        <w:rPr>
          <w:szCs w:val="22"/>
        </w:rPr>
        <w:t xml:space="preserve"> Time series forecasting methods will be applied to Research Question 3. The goal is to model and predict future trends in health outcomes (e.g., life expectancy, disease rates) from 2023 to 2073. Based on the insights from </w:t>
      </w:r>
      <w:r w:rsidR="00952A45" w:rsidRPr="00AB106E">
        <w:rPr>
          <w:szCs w:val="22"/>
        </w:rPr>
        <w:t>research question</w:t>
      </w:r>
      <w:r w:rsidR="009915E6">
        <w:rPr>
          <w:szCs w:val="22"/>
        </w:rPr>
        <w:t>s</w:t>
      </w:r>
      <w:r w:rsidR="00952A45" w:rsidRPr="00AB106E">
        <w:rPr>
          <w:szCs w:val="22"/>
        </w:rPr>
        <w:t xml:space="preserve"> </w:t>
      </w:r>
      <w:r w:rsidRPr="00AB106E">
        <w:rPr>
          <w:szCs w:val="22"/>
        </w:rPr>
        <w:t>1 and 2, key predictors will be selected. Techniques such as Prophet and ARIMA will be used to forecast future values by analyzing historical data patterns from 1950 to 2023. The dataset will be split chronologically into train and test sets with Cross-validation to ensure reliable model performance.</w:t>
      </w:r>
      <w:r w:rsidRPr="00016882">
        <w:rPr>
          <w:szCs w:val="22"/>
        </w:rPr>
        <w:t xml:space="preserve"> </w:t>
      </w:r>
    </w:p>
    <w:p w14:paraId="5BE88E0F" w14:textId="4F280204" w:rsidR="005C715E" w:rsidRDefault="00EF38B6" w:rsidP="00875B56">
      <w:pPr>
        <w:pStyle w:val="Heading1"/>
      </w:pPr>
      <w:bookmarkStart w:id="34" w:name="_Toc203392152"/>
      <w:r>
        <w:lastRenderedPageBreak/>
        <w:t>Roadmap</w:t>
      </w:r>
      <w:bookmarkEnd w:id="34"/>
    </w:p>
    <w:p w14:paraId="6ADA1829" w14:textId="6AC335F1" w:rsidR="00BF114B" w:rsidRPr="00BF114B" w:rsidRDefault="00BF114B" w:rsidP="00BF114B">
      <w:pPr>
        <w:keepNext/>
        <w:rPr>
          <w:noProof/>
        </w:rPr>
      </w:pPr>
      <w:r w:rsidRPr="00BF114B">
        <w:rPr>
          <w:noProof/>
        </w:rPr>
        <w:drawing>
          <wp:inline distT="0" distB="0" distL="0" distR="0" wp14:anchorId="509E7ACE" wp14:editId="0183EF69">
            <wp:extent cx="5943600" cy="5670550"/>
            <wp:effectExtent l="0" t="0" r="0" b="6350"/>
            <wp:docPr id="443276092" name="Picture 4" descr="A diagram of a project methodology flow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76092" name="Picture 4" descr="A diagram of a project methodology flow chart&#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5670550"/>
                    </a:xfrm>
                    <a:prstGeom prst="rect">
                      <a:avLst/>
                    </a:prstGeom>
                    <a:noFill/>
                    <a:ln>
                      <a:noFill/>
                    </a:ln>
                  </pic:spPr>
                </pic:pic>
              </a:graphicData>
            </a:graphic>
          </wp:inline>
        </w:drawing>
      </w:r>
    </w:p>
    <w:p w14:paraId="3CFFED82" w14:textId="4D53B9EE" w:rsidR="00C15E94" w:rsidRDefault="00C15E94" w:rsidP="00C15E94">
      <w:pPr>
        <w:keepNext/>
      </w:pPr>
    </w:p>
    <w:p w14:paraId="548172EE" w14:textId="13D034BA" w:rsidR="00ED1155" w:rsidRDefault="00C15E94" w:rsidP="008F7280">
      <w:pPr>
        <w:pStyle w:val="Caption"/>
      </w:pPr>
      <w:r>
        <w:t xml:space="preserve">Figure </w:t>
      </w:r>
      <w:fldSimple w:instr=" SEQ Figure \* ARABIC ">
        <w:r>
          <w:rPr>
            <w:noProof/>
          </w:rPr>
          <w:t>5</w:t>
        </w:r>
      </w:fldSimple>
      <w:r>
        <w:t>: Project Methodology Flow Chart</w:t>
      </w:r>
    </w:p>
    <w:p w14:paraId="7232BFCB" w14:textId="77777777" w:rsidR="0021169A" w:rsidRDefault="0021169A" w:rsidP="0021169A"/>
    <w:p w14:paraId="0C66A108" w14:textId="77777777" w:rsidR="0021169A" w:rsidRDefault="0021169A" w:rsidP="0021169A"/>
    <w:p w14:paraId="31FCE7FB" w14:textId="77777777" w:rsidR="0021169A" w:rsidRPr="0021169A" w:rsidRDefault="0021169A" w:rsidP="0021169A"/>
    <w:p w14:paraId="4AB5CC83" w14:textId="5A32D770" w:rsidR="009D0BFD" w:rsidRDefault="009D0BFD" w:rsidP="009D0BFD">
      <w:pPr>
        <w:pStyle w:val="Heading1"/>
      </w:pPr>
      <w:bookmarkStart w:id="35" w:name="_Toc203392153"/>
      <w:r>
        <w:lastRenderedPageBreak/>
        <w:t>GitHub Repository Link</w:t>
      </w:r>
      <w:bookmarkEnd w:id="35"/>
    </w:p>
    <w:p w14:paraId="0E200625" w14:textId="4F72A2DE" w:rsidR="0021169A" w:rsidRPr="00804F9D" w:rsidRDefault="0021169A" w:rsidP="000B01D2">
      <w:pPr>
        <w:spacing w:after="0"/>
        <w:rPr>
          <w:szCs w:val="22"/>
        </w:rPr>
      </w:pPr>
      <w:r>
        <w:rPr>
          <w:b/>
          <w:bCs/>
          <w:szCs w:val="22"/>
        </w:rPr>
        <w:t>GitHub Link</w:t>
      </w:r>
    </w:p>
    <w:p w14:paraId="361D4BFE" w14:textId="781D56A3" w:rsidR="0021169A" w:rsidRPr="00804F9D" w:rsidRDefault="00804F9D" w:rsidP="000B01D2">
      <w:pPr>
        <w:spacing w:after="0"/>
        <w:rPr>
          <w:szCs w:val="22"/>
        </w:rPr>
      </w:pPr>
      <w:hyperlink r:id="rId29" w:history="1">
        <w:r w:rsidRPr="00804F9D">
          <w:rPr>
            <w:rStyle w:val="Hyperlink"/>
            <w:szCs w:val="22"/>
          </w:rPr>
          <w:t>https://github.com/jenniferyik/CIND820_Capstone-Project</w:t>
        </w:r>
      </w:hyperlink>
    </w:p>
    <w:p w14:paraId="5E5A653A" w14:textId="77777777" w:rsidR="0021169A" w:rsidRDefault="0021169A" w:rsidP="000B01D2">
      <w:pPr>
        <w:spacing w:after="0"/>
        <w:rPr>
          <w:b/>
          <w:bCs/>
          <w:szCs w:val="22"/>
        </w:rPr>
      </w:pPr>
    </w:p>
    <w:p w14:paraId="12434D87" w14:textId="7D987F59" w:rsidR="000F6625" w:rsidRPr="000B01D2" w:rsidRDefault="00CF4B23" w:rsidP="000B01D2">
      <w:pPr>
        <w:spacing w:after="0"/>
        <w:rPr>
          <w:b/>
          <w:bCs/>
          <w:szCs w:val="22"/>
        </w:rPr>
      </w:pPr>
      <w:r w:rsidRPr="000B01D2">
        <w:rPr>
          <w:b/>
          <w:bCs/>
          <w:szCs w:val="22"/>
        </w:rPr>
        <w:t>EDA Report</w:t>
      </w:r>
      <w:r w:rsidR="00CA7479" w:rsidRPr="000B01D2">
        <w:rPr>
          <w:b/>
          <w:bCs/>
          <w:szCs w:val="22"/>
        </w:rPr>
        <w:t>:</w:t>
      </w:r>
    </w:p>
    <w:p w14:paraId="7CAC473C" w14:textId="43D10DDE" w:rsidR="00CA7479" w:rsidRDefault="00CA7479" w:rsidP="000B01D2">
      <w:pPr>
        <w:spacing w:after="0"/>
        <w:rPr>
          <w:szCs w:val="22"/>
        </w:rPr>
      </w:pPr>
      <w:hyperlink r:id="rId30" w:history="1">
        <w:r w:rsidRPr="00E81FB8">
          <w:rPr>
            <w:rStyle w:val="Hyperlink"/>
            <w:szCs w:val="22"/>
          </w:rPr>
          <w:t>https://github.com/jenniferyik/CIND820_Capstone-Project/blob/main/eda_report%20(1).html</w:t>
        </w:r>
      </w:hyperlink>
    </w:p>
    <w:p w14:paraId="60383B01" w14:textId="77777777" w:rsidR="000B01D2" w:rsidRDefault="000B01D2" w:rsidP="00DF6037">
      <w:pPr>
        <w:rPr>
          <w:szCs w:val="22"/>
        </w:rPr>
      </w:pPr>
    </w:p>
    <w:p w14:paraId="18D7D709" w14:textId="180923C1" w:rsidR="00CA7479" w:rsidRPr="000B01D2" w:rsidRDefault="00CA7479" w:rsidP="000B01D2">
      <w:pPr>
        <w:spacing w:after="0"/>
        <w:rPr>
          <w:b/>
          <w:bCs/>
          <w:szCs w:val="22"/>
        </w:rPr>
      </w:pPr>
      <w:r w:rsidRPr="000B01D2">
        <w:rPr>
          <w:b/>
          <w:bCs/>
          <w:szCs w:val="22"/>
        </w:rPr>
        <w:t>Health Dataset:</w:t>
      </w:r>
    </w:p>
    <w:p w14:paraId="64CB0EE7" w14:textId="68F1C81B" w:rsidR="00CA7479" w:rsidRDefault="000B01D2" w:rsidP="000B01D2">
      <w:pPr>
        <w:spacing w:after="0"/>
      </w:pPr>
      <w:hyperlink r:id="rId31" w:history="1">
        <w:r w:rsidRPr="00E81FB8">
          <w:rPr>
            <w:rStyle w:val="Hyperlink"/>
            <w:szCs w:val="22"/>
          </w:rPr>
          <w:t>https://github.com/jenniferyik/CIND820_Capstone-Project/blob/main/Health%20Dataset.csv</w:t>
        </w:r>
      </w:hyperlink>
    </w:p>
    <w:p w14:paraId="4692D89F" w14:textId="77777777" w:rsidR="002821BF" w:rsidRDefault="002821BF" w:rsidP="000B01D2">
      <w:pPr>
        <w:spacing w:after="0"/>
      </w:pPr>
    </w:p>
    <w:p w14:paraId="634A3DBA" w14:textId="77777777" w:rsidR="002821BF" w:rsidRDefault="002821BF" w:rsidP="000B01D2">
      <w:pPr>
        <w:spacing w:after="0"/>
      </w:pPr>
    </w:p>
    <w:p w14:paraId="50D80C75" w14:textId="13540701" w:rsidR="002821BF" w:rsidRDefault="002821BF" w:rsidP="002821BF">
      <w:pPr>
        <w:pStyle w:val="Heading1"/>
      </w:pPr>
      <w:r>
        <w:t>Video Presentation</w:t>
      </w:r>
    </w:p>
    <w:p w14:paraId="64587CB8" w14:textId="20AF4D05" w:rsidR="002821BF" w:rsidRDefault="002565F9" w:rsidP="000B01D2">
      <w:pPr>
        <w:spacing w:after="0"/>
        <w:rPr>
          <w:szCs w:val="22"/>
        </w:rPr>
      </w:pPr>
      <w:hyperlink r:id="rId32" w:history="1">
        <w:r w:rsidRPr="003F3C6C">
          <w:rPr>
            <w:rStyle w:val="Hyperlink"/>
            <w:szCs w:val="22"/>
          </w:rPr>
          <w:t>https://drive.google.com/file/d/1vopCTXPT05jtvAtRB4a9q7wdFIEm1OFz/view?usp=sharing</w:t>
        </w:r>
      </w:hyperlink>
    </w:p>
    <w:p w14:paraId="378BD905" w14:textId="77777777" w:rsidR="002565F9" w:rsidRDefault="002565F9" w:rsidP="000B01D2">
      <w:pPr>
        <w:spacing w:after="0"/>
        <w:rPr>
          <w:szCs w:val="22"/>
        </w:rPr>
      </w:pPr>
    </w:p>
    <w:p w14:paraId="59C14955" w14:textId="77777777" w:rsidR="000B01D2" w:rsidRDefault="000B01D2" w:rsidP="000B01D2">
      <w:pPr>
        <w:spacing w:after="0"/>
        <w:rPr>
          <w:szCs w:val="22"/>
        </w:rPr>
      </w:pPr>
    </w:p>
    <w:p w14:paraId="7845E72B" w14:textId="77777777" w:rsidR="0030178A" w:rsidRDefault="0030178A" w:rsidP="000B01D2">
      <w:pPr>
        <w:spacing w:after="0"/>
        <w:rPr>
          <w:szCs w:val="22"/>
        </w:rPr>
      </w:pPr>
    </w:p>
    <w:p w14:paraId="33E0A579" w14:textId="77777777" w:rsidR="0030178A" w:rsidRDefault="0030178A" w:rsidP="000B01D2">
      <w:pPr>
        <w:spacing w:after="0"/>
        <w:rPr>
          <w:szCs w:val="22"/>
        </w:rPr>
      </w:pPr>
    </w:p>
    <w:p w14:paraId="53539889" w14:textId="77777777" w:rsidR="0030178A" w:rsidRDefault="0030178A" w:rsidP="000B01D2">
      <w:pPr>
        <w:spacing w:after="0"/>
        <w:rPr>
          <w:szCs w:val="22"/>
        </w:rPr>
      </w:pPr>
    </w:p>
    <w:p w14:paraId="6C6F79F7" w14:textId="77777777" w:rsidR="0030178A" w:rsidRDefault="0030178A" w:rsidP="000B01D2">
      <w:pPr>
        <w:spacing w:after="0"/>
        <w:rPr>
          <w:szCs w:val="22"/>
        </w:rPr>
      </w:pPr>
    </w:p>
    <w:p w14:paraId="64954B62" w14:textId="77777777" w:rsidR="0030178A" w:rsidRDefault="0030178A" w:rsidP="000B01D2">
      <w:pPr>
        <w:spacing w:after="0"/>
        <w:rPr>
          <w:szCs w:val="22"/>
        </w:rPr>
      </w:pPr>
    </w:p>
    <w:p w14:paraId="4E1528C4" w14:textId="77777777" w:rsidR="0030178A" w:rsidRDefault="0030178A" w:rsidP="000B01D2">
      <w:pPr>
        <w:spacing w:after="0"/>
        <w:rPr>
          <w:szCs w:val="22"/>
        </w:rPr>
      </w:pPr>
    </w:p>
    <w:p w14:paraId="0C916B3A" w14:textId="77777777" w:rsidR="0030178A" w:rsidRDefault="0030178A" w:rsidP="000B01D2">
      <w:pPr>
        <w:spacing w:after="0"/>
        <w:rPr>
          <w:szCs w:val="22"/>
        </w:rPr>
      </w:pPr>
    </w:p>
    <w:p w14:paraId="54994480" w14:textId="77777777" w:rsidR="0030178A" w:rsidRDefault="0030178A" w:rsidP="000B01D2">
      <w:pPr>
        <w:spacing w:after="0"/>
        <w:rPr>
          <w:szCs w:val="22"/>
        </w:rPr>
      </w:pPr>
    </w:p>
    <w:p w14:paraId="1AE9F36A" w14:textId="77777777" w:rsidR="0030178A" w:rsidRDefault="0030178A" w:rsidP="000B01D2">
      <w:pPr>
        <w:spacing w:after="0"/>
        <w:rPr>
          <w:szCs w:val="22"/>
        </w:rPr>
      </w:pPr>
    </w:p>
    <w:p w14:paraId="5642DEBD" w14:textId="77777777" w:rsidR="0030178A" w:rsidRDefault="0030178A" w:rsidP="000B01D2">
      <w:pPr>
        <w:spacing w:after="0"/>
        <w:rPr>
          <w:szCs w:val="22"/>
        </w:rPr>
      </w:pPr>
    </w:p>
    <w:p w14:paraId="7C7ED00E" w14:textId="77777777" w:rsidR="0030178A" w:rsidRDefault="0030178A" w:rsidP="000B01D2">
      <w:pPr>
        <w:spacing w:after="0"/>
        <w:rPr>
          <w:szCs w:val="22"/>
        </w:rPr>
      </w:pPr>
    </w:p>
    <w:p w14:paraId="6DAF04A1" w14:textId="77777777" w:rsidR="0030178A" w:rsidRDefault="0030178A" w:rsidP="000B01D2">
      <w:pPr>
        <w:spacing w:after="0"/>
        <w:rPr>
          <w:szCs w:val="22"/>
        </w:rPr>
      </w:pPr>
    </w:p>
    <w:p w14:paraId="1B275416" w14:textId="77777777" w:rsidR="0030178A" w:rsidRDefault="0030178A" w:rsidP="000B01D2">
      <w:pPr>
        <w:spacing w:after="0"/>
        <w:rPr>
          <w:szCs w:val="22"/>
        </w:rPr>
      </w:pPr>
    </w:p>
    <w:p w14:paraId="3700D425" w14:textId="77777777" w:rsidR="0030178A" w:rsidRDefault="0030178A" w:rsidP="000B01D2">
      <w:pPr>
        <w:spacing w:after="0"/>
        <w:rPr>
          <w:szCs w:val="22"/>
        </w:rPr>
      </w:pPr>
    </w:p>
    <w:p w14:paraId="7E54DD46" w14:textId="77777777" w:rsidR="0030178A" w:rsidRDefault="0030178A" w:rsidP="000B01D2">
      <w:pPr>
        <w:spacing w:after="0"/>
        <w:rPr>
          <w:szCs w:val="22"/>
        </w:rPr>
      </w:pPr>
    </w:p>
    <w:p w14:paraId="6C3AA03C" w14:textId="77777777" w:rsidR="0030178A" w:rsidRDefault="0030178A" w:rsidP="000B01D2">
      <w:pPr>
        <w:spacing w:after="0"/>
        <w:rPr>
          <w:szCs w:val="22"/>
        </w:rPr>
      </w:pPr>
    </w:p>
    <w:p w14:paraId="3B3F9ACF" w14:textId="77777777" w:rsidR="0030178A" w:rsidRDefault="0030178A" w:rsidP="000B01D2">
      <w:pPr>
        <w:spacing w:after="0"/>
        <w:rPr>
          <w:szCs w:val="22"/>
        </w:rPr>
      </w:pPr>
    </w:p>
    <w:p w14:paraId="686852D1" w14:textId="77777777" w:rsidR="0030178A" w:rsidRDefault="0030178A" w:rsidP="000B01D2">
      <w:pPr>
        <w:spacing w:after="0"/>
        <w:rPr>
          <w:szCs w:val="22"/>
        </w:rPr>
      </w:pPr>
    </w:p>
    <w:p w14:paraId="3C9E5142" w14:textId="77777777" w:rsidR="0030178A" w:rsidRDefault="0030178A" w:rsidP="000B01D2">
      <w:pPr>
        <w:spacing w:after="0"/>
        <w:rPr>
          <w:szCs w:val="22"/>
        </w:rPr>
      </w:pPr>
    </w:p>
    <w:p w14:paraId="2685B33D" w14:textId="77777777" w:rsidR="0030178A" w:rsidRDefault="0030178A" w:rsidP="000B01D2">
      <w:pPr>
        <w:spacing w:after="0"/>
        <w:rPr>
          <w:szCs w:val="22"/>
        </w:rPr>
      </w:pPr>
    </w:p>
    <w:p w14:paraId="483E6B8A" w14:textId="77777777" w:rsidR="0030178A" w:rsidRDefault="0030178A" w:rsidP="000B01D2">
      <w:pPr>
        <w:spacing w:after="0"/>
        <w:rPr>
          <w:szCs w:val="22"/>
        </w:rPr>
      </w:pPr>
    </w:p>
    <w:p w14:paraId="2BF3A774" w14:textId="77777777" w:rsidR="0030178A" w:rsidRDefault="0030178A" w:rsidP="000B01D2">
      <w:pPr>
        <w:spacing w:after="0"/>
        <w:rPr>
          <w:szCs w:val="22"/>
        </w:rPr>
      </w:pPr>
    </w:p>
    <w:p w14:paraId="10EEF1EA" w14:textId="77777777" w:rsidR="0030178A" w:rsidRDefault="0030178A" w:rsidP="000B01D2">
      <w:pPr>
        <w:spacing w:after="0"/>
        <w:rPr>
          <w:szCs w:val="22"/>
        </w:rPr>
      </w:pPr>
    </w:p>
    <w:p w14:paraId="769C8B25" w14:textId="77777777" w:rsidR="0030178A" w:rsidRDefault="0030178A" w:rsidP="000B01D2">
      <w:pPr>
        <w:spacing w:after="0"/>
        <w:rPr>
          <w:szCs w:val="22"/>
        </w:rPr>
      </w:pPr>
    </w:p>
    <w:p w14:paraId="5E972CAF" w14:textId="77777777" w:rsidR="0030178A" w:rsidRDefault="0030178A" w:rsidP="000B01D2">
      <w:pPr>
        <w:spacing w:after="0"/>
        <w:rPr>
          <w:szCs w:val="22"/>
        </w:rPr>
      </w:pPr>
    </w:p>
    <w:p w14:paraId="2B9DEC05" w14:textId="77777777" w:rsidR="0030178A" w:rsidRDefault="0030178A" w:rsidP="000B01D2">
      <w:pPr>
        <w:spacing w:after="0"/>
        <w:rPr>
          <w:szCs w:val="22"/>
        </w:rPr>
      </w:pPr>
    </w:p>
    <w:p w14:paraId="289B5FE1" w14:textId="77777777" w:rsidR="0030178A" w:rsidRDefault="0030178A" w:rsidP="000B01D2">
      <w:pPr>
        <w:spacing w:after="0"/>
        <w:rPr>
          <w:szCs w:val="22"/>
        </w:rPr>
      </w:pPr>
    </w:p>
    <w:p w14:paraId="1EF0A30B" w14:textId="77777777" w:rsidR="0030178A" w:rsidRDefault="0030178A" w:rsidP="000B01D2">
      <w:pPr>
        <w:spacing w:after="0"/>
        <w:rPr>
          <w:szCs w:val="22"/>
        </w:rPr>
      </w:pPr>
    </w:p>
    <w:p w14:paraId="313C3346" w14:textId="77777777" w:rsidR="0030178A" w:rsidRPr="00016882" w:rsidRDefault="0030178A" w:rsidP="000B01D2">
      <w:pPr>
        <w:spacing w:after="0"/>
        <w:rPr>
          <w:szCs w:val="22"/>
        </w:rPr>
      </w:pPr>
    </w:p>
    <w:p w14:paraId="13A89A2E" w14:textId="77777777" w:rsidR="00DF6037" w:rsidRDefault="00DF6037" w:rsidP="00DF6037">
      <w:pPr>
        <w:pStyle w:val="Heading1"/>
      </w:pPr>
      <w:bookmarkStart w:id="36" w:name="_Toc203392154"/>
      <w:r>
        <w:t>References</w:t>
      </w:r>
      <w:bookmarkEnd w:id="36"/>
    </w:p>
    <w:p w14:paraId="6F8CB3E1" w14:textId="77777777" w:rsidR="00906957" w:rsidRDefault="00906957" w:rsidP="00906957">
      <w:pPr>
        <w:ind w:left="720" w:hanging="720"/>
      </w:pPr>
      <w:r w:rsidRPr="00334114">
        <w:t>Balia, S., &amp; Jones, A. M. (2008). Mortality, lifestyle and socio-economic status. Journal of health economics, 27(1), 1-26.</w:t>
      </w:r>
    </w:p>
    <w:p w14:paraId="03DDB6DA" w14:textId="77777777" w:rsidR="00906957" w:rsidRDefault="00906957" w:rsidP="00906957">
      <w:pPr>
        <w:ind w:left="720" w:hanging="720"/>
      </w:pPr>
      <w:r w:rsidRPr="00A0163D">
        <w:t>Barrowman, N. (2014). Correlation, causation, and confusion. </w:t>
      </w:r>
      <w:r w:rsidRPr="00A0163D">
        <w:rPr>
          <w:i/>
          <w:iCs/>
        </w:rPr>
        <w:t>The New Atlantis</w:t>
      </w:r>
      <w:r w:rsidRPr="00A0163D">
        <w:t>, 23-44.</w:t>
      </w:r>
    </w:p>
    <w:p w14:paraId="6BBC8343" w14:textId="5518213C" w:rsidR="00906957" w:rsidRDefault="00906957" w:rsidP="00906957">
      <w:pPr>
        <w:ind w:left="720" w:hanging="720"/>
      </w:pPr>
      <w:r w:rsidRPr="002175A1">
        <w:t xml:space="preserve">Carrascosa, I. P. (2025, March 11). Dealing with outliers: A complete guide. </w:t>
      </w:r>
      <w:proofErr w:type="spellStart"/>
      <w:r w:rsidRPr="002175A1">
        <w:t>KDnuggets</w:t>
      </w:r>
      <w:proofErr w:type="spellEnd"/>
      <w:r w:rsidRPr="002175A1">
        <w:t xml:space="preserve">. </w:t>
      </w:r>
      <w:hyperlink r:id="rId33" w:history="1">
        <w:r w:rsidR="000013C9" w:rsidRPr="00B2105A">
          <w:rPr>
            <w:rStyle w:val="Hyperlink"/>
          </w:rPr>
          <w:t>https://www.kdnuggets.com/dealing-with-outliers-a-complete-guide</w:t>
        </w:r>
      </w:hyperlink>
    </w:p>
    <w:p w14:paraId="6B04F27A" w14:textId="3AD9B278" w:rsidR="000013C9" w:rsidRDefault="000013C9" w:rsidP="00906957">
      <w:pPr>
        <w:ind w:left="720" w:hanging="720"/>
      </w:pPr>
      <w:r w:rsidRPr="000013C9">
        <w:t>Chakraborty, D., et al. (2020). Predictive analytics in healthcare using time series data. Journal of Healthcare Engineering, 2020.</w:t>
      </w:r>
    </w:p>
    <w:p w14:paraId="3A0498C7" w14:textId="77777777" w:rsidR="00906957" w:rsidRDefault="00906957" w:rsidP="00906957">
      <w:pPr>
        <w:ind w:left="720" w:hanging="720"/>
      </w:pPr>
      <w:r w:rsidRPr="00A0163D">
        <w:t>Chateau, D., Metge, C., Prior, H., &amp; Soodeen, R. A. (2012). Learning from the census: the Socio-economic Factor Index (SEFI) and health outcomes in Manitoba. </w:t>
      </w:r>
      <w:r w:rsidRPr="00AD674A">
        <w:t xml:space="preserve">Canadian Journal of Public Health/Revue Canadienne De </w:t>
      </w:r>
      <w:proofErr w:type="spellStart"/>
      <w:r w:rsidRPr="00AD674A">
        <w:t>Sante'E</w:t>
      </w:r>
      <w:proofErr w:type="spellEnd"/>
      <w:r w:rsidRPr="00AD674A">
        <w:t xml:space="preserve"> </w:t>
      </w:r>
      <w:proofErr w:type="spellStart"/>
      <w:r w:rsidRPr="00AD674A">
        <w:t>Publique</w:t>
      </w:r>
      <w:proofErr w:type="spellEnd"/>
      <w:r w:rsidRPr="00A0163D">
        <w:t>, S23-S27.</w:t>
      </w:r>
    </w:p>
    <w:p w14:paraId="5D65D273" w14:textId="77777777" w:rsidR="00906957" w:rsidRDefault="00906957" w:rsidP="00906957">
      <w:pPr>
        <w:ind w:left="720" w:hanging="720"/>
      </w:pPr>
      <w:proofErr w:type="spellStart"/>
      <w:r w:rsidRPr="00331F35">
        <w:t>Contoyannis</w:t>
      </w:r>
      <w:proofErr w:type="spellEnd"/>
      <w:r w:rsidRPr="00331F35">
        <w:t>, P., &amp; Jones, A. M. (2004). Socio-economic status, health and lifestyle. Journal of health economics, 23(5), 965-995.</w:t>
      </w:r>
    </w:p>
    <w:p w14:paraId="26475C8C" w14:textId="77777777" w:rsidR="00906957" w:rsidRDefault="00906957" w:rsidP="00906957">
      <w:pPr>
        <w:ind w:left="720" w:hanging="720"/>
      </w:pPr>
      <w:proofErr w:type="spellStart"/>
      <w:r w:rsidRPr="00E14996">
        <w:t>Danaei</w:t>
      </w:r>
      <w:proofErr w:type="spellEnd"/>
      <w:r w:rsidRPr="00E14996">
        <w:t xml:space="preserve">, G., Finucane, M. M., Lu, Y., Singh, G. M., Cowan, M. J., Paciorek, C. J., Lin, J. K., </w:t>
      </w:r>
      <w:proofErr w:type="spellStart"/>
      <w:r w:rsidRPr="00E14996">
        <w:t>Farzadfar</w:t>
      </w:r>
      <w:proofErr w:type="spellEnd"/>
      <w:r w:rsidRPr="00E14996">
        <w:t xml:space="preserve">, F., Khang, Y. H., Stevens, G. A., Rao, M., Ali, M. K., Riley, L. M., Robinson, C. A., Ezzati, M., &amp; Global Burden of Metabolic Risk Factors of Chronic Diseases Collaborating Group (Blood Glucose) (2011). National, regional, and global trends in fasting plasma glucose and diabetes prevalence since 1980: systematic analysis of health examination surveys and epidemiological studies with 370 country-years and 2·7 million participants. Lancet (London, England), 378(9785), 31–40. </w:t>
      </w:r>
      <w:hyperlink r:id="rId34" w:history="1">
        <w:r w:rsidRPr="00E81FB8">
          <w:rPr>
            <w:rStyle w:val="Hyperlink"/>
          </w:rPr>
          <w:t>https://doi.org/10.1016/S0140-6736(11)60679-X</w:t>
        </w:r>
      </w:hyperlink>
    </w:p>
    <w:p w14:paraId="1AB62760" w14:textId="0FBD77F6" w:rsidR="00906957" w:rsidRDefault="00906957" w:rsidP="00906957">
      <w:pPr>
        <w:ind w:left="720" w:hanging="720"/>
      </w:pPr>
      <w:proofErr w:type="spellStart"/>
      <w:r w:rsidRPr="00580D47">
        <w:t>DataCalculus</w:t>
      </w:r>
      <w:proofErr w:type="spellEnd"/>
      <w:r w:rsidRPr="00580D47">
        <w:t xml:space="preserve">. (n.d.). Effective strategies for handling skewed data distributions. </w:t>
      </w:r>
      <w:proofErr w:type="spellStart"/>
      <w:r w:rsidRPr="00580D47">
        <w:t>DataCalculus</w:t>
      </w:r>
      <w:proofErr w:type="spellEnd"/>
      <w:r w:rsidRPr="00580D47">
        <w:t xml:space="preserve">. </w:t>
      </w:r>
      <w:hyperlink r:id="rId35" w:history="1">
        <w:r w:rsidR="005F67E8" w:rsidRPr="00B2105A">
          <w:rPr>
            <w:rStyle w:val="Hyperlink"/>
          </w:rPr>
          <w:t>https://datacalculus.com/en/knowledge-hub/data-analytics/data-cleaning-and-preprocessing/handling-skewed-data-distributions/</w:t>
        </w:r>
      </w:hyperlink>
    </w:p>
    <w:p w14:paraId="6C4C3B6C" w14:textId="52171453" w:rsidR="005F67E8" w:rsidRDefault="005F67E8" w:rsidP="00906957">
      <w:pPr>
        <w:ind w:left="720" w:hanging="720"/>
      </w:pPr>
      <w:proofErr w:type="spellStart"/>
      <w:r w:rsidRPr="005F67E8">
        <w:t>Debón</w:t>
      </w:r>
      <w:proofErr w:type="spellEnd"/>
      <w:r w:rsidRPr="005F67E8">
        <w:t>, A., Montes, F., &amp; Mateu, J. (2017). Using time series models to forecast mortality. Statistical Modelling, 17(4), 287–311</w:t>
      </w:r>
    </w:p>
    <w:p w14:paraId="59115069" w14:textId="77777777" w:rsidR="00906957" w:rsidRDefault="00906957" w:rsidP="00906957">
      <w:pPr>
        <w:ind w:left="720" w:hanging="720"/>
      </w:pPr>
      <w:r w:rsidRPr="00B93926">
        <w:t xml:space="preserve">Dinca-Panaitescu, S., Dinca-Panaitescu, M., Bryant, T., </w:t>
      </w:r>
      <w:proofErr w:type="spellStart"/>
      <w:r w:rsidRPr="00B93926">
        <w:t>Daiski</w:t>
      </w:r>
      <w:proofErr w:type="spellEnd"/>
      <w:r w:rsidRPr="00B93926">
        <w:t>, I., Pilkington, B., &amp; Raphael, D. (2011). Diabetes prevalence and income: Results of the Canadian Community Health Survey. Health policy (Amsterdam, Netherlands), 99(2), 116–123. https://doi.org/10.1016/j.healthpol.2010.07.018</w:t>
      </w:r>
    </w:p>
    <w:p w14:paraId="0846B160" w14:textId="77777777" w:rsidR="00906957" w:rsidRDefault="00906957" w:rsidP="00906957">
      <w:pPr>
        <w:ind w:left="720" w:hanging="720"/>
      </w:pPr>
      <w:r w:rsidRPr="00F92EAA">
        <w:t>Dimai, M. (2024). Modeling and forecasting mortality with economic, environmental and lifestyle variables. Decisions in Economics and Finance, 1-35.</w:t>
      </w:r>
    </w:p>
    <w:p w14:paraId="1B0F7290" w14:textId="77777777" w:rsidR="00906957" w:rsidRDefault="00906957" w:rsidP="00906957">
      <w:pPr>
        <w:ind w:left="720" w:hanging="720"/>
      </w:pPr>
      <w:r w:rsidRPr="004E2140">
        <w:lastRenderedPageBreak/>
        <w:t xml:space="preserve">Foreman, K. J., Marquez, N., </w:t>
      </w:r>
      <w:proofErr w:type="spellStart"/>
      <w:r w:rsidRPr="004E2140">
        <w:t>Dolgert</w:t>
      </w:r>
      <w:proofErr w:type="spellEnd"/>
      <w:r w:rsidRPr="004E2140">
        <w:t xml:space="preserve">, A., </w:t>
      </w:r>
      <w:proofErr w:type="spellStart"/>
      <w:r w:rsidRPr="004E2140">
        <w:t>Fukutaki</w:t>
      </w:r>
      <w:proofErr w:type="spellEnd"/>
      <w:r w:rsidRPr="004E2140">
        <w:t>, K., Fullman, N., McGaughey, M., ... &amp; Murray, C. J. (2018). Forecasting life expectancy, years of life lost, and all-cause and cause-specific mortality for 250 causes of death: reference and alternative scenarios for 2016–40 for 195 countries and territories. </w:t>
      </w:r>
      <w:r w:rsidRPr="004E2140">
        <w:rPr>
          <w:i/>
          <w:iCs/>
        </w:rPr>
        <w:t>The Lancet</w:t>
      </w:r>
      <w:r w:rsidRPr="004E2140">
        <w:t>, </w:t>
      </w:r>
      <w:r w:rsidRPr="004E2140">
        <w:rPr>
          <w:i/>
          <w:iCs/>
        </w:rPr>
        <w:t>392</w:t>
      </w:r>
      <w:r w:rsidRPr="004E2140">
        <w:t>(10159), 2052-2090.</w:t>
      </w:r>
    </w:p>
    <w:p w14:paraId="3AAACB1D" w14:textId="77777777" w:rsidR="00906957" w:rsidRDefault="00906957" w:rsidP="00906957">
      <w:pPr>
        <w:ind w:left="720" w:hanging="720"/>
      </w:pPr>
      <w:proofErr w:type="spellStart"/>
      <w:r w:rsidRPr="003177FC">
        <w:t>Gerdtham</w:t>
      </w:r>
      <w:proofErr w:type="spellEnd"/>
      <w:r w:rsidRPr="003177FC">
        <w:t>, U. G., &amp; Ruhm, C. J. (2006). Deaths rise in good economic times: evidence from the OECD. Economics &amp; Human Biology, 4(3), 298-316.</w:t>
      </w:r>
    </w:p>
    <w:p w14:paraId="57CE488A" w14:textId="5EE5DCF9" w:rsidR="00BE76B8" w:rsidRDefault="00BE76B8" w:rsidP="00906957">
      <w:pPr>
        <w:ind w:left="720" w:hanging="720"/>
      </w:pPr>
      <w:r w:rsidRPr="00BE76B8">
        <w:t xml:space="preserve">Hamada, M., Tanimu, J. J., Hassan, M., </w:t>
      </w:r>
      <w:proofErr w:type="spellStart"/>
      <w:r w:rsidRPr="00BE76B8">
        <w:t>Kakudi</w:t>
      </w:r>
      <w:proofErr w:type="spellEnd"/>
      <w:r w:rsidRPr="00BE76B8">
        <w:t>, H. A., &amp; Robert, P. (2021, December). Evaluation of Recursive Feature Elimination and LASSO Regularization-based optimized feature selection approaches for cervical cancer prediction. In </w:t>
      </w:r>
      <w:r w:rsidRPr="00BE76B8">
        <w:rPr>
          <w:i/>
          <w:iCs/>
        </w:rPr>
        <w:t>2021 IEEE 14th International symposium on embedded multicore/many-core systems-on-chip (</w:t>
      </w:r>
      <w:proofErr w:type="spellStart"/>
      <w:r w:rsidRPr="00BE76B8">
        <w:rPr>
          <w:i/>
          <w:iCs/>
        </w:rPr>
        <w:t>MCSoC</w:t>
      </w:r>
      <w:proofErr w:type="spellEnd"/>
      <w:r w:rsidRPr="00BE76B8">
        <w:rPr>
          <w:i/>
          <w:iCs/>
        </w:rPr>
        <w:t>)</w:t>
      </w:r>
      <w:r w:rsidRPr="00BE76B8">
        <w:t> (pp. 333-339). IEEE.</w:t>
      </w:r>
    </w:p>
    <w:p w14:paraId="453EF858" w14:textId="77777777" w:rsidR="00906957" w:rsidRDefault="00906957" w:rsidP="00906957">
      <w:pPr>
        <w:ind w:left="720" w:hanging="720"/>
      </w:pPr>
      <w:proofErr w:type="spellStart"/>
      <w:r w:rsidRPr="008B4B14">
        <w:t>Kastorini</w:t>
      </w:r>
      <w:proofErr w:type="spellEnd"/>
      <w:r w:rsidRPr="008B4B14">
        <w:t xml:space="preserve">, C. M., Milionis, H. J., </w:t>
      </w:r>
      <w:proofErr w:type="spellStart"/>
      <w:r w:rsidRPr="008B4B14">
        <w:t>Georgousopoulou</w:t>
      </w:r>
      <w:proofErr w:type="spellEnd"/>
      <w:r w:rsidRPr="008B4B14">
        <w:t xml:space="preserve">, E., Kalantzi, K., Nikolaou, V., Vemmos, K. N., ... &amp; </w:t>
      </w:r>
      <w:proofErr w:type="spellStart"/>
      <w:r w:rsidRPr="008B4B14">
        <w:t>Panagiotakos</w:t>
      </w:r>
      <w:proofErr w:type="spellEnd"/>
      <w:r w:rsidRPr="008B4B14">
        <w:t>, D. B. (2015). Defining the path between social and economic factors, clinical and lifestyle determinants, and cardiovascular disease. </w:t>
      </w:r>
      <w:r w:rsidRPr="008B4B14">
        <w:rPr>
          <w:i/>
          <w:iCs/>
        </w:rPr>
        <w:t>Global heart</w:t>
      </w:r>
      <w:r w:rsidRPr="008B4B14">
        <w:t>, </w:t>
      </w:r>
      <w:r w:rsidRPr="008B4B14">
        <w:rPr>
          <w:i/>
          <w:iCs/>
        </w:rPr>
        <w:t>10</w:t>
      </w:r>
      <w:r w:rsidRPr="008B4B14">
        <w:t>(4), 255-263.</w:t>
      </w:r>
    </w:p>
    <w:p w14:paraId="1D338EEC" w14:textId="0FFA6A44" w:rsidR="000A4250" w:rsidRDefault="000A4250" w:rsidP="00906957">
      <w:pPr>
        <w:ind w:left="720" w:hanging="720"/>
      </w:pPr>
      <w:r w:rsidRPr="000A4250">
        <w:t xml:space="preserve">Kaur, A., </w:t>
      </w:r>
      <w:proofErr w:type="spellStart"/>
      <w:r w:rsidRPr="000A4250">
        <w:t>Guleria</w:t>
      </w:r>
      <w:proofErr w:type="spellEnd"/>
      <w:r w:rsidRPr="000A4250">
        <w:t>, K., &amp; Trivedi, N. K. (2021, March). Feature selection in machine learning: Methods and comparison. In </w:t>
      </w:r>
      <w:r w:rsidRPr="000A4250">
        <w:rPr>
          <w:i/>
          <w:iCs/>
        </w:rPr>
        <w:t>2021 International Conference on Advance Computing and Innovative Technologies in Engineering (ICACITE)</w:t>
      </w:r>
      <w:r w:rsidRPr="000A4250">
        <w:t> (pp. 789-795). IEEE.</w:t>
      </w:r>
    </w:p>
    <w:p w14:paraId="1BCA1586" w14:textId="77777777" w:rsidR="00906957" w:rsidRDefault="00906957" w:rsidP="00906957">
      <w:pPr>
        <w:ind w:left="720" w:hanging="720"/>
      </w:pPr>
      <w:proofErr w:type="spellStart"/>
      <w:r w:rsidRPr="000F34EE">
        <w:t>Kontis</w:t>
      </w:r>
      <w:proofErr w:type="spellEnd"/>
      <w:r w:rsidRPr="000F34EE">
        <w:t xml:space="preserve">, V., Bennett, J. E., Mathers, C. D., Li, G., Foreman, K., &amp; Ezzati, M. (2017). </w:t>
      </w:r>
      <w:r w:rsidRPr="000F34EE">
        <w:rPr>
          <w:i/>
          <w:iCs/>
        </w:rPr>
        <w:t>Future life expectancy in 35 industrialised countries: projections with a Bayesian model ensemble</w:t>
      </w:r>
      <w:r w:rsidRPr="000F34EE">
        <w:t xml:space="preserve">. </w:t>
      </w:r>
      <w:r w:rsidRPr="000F34EE">
        <w:rPr>
          <w:b/>
          <w:bCs/>
        </w:rPr>
        <w:t>The Lancet</w:t>
      </w:r>
      <w:r w:rsidRPr="000F34EE">
        <w:t xml:space="preserve">, 389(10076), 1323–1335. </w:t>
      </w:r>
      <w:hyperlink r:id="rId36" w:history="1">
        <w:r w:rsidRPr="00CC787B">
          <w:rPr>
            <w:rStyle w:val="Hyperlink"/>
          </w:rPr>
          <w:t>https://doi.org/10.1016/S0140-6736(16)32381-9</w:t>
        </w:r>
      </w:hyperlink>
    </w:p>
    <w:p w14:paraId="32A86915" w14:textId="77777777" w:rsidR="00906957" w:rsidRDefault="00906957" w:rsidP="00906957">
      <w:pPr>
        <w:ind w:left="720" w:hanging="720"/>
      </w:pPr>
      <w:r w:rsidRPr="006E20EF">
        <w:t xml:space="preserve">Kutner, M. H., Nachtsheim, C. J., </w:t>
      </w:r>
      <w:proofErr w:type="spellStart"/>
      <w:r w:rsidRPr="006E20EF">
        <w:t>Neter</w:t>
      </w:r>
      <w:proofErr w:type="spellEnd"/>
      <w:r w:rsidRPr="006E20EF">
        <w:t xml:space="preserve">, J., &amp; Li, W. (2005). </w:t>
      </w:r>
      <w:r w:rsidRPr="006E20EF">
        <w:rPr>
          <w:i/>
          <w:iCs/>
        </w:rPr>
        <w:t>Applied linear statistical models</w:t>
      </w:r>
      <w:r w:rsidRPr="006E20EF">
        <w:t xml:space="preserve"> (5th ed.). McGraw-Hill Irwin.</w:t>
      </w:r>
    </w:p>
    <w:p w14:paraId="01D41556" w14:textId="77777777" w:rsidR="00906957" w:rsidRDefault="00906957" w:rsidP="00906957">
      <w:pPr>
        <w:ind w:left="720" w:hanging="720"/>
      </w:pPr>
      <w:r w:rsidRPr="00216E69">
        <w:t xml:space="preserve">Lantz PM, House JS, Lepkowski JM, Williams DR, Mero RP, Chen J. Socioeconomic Factors, Health Behaviors, and Mortality: Results </w:t>
      </w:r>
      <w:proofErr w:type="gramStart"/>
      <w:r w:rsidRPr="00216E69">
        <w:t>From</w:t>
      </w:r>
      <w:proofErr w:type="gramEnd"/>
      <w:r w:rsidRPr="00216E69">
        <w:t xml:space="preserve"> a Nationally Representative Prospective Study of US Adults. JAMA. 1998;279(21):1703–1708. doi:10.1001/jama.279.21.1703</w:t>
      </w:r>
    </w:p>
    <w:p w14:paraId="40433B64" w14:textId="77777777" w:rsidR="00906957" w:rsidRDefault="00906957" w:rsidP="00906957">
      <w:pPr>
        <w:ind w:left="720" w:hanging="720"/>
      </w:pPr>
      <w:r w:rsidRPr="00FC13DF">
        <w:t>Li, Y., Pan, A., Wang, D. D., Liu, X., Dhana, K., Franco, O. H., ... &amp; Hu, F. B. (2018). Impact of healthy lifestyle factors on life expectancies in the US population. </w:t>
      </w:r>
      <w:r w:rsidRPr="00FC13DF">
        <w:rPr>
          <w:i/>
          <w:iCs/>
        </w:rPr>
        <w:t>Circulation</w:t>
      </w:r>
      <w:r w:rsidRPr="00FC13DF">
        <w:t>, </w:t>
      </w:r>
      <w:r w:rsidRPr="00FC13DF">
        <w:rPr>
          <w:i/>
          <w:iCs/>
        </w:rPr>
        <w:t>138</w:t>
      </w:r>
      <w:r w:rsidRPr="00FC13DF">
        <w:t>(4), 345-355.</w:t>
      </w:r>
    </w:p>
    <w:p w14:paraId="6E4A392E" w14:textId="77777777" w:rsidR="00906957" w:rsidRDefault="00906957" w:rsidP="00906957">
      <w:pPr>
        <w:ind w:left="720" w:hanging="720"/>
      </w:pPr>
      <w:r w:rsidRPr="000C7AC7">
        <w:t>Lysy, Z., Booth, G. L., Shah, B. R., Austin, P. C., Luo, J., &amp; Lipscombe, L. L. (2013). The impact of income on the incidence of diabetes: a population-based study. Diabetes research and clinical practice, 99(3), 372–379. https://doi.org/10.1016/j.diabres.2012.12.005</w:t>
      </w:r>
    </w:p>
    <w:p w14:paraId="30807FFD" w14:textId="77777777" w:rsidR="00906957" w:rsidRDefault="00906957" w:rsidP="00906957">
      <w:pPr>
        <w:ind w:left="720" w:hanging="720"/>
      </w:pPr>
      <w:proofErr w:type="spellStart"/>
      <w:r w:rsidRPr="00635C7C">
        <w:t>Macinko</w:t>
      </w:r>
      <w:proofErr w:type="spellEnd"/>
      <w:r w:rsidRPr="00635C7C">
        <w:t>, J. A., Shi, L., &amp; Starfield, B. (2004). Wage inequality, the health system, and infant mortality in wealthy industrialized countries, 1970–1996. Social science &amp; medicine, 58(2), 279-292.</w:t>
      </w:r>
    </w:p>
    <w:p w14:paraId="4CBAE480" w14:textId="77777777" w:rsidR="00906957" w:rsidRDefault="00906957" w:rsidP="00906957">
      <w:pPr>
        <w:ind w:left="720" w:hanging="720"/>
      </w:pPr>
      <w:r w:rsidRPr="00C45CCC">
        <w:t xml:space="preserve">Mahamoud, A., Roche, B., &amp; Homer, J. (2013). Modeling the social determinants of health and simulating short-term and long-term intervention impacts for the city of Toronto, Canada. </w:t>
      </w:r>
      <w:r w:rsidRPr="00C45CCC">
        <w:lastRenderedPageBreak/>
        <w:t>Social Science &amp; Medicine, 93, 247–255</w:t>
      </w:r>
      <w:r>
        <w:t xml:space="preserve"> </w:t>
      </w:r>
      <w:hyperlink r:id="rId37" w:history="1">
        <w:r w:rsidRPr="00E81FB8">
          <w:rPr>
            <w:rStyle w:val="Hyperlink"/>
          </w:rPr>
          <w:t>https://doi.org/10.1016/j.socscimed.2012.06.036</w:t>
        </w:r>
      </w:hyperlink>
    </w:p>
    <w:p w14:paraId="31D8BC38" w14:textId="4048E691" w:rsidR="00037F57" w:rsidRPr="00037F57" w:rsidRDefault="00037F57" w:rsidP="00037F57">
      <w:pPr>
        <w:ind w:left="720" w:hanging="720"/>
      </w:pPr>
      <w:r w:rsidRPr="00037F57">
        <w:t>Min, J., Lee, H., &amp; Kim, S. (2020).</w:t>
      </w:r>
      <w:r w:rsidRPr="00037F57">
        <w:br/>
      </w:r>
      <w:r w:rsidRPr="00037F57">
        <w:rPr>
          <w:i/>
          <w:iCs/>
        </w:rPr>
        <w:t>Addressing skewness in income and expenditure data using the Yeo-Johnson transformation in regression analysis.</w:t>
      </w:r>
      <w:r w:rsidRPr="00037F57">
        <w:t xml:space="preserve"> </w:t>
      </w:r>
      <w:r w:rsidRPr="00037F57">
        <w:rPr>
          <w:b/>
          <w:bCs/>
        </w:rPr>
        <w:t>Journal of Economic Studies, 47</w:t>
      </w:r>
      <w:r w:rsidRPr="00037F57">
        <w:t>(5), 1032–1045. https://doi.org/10.1108/JES-11-2019-0504</w:t>
      </w:r>
    </w:p>
    <w:p w14:paraId="3772D3D3" w14:textId="05DE9FD8" w:rsidR="00037F57" w:rsidRDefault="00037F57" w:rsidP="00037F57">
      <w:pPr>
        <w:ind w:left="720" w:hanging="720"/>
      </w:pPr>
    </w:p>
    <w:p w14:paraId="38DCE94D" w14:textId="77777777" w:rsidR="00906957" w:rsidRDefault="00906957" w:rsidP="00906957">
      <w:pPr>
        <w:ind w:left="720" w:hanging="720"/>
      </w:pPr>
      <w:r w:rsidRPr="005831D3">
        <w:t xml:space="preserve">Murray, C. J. L., Vos, T., Lozano, R., </w:t>
      </w:r>
      <w:proofErr w:type="spellStart"/>
      <w:r w:rsidRPr="005831D3">
        <w:t>Naghavi</w:t>
      </w:r>
      <w:proofErr w:type="spellEnd"/>
      <w:r w:rsidRPr="005831D3">
        <w:t xml:space="preserve">, M., Flaxman, A. D., Michaud, C., ... &amp; Salomon, J. A. (2012). </w:t>
      </w:r>
      <w:r w:rsidRPr="005831D3">
        <w:rPr>
          <w:i/>
          <w:iCs/>
        </w:rPr>
        <w:t>Disability-adjusted life years (DALYs) for 291 diseases and injuries in 21 regions, 1990–2010: a systematic analysis for the Global Burden of Disease Study 2010</w:t>
      </w:r>
      <w:r w:rsidRPr="005831D3">
        <w:t xml:space="preserve">. </w:t>
      </w:r>
      <w:r w:rsidRPr="005831D3">
        <w:rPr>
          <w:b/>
          <w:bCs/>
        </w:rPr>
        <w:t>The Lancet</w:t>
      </w:r>
      <w:r w:rsidRPr="005831D3">
        <w:t xml:space="preserve">, 380(9859), 2197–2223. </w:t>
      </w:r>
      <w:hyperlink r:id="rId38" w:history="1">
        <w:r w:rsidRPr="00CC787B">
          <w:rPr>
            <w:rStyle w:val="Hyperlink"/>
          </w:rPr>
          <w:t>https://doi.org/10.1016/S0140-6736(12)61689-4</w:t>
        </w:r>
      </w:hyperlink>
    </w:p>
    <w:p w14:paraId="0DEF10E8" w14:textId="77777777" w:rsidR="00906957" w:rsidRDefault="00906957" w:rsidP="00906957">
      <w:pPr>
        <w:ind w:left="720" w:hanging="720"/>
      </w:pPr>
      <w:r w:rsidRPr="0040771C">
        <w:t xml:space="preserve">O'Brien, R. M. (2007). A caution regarding rules of thumb for variance inflation factors. </w:t>
      </w:r>
      <w:r w:rsidRPr="0040771C">
        <w:rPr>
          <w:i/>
          <w:iCs/>
        </w:rPr>
        <w:t>Quality &amp; Quantity, 41</w:t>
      </w:r>
      <w:r w:rsidRPr="0040771C">
        <w:t>(5), 673–690. https://doi.org/10.1007/s11135-006-9018-6</w:t>
      </w:r>
    </w:p>
    <w:p w14:paraId="27685745" w14:textId="77777777" w:rsidR="00906957" w:rsidRPr="00A0163D" w:rsidRDefault="00906957" w:rsidP="00906957">
      <w:pPr>
        <w:ind w:left="720" w:hanging="720"/>
      </w:pPr>
      <w:proofErr w:type="gramStart"/>
      <w:r w:rsidRPr="00963496">
        <w:t>Or,</w:t>
      </w:r>
      <w:proofErr w:type="gramEnd"/>
      <w:r w:rsidRPr="00963496">
        <w:t xml:space="preserve"> Z. (2000). Determinants of health outcomes in industrialised countries: a pooled, cross-country, time-series analysis. </w:t>
      </w:r>
      <w:r w:rsidRPr="00955A93">
        <w:t>OECD Economic studies</w:t>
      </w:r>
      <w:r w:rsidRPr="00963496">
        <w:t>, 53-78.</w:t>
      </w:r>
    </w:p>
    <w:p w14:paraId="68E8B460" w14:textId="77777777" w:rsidR="00906957" w:rsidRDefault="00906957" w:rsidP="00906957">
      <w:pPr>
        <w:ind w:left="720" w:hanging="720"/>
      </w:pPr>
      <w:r w:rsidRPr="00A0163D">
        <w:t xml:space="preserve">Our World in Data. (n.d.). World Bank Open Data. Retrieved from </w:t>
      </w:r>
      <w:hyperlink r:id="rId39" w:history="1">
        <w:r w:rsidRPr="0059498D">
          <w:rPr>
            <w:rStyle w:val="Hyperlink"/>
            <w:szCs w:val="22"/>
          </w:rPr>
          <w:t>https://ourworldindata.org/</w:t>
        </w:r>
      </w:hyperlink>
    </w:p>
    <w:p w14:paraId="425CBD90" w14:textId="77777777" w:rsidR="00906957" w:rsidRDefault="00906957" w:rsidP="00906957">
      <w:pPr>
        <w:ind w:left="720" w:hanging="720"/>
      </w:pPr>
      <w:proofErr w:type="spellStart"/>
      <w:r w:rsidRPr="00D76065">
        <w:t>Pabayo</w:t>
      </w:r>
      <w:proofErr w:type="spellEnd"/>
      <w:r w:rsidRPr="00D76065">
        <w:t xml:space="preserve">, R., Kawachi, I., &amp; Gilman, S. E. (2015). US State-level income inequality and risks of heart attack and coronary risk behaviors: longitudinal findings. International journal of public health, 60(5), 573–588. </w:t>
      </w:r>
      <w:hyperlink r:id="rId40" w:history="1">
        <w:r w:rsidRPr="00E81FB8">
          <w:rPr>
            <w:rStyle w:val="Hyperlink"/>
          </w:rPr>
          <w:t>https://doi.org/10.1007/s00038-015-0678-7</w:t>
        </w:r>
      </w:hyperlink>
    </w:p>
    <w:p w14:paraId="7AE10C5C" w14:textId="364BEF7B" w:rsidR="00906957" w:rsidRDefault="00906957" w:rsidP="00906957">
      <w:pPr>
        <w:ind w:left="720" w:hanging="720"/>
      </w:pPr>
      <w:r w:rsidRPr="006F3CAA">
        <w:t xml:space="preserve">Park, J. C., Nam, G. E., Yu, J., Kim, Y. H., Lee, S. H., Han, K., &amp; Park, Y. G. (2023). Association of sustained low or high income and income changes with risk of incident type 2 diabetes among individuals aged 30 to 64 years. JAMA Network Open, 6(8), e2330024. </w:t>
      </w:r>
      <w:hyperlink r:id="rId41" w:history="1">
        <w:r w:rsidR="00B63882" w:rsidRPr="00B2105A">
          <w:rPr>
            <w:rStyle w:val="Hyperlink"/>
          </w:rPr>
          <w:t>https://doi.org/10.1001/jamanetworkopen.2023.30024</w:t>
        </w:r>
      </w:hyperlink>
    </w:p>
    <w:p w14:paraId="7F5BAC85" w14:textId="2A5C3B8D" w:rsidR="00B63882" w:rsidRPr="00B63882" w:rsidRDefault="00B63882" w:rsidP="00906957">
      <w:pPr>
        <w:ind w:left="720" w:hanging="720"/>
      </w:pPr>
      <w:r w:rsidRPr="00B63882">
        <w:t xml:space="preserve">Pachter, L., &amp; Love, M. I. (2024). Evaluating normalization strategies in transcriptomic studies using multiple </w:t>
      </w:r>
      <w:proofErr w:type="spellStart"/>
      <w:r w:rsidRPr="00B63882">
        <w:t>Winsorization</w:t>
      </w:r>
      <w:proofErr w:type="spellEnd"/>
      <w:r w:rsidRPr="00B63882">
        <w:t xml:space="preserve"> thresholds. </w:t>
      </w:r>
      <w:r w:rsidRPr="00B63882">
        <w:rPr>
          <w:i/>
          <w:iCs/>
        </w:rPr>
        <w:t>Genome Biology, 25</w:t>
      </w:r>
      <w:r w:rsidRPr="00B63882">
        <w:t>(1), 45. https://doi.org/10.1186/s13059-024-03230-w</w:t>
      </w:r>
    </w:p>
    <w:p w14:paraId="26A41777" w14:textId="77777777" w:rsidR="00906957" w:rsidRDefault="00906957" w:rsidP="00906957">
      <w:pPr>
        <w:ind w:left="720" w:hanging="720"/>
      </w:pPr>
      <w:r w:rsidRPr="00267B15">
        <w:t xml:space="preserve">Roth, G. A., Mensah, G. A., Johnson, C. O., Addolorato, G., Ammirati, E., Baddour, L. M., ... &amp; Murray, C. J. L. (2020). Global burden of cardiovascular diseases and risk factors, 1990–2019: Update from the GBD 2019 study. Journal of the American College of Cardiology, 76(25), 2982–3021. </w:t>
      </w:r>
      <w:hyperlink r:id="rId42" w:history="1">
        <w:r w:rsidRPr="00E81FB8">
          <w:rPr>
            <w:rStyle w:val="Hyperlink"/>
          </w:rPr>
          <w:t>https://doi.org/10.1016/j.jacc.2020.11.010</w:t>
        </w:r>
      </w:hyperlink>
    </w:p>
    <w:p w14:paraId="0024F565" w14:textId="77777777" w:rsidR="00906957" w:rsidRDefault="00906957" w:rsidP="00906957">
      <w:pPr>
        <w:ind w:left="720" w:hanging="720"/>
      </w:pPr>
      <w:r w:rsidRPr="00254722">
        <w:t xml:space="preserve">Sah, S., Surendiran, B., Dhanalakshmi, R., Mohanty, S. N., </w:t>
      </w:r>
      <w:proofErr w:type="spellStart"/>
      <w:r w:rsidRPr="00254722">
        <w:t>Alenezi</w:t>
      </w:r>
      <w:proofErr w:type="spellEnd"/>
      <w:r w:rsidRPr="00254722">
        <w:t>, F., &amp; Polat, K. (2022). Forecasting COVID</w:t>
      </w:r>
      <w:r w:rsidRPr="00254722">
        <w:rPr>
          <w:rFonts w:ascii="Cambria Math" w:hAnsi="Cambria Math" w:cs="Cambria Math"/>
        </w:rPr>
        <w:t>‐</w:t>
      </w:r>
      <w:r w:rsidRPr="00254722">
        <w:t>19 Pandemic Using Prophet, ARIMA, and Hybrid Stacked LSTM</w:t>
      </w:r>
      <w:r w:rsidRPr="00254722">
        <w:rPr>
          <w:rFonts w:ascii="Cambria Math" w:hAnsi="Cambria Math" w:cs="Cambria Math"/>
        </w:rPr>
        <w:t>‐</w:t>
      </w:r>
      <w:r w:rsidRPr="00254722">
        <w:t>GRU Models in India.</w:t>
      </w:r>
      <w:r w:rsidRPr="00254722">
        <w:rPr>
          <w:rFonts w:cs="Arial"/>
        </w:rPr>
        <w:t> </w:t>
      </w:r>
      <w:r w:rsidRPr="00254722">
        <w:rPr>
          <w:i/>
          <w:iCs/>
        </w:rPr>
        <w:t>Computational and Mathematical Methods in Medicine</w:t>
      </w:r>
      <w:r w:rsidRPr="00254722">
        <w:t>, </w:t>
      </w:r>
      <w:r w:rsidRPr="00254722">
        <w:rPr>
          <w:i/>
          <w:iCs/>
        </w:rPr>
        <w:t>2022</w:t>
      </w:r>
      <w:r w:rsidRPr="00254722">
        <w:t>(1), 1556025.</w:t>
      </w:r>
    </w:p>
    <w:p w14:paraId="24E6C9E8" w14:textId="77777777" w:rsidR="00906957" w:rsidRDefault="00906957" w:rsidP="00906957">
      <w:pPr>
        <w:ind w:left="720" w:hanging="720"/>
      </w:pPr>
      <w:r w:rsidRPr="005A51DB">
        <w:t xml:space="preserve">Sardar, I., Akbar, M. A., Leiva, V., </w:t>
      </w:r>
      <w:proofErr w:type="spellStart"/>
      <w:r w:rsidRPr="005A51DB">
        <w:t>Alsanad</w:t>
      </w:r>
      <w:proofErr w:type="spellEnd"/>
      <w:r w:rsidRPr="005A51DB">
        <w:t xml:space="preserve">, A., &amp; Mishra, P. (2023). Machine learning and automatic ARIMA/Prophet models-based forecasting of COVID-19: Methodology, </w:t>
      </w:r>
      <w:r w:rsidRPr="005A51DB">
        <w:lastRenderedPageBreak/>
        <w:t>evaluation, and case study in SAARC countries. </w:t>
      </w:r>
      <w:r w:rsidRPr="005A51DB">
        <w:rPr>
          <w:i/>
          <w:iCs/>
        </w:rPr>
        <w:t>Stochastic Environmental Research and Risk Assessment</w:t>
      </w:r>
      <w:r w:rsidRPr="005A51DB">
        <w:t>, </w:t>
      </w:r>
      <w:r w:rsidRPr="005A51DB">
        <w:rPr>
          <w:i/>
          <w:iCs/>
        </w:rPr>
        <w:t>37</w:t>
      </w:r>
      <w:r w:rsidRPr="005A51DB">
        <w:t>(1), 345-359.</w:t>
      </w:r>
    </w:p>
    <w:p w14:paraId="44DC952F" w14:textId="77777777" w:rsidR="00906957" w:rsidRDefault="00906957" w:rsidP="00906957">
      <w:pPr>
        <w:ind w:left="720" w:hanging="720"/>
      </w:pPr>
      <w:proofErr w:type="spellStart"/>
      <w:r w:rsidRPr="00011DB7">
        <w:t>Seiglie</w:t>
      </w:r>
      <w:proofErr w:type="spellEnd"/>
      <w:r w:rsidRPr="00011DB7">
        <w:t xml:space="preserve">, J. A., Marcus, M. E., Ebert, C., </w:t>
      </w:r>
      <w:proofErr w:type="spellStart"/>
      <w:r w:rsidRPr="00011DB7">
        <w:t>Prodromidis</w:t>
      </w:r>
      <w:proofErr w:type="spellEnd"/>
      <w:r w:rsidRPr="00011DB7">
        <w:t xml:space="preserve">, N., </w:t>
      </w:r>
      <w:proofErr w:type="spellStart"/>
      <w:r w:rsidRPr="00011DB7">
        <w:t>Geldsetzer</w:t>
      </w:r>
      <w:proofErr w:type="spellEnd"/>
      <w:r w:rsidRPr="00011DB7">
        <w:t xml:space="preserve">, P., Theilmann, M., </w:t>
      </w:r>
      <w:proofErr w:type="spellStart"/>
      <w:r w:rsidRPr="00011DB7">
        <w:t>Agoudavi</w:t>
      </w:r>
      <w:proofErr w:type="spellEnd"/>
      <w:r w:rsidRPr="00011DB7">
        <w:t xml:space="preserve">, K., </w:t>
      </w:r>
      <w:proofErr w:type="spellStart"/>
      <w:r w:rsidRPr="00011DB7">
        <w:t>Andall</w:t>
      </w:r>
      <w:proofErr w:type="spellEnd"/>
      <w:r w:rsidRPr="00011DB7">
        <w:t xml:space="preserve">-Brereton, G., Aryal, K. K., Bicaba, B. W., Bovet, P., Brian, G., Dorobantu, M., Gathecha, G., Gurung, M. S., </w:t>
      </w:r>
      <w:proofErr w:type="spellStart"/>
      <w:r w:rsidRPr="00011DB7">
        <w:t>Guwatudde</w:t>
      </w:r>
      <w:proofErr w:type="spellEnd"/>
      <w:r w:rsidRPr="00011DB7">
        <w:t xml:space="preserve">, D., </w:t>
      </w:r>
      <w:proofErr w:type="spellStart"/>
      <w:r w:rsidRPr="00011DB7">
        <w:t>Msaidié</w:t>
      </w:r>
      <w:proofErr w:type="spellEnd"/>
      <w:r w:rsidRPr="00011DB7">
        <w:t xml:space="preserve">, M., </w:t>
      </w:r>
      <w:proofErr w:type="spellStart"/>
      <w:r w:rsidRPr="00011DB7">
        <w:t>Houehanou</w:t>
      </w:r>
      <w:proofErr w:type="spellEnd"/>
      <w:r w:rsidRPr="00011DB7">
        <w:t xml:space="preserve">, C., </w:t>
      </w:r>
      <w:proofErr w:type="spellStart"/>
      <w:r w:rsidRPr="00011DB7">
        <w:t>Houinato</w:t>
      </w:r>
      <w:proofErr w:type="spellEnd"/>
      <w:r w:rsidRPr="00011DB7">
        <w:t xml:space="preserve">, D., Jorgensen, J. M. A., … Manne-Goehler, J. (2020). Diabetes prevalence and its relationship with education, wealth, and BMI in 29 low- and middle-income countries. Diabetes Care, 43(4), 767–775. </w:t>
      </w:r>
      <w:hyperlink r:id="rId43" w:history="1">
        <w:r w:rsidRPr="00E81FB8">
          <w:rPr>
            <w:rStyle w:val="Hyperlink"/>
          </w:rPr>
          <w:t>https://doi.org/10.2337/dc19-1782</w:t>
        </w:r>
      </w:hyperlink>
    </w:p>
    <w:p w14:paraId="5D54145F" w14:textId="77777777" w:rsidR="00906957" w:rsidRDefault="00906957" w:rsidP="00906957">
      <w:pPr>
        <w:ind w:left="720" w:hanging="720"/>
      </w:pPr>
      <w:r w:rsidRPr="007F5FDC">
        <w:t>Shah, T. (2020). Feature engineering: Missing data. Tejash Shah. https://tejash-shah.github.io/feature%20engineering/feature-engineering-missing-data/</w:t>
      </w:r>
    </w:p>
    <w:p w14:paraId="7D9E7AB7" w14:textId="77777777" w:rsidR="00906957" w:rsidRDefault="00906957" w:rsidP="00906957">
      <w:pPr>
        <w:ind w:left="720" w:hanging="720"/>
      </w:pPr>
      <w:r w:rsidRPr="00F86B07">
        <w:t>Shumway, R. H., Stoffer, D. S., &amp; Stoffer, D. S. (2000). </w:t>
      </w:r>
      <w:r w:rsidRPr="00F86B07">
        <w:rPr>
          <w:i/>
          <w:iCs/>
        </w:rPr>
        <w:t>Time series analysis and its applications</w:t>
      </w:r>
      <w:r w:rsidRPr="00F86B07">
        <w:t> (Vol. 3, p. 4). New York: springer.</w:t>
      </w:r>
    </w:p>
    <w:p w14:paraId="43D6C880" w14:textId="77777777" w:rsidR="00906957" w:rsidRDefault="00906957" w:rsidP="00906957">
      <w:pPr>
        <w:ind w:left="720" w:hanging="720"/>
      </w:pPr>
      <w:r w:rsidRPr="00FB1EF0">
        <w:t>Sykes, A. O. (1993). An introduction to regression analysis.</w:t>
      </w:r>
    </w:p>
    <w:p w14:paraId="21D6A075" w14:textId="77777777" w:rsidR="00906957" w:rsidRDefault="00906957" w:rsidP="00906957">
      <w:pPr>
        <w:ind w:left="720" w:hanging="720"/>
      </w:pPr>
      <w:r w:rsidRPr="00BC7F56">
        <w:t xml:space="preserve">Venkataramani, A. S., </w:t>
      </w:r>
      <w:proofErr w:type="spellStart"/>
      <w:r w:rsidRPr="00BC7F56">
        <w:t>Brigell</w:t>
      </w:r>
      <w:proofErr w:type="spellEnd"/>
      <w:r w:rsidRPr="00BC7F56">
        <w:t>, R., O'Brien, R., Chatterjee, P., Kawachi, I., &amp; Tsai, A. C. (2016). Economic opportunity, health behaviours, and health outcomes in the USA: a population-based cross-sectional study. </w:t>
      </w:r>
      <w:r w:rsidRPr="00BC7F56">
        <w:rPr>
          <w:i/>
          <w:iCs/>
        </w:rPr>
        <w:t>The Lancet Public Health</w:t>
      </w:r>
      <w:r w:rsidRPr="00BC7F56">
        <w:t>, </w:t>
      </w:r>
      <w:r w:rsidRPr="00BC7F56">
        <w:rPr>
          <w:i/>
          <w:iCs/>
        </w:rPr>
        <w:t>1</w:t>
      </w:r>
      <w:r w:rsidRPr="00BC7F56">
        <w:t>(1), e18-e25.</w:t>
      </w:r>
    </w:p>
    <w:p w14:paraId="3DB818C9" w14:textId="7828FD81" w:rsidR="007C11DB" w:rsidRDefault="007C11DB" w:rsidP="00906957">
      <w:pPr>
        <w:ind w:left="720" w:hanging="720"/>
      </w:pPr>
      <w:r w:rsidRPr="007C11DB">
        <w:t>Wang, H., et al. (2019). The effect of environmental factors on life expectancy: A case study in China. Environmental Science and Pollution Research, 26(19), 19194–19204.</w:t>
      </w:r>
    </w:p>
    <w:p w14:paraId="3B9EF290" w14:textId="1BD09284" w:rsidR="00546F56" w:rsidRDefault="00546F56" w:rsidP="00906957">
      <w:pPr>
        <w:ind w:left="720" w:hanging="720"/>
      </w:pPr>
      <w:r w:rsidRPr="00546F56">
        <w:t>Wang, Q., Li, J., &amp; Chen, X. (2019).</w:t>
      </w:r>
      <w:r w:rsidRPr="00546F56">
        <w:br/>
      </w:r>
      <w:r w:rsidRPr="00546F56">
        <w:rPr>
          <w:i/>
          <w:iCs/>
        </w:rPr>
        <w:t>Improving environmental model fit with Yeo-Johnson transformation: A case study on pollutant concentration data.</w:t>
      </w:r>
      <w:r w:rsidRPr="00546F56">
        <w:t xml:space="preserve"> Environmental Modelling &amp; Software,</w:t>
      </w:r>
      <w:r w:rsidRPr="00546F56">
        <w:rPr>
          <w:b/>
          <w:bCs/>
        </w:rPr>
        <w:t xml:space="preserve"> 122</w:t>
      </w:r>
      <w:r w:rsidRPr="00546F56">
        <w:t xml:space="preserve">, 104521. </w:t>
      </w:r>
      <w:hyperlink r:id="rId44" w:history="1">
        <w:r w:rsidR="00EA1057" w:rsidRPr="00213420">
          <w:rPr>
            <w:rStyle w:val="Hyperlink"/>
          </w:rPr>
          <w:t>https://doi.org/10.1016/j.envsoft.2019.104521</w:t>
        </w:r>
      </w:hyperlink>
    </w:p>
    <w:p w14:paraId="0EEBE0F0" w14:textId="3637CA18" w:rsidR="00EA1057" w:rsidRDefault="00EA1057" w:rsidP="00906957">
      <w:pPr>
        <w:ind w:left="720" w:hanging="720"/>
      </w:pPr>
      <w:proofErr w:type="spellStart"/>
      <w:r w:rsidRPr="00EA1057">
        <w:t>Weichle</w:t>
      </w:r>
      <w:proofErr w:type="spellEnd"/>
      <w:r w:rsidRPr="00EA1057">
        <w:t>, T., Hynes, D. M., Durazo-Arvizu, R., Tarlov, E., &amp; Zhang, Q. (2013). Impact of alternative approaches to assess outlying and influential observations on health care costs. </w:t>
      </w:r>
      <w:proofErr w:type="spellStart"/>
      <w:r w:rsidRPr="00EA1057">
        <w:rPr>
          <w:i/>
          <w:iCs/>
        </w:rPr>
        <w:t>SpringerPlus</w:t>
      </w:r>
      <w:proofErr w:type="spellEnd"/>
      <w:r w:rsidRPr="00EA1057">
        <w:t>, </w:t>
      </w:r>
      <w:r w:rsidRPr="00EA1057">
        <w:rPr>
          <w:i/>
          <w:iCs/>
        </w:rPr>
        <w:t>2</w:t>
      </w:r>
      <w:r w:rsidRPr="00EA1057">
        <w:t>, 614. https://doi.org/10.1186/2193-1801-2-614</w:t>
      </w:r>
    </w:p>
    <w:p w14:paraId="41D666B2" w14:textId="77777777" w:rsidR="00906957" w:rsidRDefault="00906957" w:rsidP="00906957">
      <w:pPr>
        <w:ind w:left="720" w:hanging="720"/>
      </w:pPr>
      <w:r w:rsidRPr="00A0163D">
        <w:t>Wigley, S. (2024). Regime type and Data Manipulation: Evidence from the COVID-19 Pandemic. </w:t>
      </w:r>
      <w:r w:rsidRPr="00AD674A">
        <w:t>Journal of Health Politics, Policy and Law</w:t>
      </w:r>
      <w:r w:rsidRPr="00A0163D">
        <w:t>, </w:t>
      </w:r>
      <w:r w:rsidRPr="00AD674A">
        <w:t>49</w:t>
      </w:r>
      <w:r w:rsidRPr="00A0163D">
        <w:t>(6), 989-1014.</w:t>
      </w:r>
    </w:p>
    <w:p w14:paraId="592E8B5C" w14:textId="77777777" w:rsidR="00906957" w:rsidRDefault="00906957" w:rsidP="00906957">
      <w:pPr>
        <w:ind w:left="720" w:hanging="720"/>
      </w:pPr>
      <w:r w:rsidRPr="00232973">
        <w:t>Wilkinson, Richard &amp; Marmot, Michael. (‎2003)‎. Social determinants of health: the solid facts, 2nd ed. World Health Organization. Regional Office for Europe. https://iris.who.int/handle/10665/326568</w:t>
      </w:r>
    </w:p>
    <w:p w14:paraId="69A53A50" w14:textId="77777777" w:rsidR="00906957" w:rsidRPr="00A0163D" w:rsidRDefault="00906957" w:rsidP="00906957">
      <w:pPr>
        <w:ind w:left="720" w:hanging="720"/>
      </w:pPr>
      <w:r w:rsidRPr="0089621B">
        <w:t>Wilkinson, R. G., &amp; Pickett, K. (2003). Income inequality and population health: A review and explanation of the evidence. Social Science &amp; Medicine, 62(7), 1768–1784. https://doi.org/10.1016/j.socscimed.2005.08.037</w:t>
      </w:r>
    </w:p>
    <w:p w14:paraId="02BAEC81" w14:textId="77777777" w:rsidR="00906957" w:rsidRPr="00A0163D" w:rsidRDefault="00906957" w:rsidP="00906957">
      <w:pPr>
        <w:ind w:left="720" w:hanging="720"/>
      </w:pPr>
      <w:r w:rsidRPr="00A0163D">
        <w:t>Woo, J., Ho, S. C., &amp; Yu, A. L. M. (2002). Lifestyle factors and health outcomes in elderly Hong Kong Chinese aged 70 years and over. </w:t>
      </w:r>
      <w:r w:rsidRPr="007005DF">
        <w:t>Gerontology</w:t>
      </w:r>
      <w:r w:rsidRPr="00A0163D">
        <w:t>, </w:t>
      </w:r>
      <w:r w:rsidRPr="007005DF">
        <w:t>48</w:t>
      </w:r>
      <w:r w:rsidRPr="00A0163D">
        <w:t>(4), 234-240.</w:t>
      </w:r>
    </w:p>
    <w:p w14:paraId="580FB162" w14:textId="77777777" w:rsidR="00906957" w:rsidRDefault="00906957" w:rsidP="00906957">
      <w:pPr>
        <w:ind w:left="720" w:hanging="720"/>
      </w:pPr>
      <w:r w:rsidRPr="00CD22B2">
        <w:lastRenderedPageBreak/>
        <w:t xml:space="preserve">World Health Organization [WHO]. (2024). </w:t>
      </w:r>
      <w:r w:rsidRPr="00CD22B2">
        <w:rPr>
          <w:i/>
          <w:iCs/>
        </w:rPr>
        <w:t>Ageing and health</w:t>
      </w:r>
      <w:r w:rsidRPr="00CD22B2">
        <w:t xml:space="preserve">. World Health Organization. </w:t>
      </w:r>
      <w:r>
        <w:t xml:space="preserve">Retrieved from </w:t>
      </w:r>
      <w:hyperlink r:id="rId45" w:history="1">
        <w:r w:rsidRPr="00CD22B2">
          <w:rPr>
            <w:rStyle w:val="Hyperlink"/>
            <w:szCs w:val="22"/>
          </w:rPr>
          <w:t>https://www.who.int/news-room/fact-sheets/detail/ageing-and-health</w:t>
        </w:r>
      </w:hyperlink>
    </w:p>
    <w:p w14:paraId="2AF87431" w14:textId="62A52BF9" w:rsidR="00BF39F0" w:rsidRPr="000C6039" w:rsidRDefault="00BF39F0" w:rsidP="00906957">
      <w:pPr>
        <w:ind w:left="720" w:hanging="720"/>
      </w:pPr>
      <w:r w:rsidRPr="00BF39F0">
        <w:t xml:space="preserve">Yang, L., Zhang, X., &amp; Chen, J. (2024). </w:t>
      </w:r>
      <w:proofErr w:type="spellStart"/>
      <w:r w:rsidRPr="00BF39F0">
        <w:t>Winsorization</w:t>
      </w:r>
      <w:proofErr w:type="spellEnd"/>
      <w:r w:rsidRPr="00BF39F0">
        <w:t xml:space="preserve"> greatly reduces false positives by popular differential expression methods when analyzing human population samples. </w:t>
      </w:r>
      <w:r w:rsidRPr="00BF39F0">
        <w:rPr>
          <w:i/>
          <w:iCs/>
        </w:rPr>
        <w:t>Genome biology</w:t>
      </w:r>
      <w:r w:rsidRPr="00BF39F0">
        <w:t>, </w:t>
      </w:r>
      <w:r w:rsidRPr="00BF39F0">
        <w:rPr>
          <w:i/>
          <w:iCs/>
        </w:rPr>
        <w:t>25</w:t>
      </w:r>
      <w:r w:rsidRPr="00BF39F0">
        <w:t>(1), 282. https://doi.org/10.1186/s13059-024-03230-w</w:t>
      </w:r>
    </w:p>
    <w:p w14:paraId="6D14CFFF" w14:textId="77777777" w:rsidR="00906957" w:rsidRDefault="00906957" w:rsidP="00906957">
      <w:pPr>
        <w:ind w:left="720" w:hanging="720"/>
      </w:pPr>
      <w:r w:rsidRPr="00955A93">
        <w:t>Yen, S. T., Chen, Z., &amp; Eastwood, D. B. (2009). Lifestyles, demographics, dietary behavior, and obesity: a switching regression analysis. </w:t>
      </w:r>
      <w:r w:rsidRPr="00955A93">
        <w:rPr>
          <w:i/>
          <w:iCs/>
        </w:rPr>
        <w:t>Health Services Research</w:t>
      </w:r>
      <w:r w:rsidRPr="00955A93">
        <w:t>, </w:t>
      </w:r>
      <w:r w:rsidRPr="00955A93">
        <w:rPr>
          <w:i/>
          <w:iCs/>
        </w:rPr>
        <w:t>44</w:t>
      </w:r>
      <w:r w:rsidRPr="00955A93">
        <w:t>(4), 1345-1369.</w:t>
      </w:r>
    </w:p>
    <w:p w14:paraId="655E37D9" w14:textId="527C60D9" w:rsidR="000441E7" w:rsidRDefault="00906957" w:rsidP="00906957">
      <w:r w:rsidRPr="004D2333">
        <w:t>Zahra, A., Lee, E. W., Sun, L. Y., &amp; Park, J. H. (2015). Cardiovascular disease and diabetes mortality, and their relation to socio-economical, environmental, and health behavioural factors in worldwide view. Public health, 129(4), 385-395.</w:t>
      </w:r>
    </w:p>
    <w:p w14:paraId="5F60D588" w14:textId="411E1520" w:rsidR="002E5DAB" w:rsidRPr="00A0163D" w:rsidRDefault="002E5DAB" w:rsidP="00906957">
      <w:pPr>
        <w:rPr>
          <w:szCs w:val="22"/>
        </w:rPr>
      </w:pPr>
      <w:r w:rsidRPr="002E5DAB">
        <w:rPr>
          <w:szCs w:val="22"/>
        </w:rPr>
        <w:t>Zhang, Y., Liu, Y., Zhang, Y., &amp; Yang, M. (2018).</w:t>
      </w:r>
      <w:r w:rsidRPr="002E5DAB">
        <w:rPr>
          <w:szCs w:val="22"/>
        </w:rPr>
        <w:br/>
      </w:r>
      <w:r w:rsidRPr="002E5DAB">
        <w:rPr>
          <w:i/>
          <w:iCs/>
          <w:szCs w:val="22"/>
        </w:rPr>
        <w:t>Using Yeo-Johnson transformation to normalize biomarker data for better predictive modeling.</w:t>
      </w:r>
      <w:r w:rsidRPr="002E5DAB">
        <w:rPr>
          <w:szCs w:val="22"/>
        </w:rPr>
        <w:t xml:space="preserve"> Journal of Biomedical Informatics, 85, 30–38. https://doi.org/10.1016/j.jbi.2018.07.005</w:t>
      </w:r>
    </w:p>
    <w:p w14:paraId="4EC3F5F1" w14:textId="77777777" w:rsidR="00DF6037" w:rsidRDefault="00DF6037" w:rsidP="00DF6037">
      <w:pPr>
        <w:spacing w:line="720" w:lineRule="auto"/>
        <w:ind w:left="720" w:hanging="720"/>
        <w:rPr>
          <w:szCs w:val="22"/>
        </w:rPr>
      </w:pPr>
    </w:p>
    <w:p w14:paraId="1023D109" w14:textId="77777777" w:rsidR="00B43CFB" w:rsidRDefault="00B43CFB" w:rsidP="00DF6037">
      <w:pPr>
        <w:spacing w:line="720" w:lineRule="auto"/>
        <w:ind w:left="720" w:hanging="720"/>
        <w:rPr>
          <w:szCs w:val="22"/>
        </w:rPr>
      </w:pPr>
    </w:p>
    <w:p w14:paraId="34BC0F35" w14:textId="77777777" w:rsidR="00B43CFB" w:rsidRDefault="00B43CFB" w:rsidP="00DF6037">
      <w:pPr>
        <w:spacing w:line="720" w:lineRule="auto"/>
        <w:ind w:left="720" w:hanging="720"/>
        <w:rPr>
          <w:szCs w:val="22"/>
        </w:rPr>
      </w:pPr>
    </w:p>
    <w:p w14:paraId="764E5234" w14:textId="77777777" w:rsidR="00AB2645" w:rsidRDefault="00AB2645" w:rsidP="00DF6037">
      <w:pPr>
        <w:spacing w:line="720" w:lineRule="auto"/>
        <w:ind w:left="720" w:hanging="720"/>
        <w:rPr>
          <w:szCs w:val="22"/>
        </w:rPr>
      </w:pPr>
    </w:p>
    <w:p w14:paraId="6944A86F" w14:textId="77777777" w:rsidR="00AB2645" w:rsidRDefault="00AB2645" w:rsidP="00DF6037">
      <w:pPr>
        <w:spacing w:line="720" w:lineRule="auto"/>
        <w:ind w:left="720" w:hanging="720"/>
        <w:rPr>
          <w:szCs w:val="22"/>
        </w:rPr>
      </w:pPr>
    </w:p>
    <w:p w14:paraId="201A1032" w14:textId="77777777" w:rsidR="0030178A" w:rsidRDefault="0030178A" w:rsidP="00DF6037">
      <w:pPr>
        <w:spacing w:line="720" w:lineRule="auto"/>
        <w:ind w:left="720" w:hanging="720"/>
        <w:rPr>
          <w:szCs w:val="22"/>
        </w:rPr>
      </w:pPr>
    </w:p>
    <w:p w14:paraId="6D740B15" w14:textId="77777777" w:rsidR="0030178A" w:rsidRDefault="0030178A" w:rsidP="00DF6037">
      <w:pPr>
        <w:spacing w:line="720" w:lineRule="auto"/>
        <w:ind w:left="720" w:hanging="720"/>
        <w:rPr>
          <w:szCs w:val="22"/>
        </w:rPr>
      </w:pPr>
    </w:p>
    <w:p w14:paraId="03BFD4B7" w14:textId="4E2F744E" w:rsidR="003C45CE" w:rsidRDefault="00B43CFB" w:rsidP="003C45CE">
      <w:pPr>
        <w:pStyle w:val="Heading1"/>
      </w:pPr>
      <w:bookmarkStart w:id="37" w:name="_Toc203392155"/>
      <w:r>
        <w:lastRenderedPageBreak/>
        <w:t>Appendi</w:t>
      </w:r>
      <w:r w:rsidR="003C45CE">
        <w:t>ces</w:t>
      </w:r>
      <w:bookmarkEnd w:id="37"/>
    </w:p>
    <w:p w14:paraId="77F8F3F1" w14:textId="73A82B95" w:rsidR="000E5F0C" w:rsidRDefault="000E5F0C" w:rsidP="003C45CE">
      <w:pPr>
        <w:pStyle w:val="Heading2"/>
      </w:pPr>
      <w:bookmarkStart w:id="38" w:name="_Toc203392156"/>
      <w:r>
        <w:t>Appendix A</w:t>
      </w:r>
      <w:r w:rsidR="00375042">
        <w:t xml:space="preserve"> -</w:t>
      </w:r>
      <w:r>
        <w:t xml:space="preserve"> Boxplot</w:t>
      </w:r>
      <w:bookmarkEnd w:id="3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6"/>
        <w:gridCol w:w="3096"/>
        <w:gridCol w:w="2946"/>
      </w:tblGrid>
      <w:tr w:rsidR="000E5F0C" w14:paraId="05949CA8" w14:textId="77777777" w:rsidTr="00A0511A">
        <w:trPr>
          <w:trHeight w:val="2163"/>
        </w:trPr>
        <w:tc>
          <w:tcPr>
            <w:tcW w:w="2665" w:type="dxa"/>
          </w:tcPr>
          <w:p w14:paraId="12BB1F1A" w14:textId="77777777" w:rsidR="000E5F0C" w:rsidRDefault="000E5F0C" w:rsidP="00A0511A">
            <w:pPr>
              <w:spacing w:after="0"/>
            </w:pPr>
            <w:r>
              <w:rPr>
                <w:noProof/>
              </w:rPr>
              <w:drawing>
                <wp:inline distT="0" distB="0" distL="0" distR="0" wp14:anchorId="4795A4F3" wp14:editId="48305B1F">
                  <wp:extent cx="1729740" cy="1513523"/>
                  <wp:effectExtent l="0" t="0" r="3810" b="0"/>
                  <wp:docPr id="977484728" name="Picture 16" descr="A graph showing the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84728" name="Picture 16" descr="A graph showing the number of years&#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739309" cy="1521896"/>
                          </a:xfrm>
                          <a:prstGeom prst="rect">
                            <a:avLst/>
                          </a:prstGeom>
                          <a:noFill/>
                          <a:ln>
                            <a:noFill/>
                          </a:ln>
                        </pic:spPr>
                      </pic:pic>
                    </a:graphicData>
                  </a:graphic>
                </wp:inline>
              </w:drawing>
            </w:r>
          </w:p>
        </w:tc>
        <w:tc>
          <w:tcPr>
            <w:tcW w:w="2566" w:type="dxa"/>
          </w:tcPr>
          <w:p w14:paraId="2FA4F4F3" w14:textId="77777777" w:rsidR="000E5F0C" w:rsidRDefault="000E5F0C" w:rsidP="00A0511A">
            <w:pPr>
              <w:spacing w:after="0"/>
            </w:pPr>
            <w:r>
              <w:rPr>
                <w:noProof/>
              </w:rPr>
              <w:drawing>
                <wp:inline distT="0" distB="0" distL="0" distR="0" wp14:anchorId="5433E481" wp14:editId="65D20A0B">
                  <wp:extent cx="1733005" cy="1516380"/>
                  <wp:effectExtent l="0" t="0" r="635" b="7620"/>
                  <wp:docPr id="1775613907" name="Picture 17" descr="A graph of a blu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13907" name="Picture 17" descr="A graph of a blue rectangular object with black lines&#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744733" cy="1526642"/>
                          </a:xfrm>
                          <a:prstGeom prst="rect">
                            <a:avLst/>
                          </a:prstGeom>
                          <a:noFill/>
                          <a:ln>
                            <a:noFill/>
                          </a:ln>
                        </pic:spPr>
                      </pic:pic>
                    </a:graphicData>
                  </a:graphic>
                </wp:inline>
              </w:drawing>
            </w:r>
          </w:p>
        </w:tc>
        <w:tc>
          <w:tcPr>
            <w:tcW w:w="2441" w:type="dxa"/>
          </w:tcPr>
          <w:p w14:paraId="6655D336" w14:textId="77777777" w:rsidR="000E5F0C" w:rsidRDefault="000E5F0C" w:rsidP="00A0511A">
            <w:pPr>
              <w:spacing w:after="0"/>
            </w:pPr>
            <w:r>
              <w:rPr>
                <w:noProof/>
              </w:rPr>
              <w:drawing>
                <wp:inline distT="0" distB="0" distL="0" distR="0" wp14:anchorId="45D83863" wp14:editId="12F8197D">
                  <wp:extent cx="1729377" cy="1513205"/>
                  <wp:effectExtent l="0" t="0" r="4445" b="0"/>
                  <wp:docPr id="1722424767" name="Picture 18" descr="A graph with a blue rectangle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24767" name="Picture 18" descr="A graph with a blue rectangle and black lines&#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736459" cy="1519402"/>
                          </a:xfrm>
                          <a:prstGeom prst="rect">
                            <a:avLst/>
                          </a:prstGeom>
                          <a:noFill/>
                          <a:ln>
                            <a:noFill/>
                          </a:ln>
                        </pic:spPr>
                      </pic:pic>
                    </a:graphicData>
                  </a:graphic>
                </wp:inline>
              </w:drawing>
            </w:r>
          </w:p>
        </w:tc>
      </w:tr>
      <w:tr w:rsidR="000E5F0C" w14:paraId="2C4AF5E2" w14:textId="77777777" w:rsidTr="00A0511A">
        <w:trPr>
          <w:trHeight w:val="2194"/>
        </w:trPr>
        <w:tc>
          <w:tcPr>
            <w:tcW w:w="2665" w:type="dxa"/>
          </w:tcPr>
          <w:p w14:paraId="314A8AEF" w14:textId="77777777" w:rsidR="000E5F0C" w:rsidRDefault="000E5F0C" w:rsidP="00A0511A">
            <w:pPr>
              <w:spacing w:after="0"/>
            </w:pPr>
            <w:r>
              <w:rPr>
                <w:noProof/>
              </w:rPr>
              <w:drawing>
                <wp:inline distT="0" distB="0" distL="0" distR="0" wp14:anchorId="52F69CFC" wp14:editId="59F161D0">
                  <wp:extent cx="1767840" cy="1546860"/>
                  <wp:effectExtent l="0" t="0" r="3810" b="0"/>
                  <wp:docPr id="152872191" name="Picture 19"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2191" name="Picture 19" descr="A graph with a line graph&#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774113" cy="1552349"/>
                          </a:xfrm>
                          <a:prstGeom prst="rect">
                            <a:avLst/>
                          </a:prstGeom>
                          <a:noFill/>
                          <a:ln>
                            <a:noFill/>
                          </a:ln>
                        </pic:spPr>
                      </pic:pic>
                    </a:graphicData>
                  </a:graphic>
                </wp:inline>
              </w:drawing>
            </w:r>
          </w:p>
        </w:tc>
        <w:tc>
          <w:tcPr>
            <w:tcW w:w="2566" w:type="dxa"/>
          </w:tcPr>
          <w:p w14:paraId="13C0CB9E" w14:textId="77777777" w:rsidR="000E5F0C" w:rsidRDefault="000E5F0C" w:rsidP="00A0511A">
            <w:pPr>
              <w:spacing w:after="0"/>
            </w:pPr>
            <w:r>
              <w:rPr>
                <w:noProof/>
              </w:rPr>
              <w:drawing>
                <wp:inline distT="0" distB="0" distL="0" distR="0" wp14:anchorId="1C42427B" wp14:editId="34FD1AF6">
                  <wp:extent cx="1638300" cy="1496606"/>
                  <wp:effectExtent l="0" t="0" r="0" b="8890"/>
                  <wp:docPr id="2034276323" name="Picture 20" descr="A graph of a child mortality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76323" name="Picture 20" descr="A graph of a child mortality rate&#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45186" cy="1502896"/>
                          </a:xfrm>
                          <a:prstGeom prst="rect">
                            <a:avLst/>
                          </a:prstGeom>
                          <a:noFill/>
                          <a:ln>
                            <a:noFill/>
                          </a:ln>
                        </pic:spPr>
                      </pic:pic>
                    </a:graphicData>
                  </a:graphic>
                </wp:inline>
              </w:drawing>
            </w:r>
          </w:p>
        </w:tc>
        <w:tc>
          <w:tcPr>
            <w:tcW w:w="2441" w:type="dxa"/>
          </w:tcPr>
          <w:p w14:paraId="6650293D" w14:textId="77777777" w:rsidR="000E5F0C" w:rsidRDefault="000E5F0C" w:rsidP="00A0511A">
            <w:pPr>
              <w:spacing w:after="0"/>
            </w:pPr>
            <w:r>
              <w:rPr>
                <w:noProof/>
              </w:rPr>
              <w:drawing>
                <wp:inline distT="0" distB="0" distL="0" distR="0" wp14:anchorId="6D0024A2" wp14:editId="398A4FD1">
                  <wp:extent cx="1645920" cy="1498703"/>
                  <wp:effectExtent l="0" t="0" r="0" b="6350"/>
                  <wp:docPr id="1689288839" name="Picture 21" descr="A graph of a number of unemployment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88839" name="Picture 21" descr="A graph of a number of unemployment rate&#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656542" cy="1508375"/>
                          </a:xfrm>
                          <a:prstGeom prst="rect">
                            <a:avLst/>
                          </a:prstGeom>
                          <a:noFill/>
                          <a:ln>
                            <a:noFill/>
                          </a:ln>
                        </pic:spPr>
                      </pic:pic>
                    </a:graphicData>
                  </a:graphic>
                </wp:inline>
              </w:drawing>
            </w:r>
          </w:p>
        </w:tc>
      </w:tr>
      <w:tr w:rsidR="000E5F0C" w14:paraId="5120A2AF" w14:textId="77777777" w:rsidTr="00A0511A">
        <w:trPr>
          <w:trHeight w:val="2174"/>
        </w:trPr>
        <w:tc>
          <w:tcPr>
            <w:tcW w:w="2665" w:type="dxa"/>
          </w:tcPr>
          <w:p w14:paraId="52C7A815" w14:textId="77777777" w:rsidR="000E5F0C" w:rsidRDefault="000E5F0C" w:rsidP="00A0511A">
            <w:pPr>
              <w:spacing w:after="0"/>
            </w:pPr>
            <w:r>
              <w:rPr>
                <w:noProof/>
              </w:rPr>
              <w:drawing>
                <wp:inline distT="0" distB="0" distL="0" distR="0" wp14:anchorId="0A24CD3C" wp14:editId="40E23523">
                  <wp:extent cx="1843361" cy="1531620"/>
                  <wp:effectExtent l="0" t="0" r="5080" b="0"/>
                  <wp:docPr id="706173159" name="Picture 22" descr="A graph with a blue rectangle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73159" name="Picture 22" descr="A graph with a blue rectangle and black lines&#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856131" cy="1542230"/>
                          </a:xfrm>
                          <a:prstGeom prst="rect">
                            <a:avLst/>
                          </a:prstGeom>
                          <a:noFill/>
                          <a:ln>
                            <a:noFill/>
                          </a:ln>
                        </pic:spPr>
                      </pic:pic>
                    </a:graphicData>
                  </a:graphic>
                </wp:inline>
              </w:drawing>
            </w:r>
          </w:p>
        </w:tc>
        <w:tc>
          <w:tcPr>
            <w:tcW w:w="2566" w:type="dxa"/>
          </w:tcPr>
          <w:p w14:paraId="50880452" w14:textId="77777777" w:rsidR="000E5F0C" w:rsidRDefault="000E5F0C" w:rsidP="00A0511A">
            <w:pPr>
              <w:spacing w:after="0"/>
            </w:pPr>
            <w:r>
              <w:rPr>
                <w:noProof/>
              </w:rPr>
              <w:drawing>
                <wp:inline distT="0" distB="0" distL="0" distR="0" wp14:anchorId="411D5E59" wp14:editId="1EB965FC">
                  <wp:extent cx="1671955" cy="1493520"/>
                  <wp:effectExtent l="0" t="0" r="4445" b="0"/>
                  <wp:docPr id="72082364" name="Picture 23" descr="A graph with a blu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364" name="Picture 23" descr="A graph with a blue rectangle&#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681541" cy="1502083"/>
                          </a:xfrm>
                          <a:prstGeom prst="rect">
                            <a:avLst/>
                          </a:prstGeom>
                          <a:noFill/>
                          <a:ln>
                            <a:noFill/>
                          </a:ln>
                        </pic:spPr>
                      </pic:pic>
                    </a:graphicData>
                  </a:graphic>
                </wp:inline>
              </w:drawing>
            </w:r>
          </w:p>
        </w:tc>
        <w:tc>
          <w:tcPr>
            <w:tcW w:w="2441" w:type="dxa"/>
          </w:tcPr>
          <w:p w14:paraId="0D1A9DB3" w14:textId="77777777" w:rsidR="000E5F0C" w:rsidRDefault="000E5F0C" w:rsidP="00A0511A">
            <w:pPr>
              <w:spacing w:after="0"/>
            </w:pPr>
            <w:r>
              <w:rPr>
                <w:noProof/>
              </w:rPr>
              <w:drawing>
                <wp:inline distT="0" distB="0" distL="0" distR="0" wp14:anchorId="498A2C5E" wp14:editId="54D4F85A">
                  <wp:extent cx="1724297" cy="1508760"/>
                  <wp:effectExtent l="0" t="0" r="9525" b="0"/>
                  <wp:docPr id="1141370151" name="Picture 24" descr="A diagram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70151" name="Picture 24" descr="A diagram of a box plot&#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733435" cy="1516756"/>
                          </a:xfrm>
                          <a:prstGeom prst="rect">
                            <a:avLst/>
                          </a:prstGeom>
                          <a:noFill/>
                          <a:ln>
                            <a:noFill/>
                          </a:ln>
                        </pic:spPr>
                      </pic:pic>
                    </a:graphicData>
                  </a:graphic>
                </wp:inline>
              </w:drawing>
            </w:r>
          </w:p>
        </w:tc>
      </w:tr>
      <w:tr w:rsidR="000E5F0C" w14:paraId="5F209C6C" w14:textId="77777777" w:rsidTr="00A0511A">
        <w:trPr>
          <w:trHeight w:val="2324"/>
        </w:trPr>
        <w:tc>
          <w:tcPr>
            <w:tcW w:w="2665" w:type="dxa"/>
          </w:tcPr>
          <w:p w14:paraId="6C0DF86D" w14:textId="77777777" w:rsidR="000E5F0C" w:rsidRDefault="000E5F0C" w:rsidP="00A0511A">
            <w:pPr>
              <w:spacing w:after="0"/>
            </w:pPr>
            <w:r>
              <w:rPr>
                <w:noProof/>
              </w:rPr>
              <w:drawing>
                <wp:inline distT="0" distB="0" distL="0" distR="0" wp14:anchorId="0948653F" wp14:editId="3960DF7A">
                  <wp:extent cx="1897380" cy="1616309"/>
                  <wp:effectExtent l="0" t="0" r="7620" b="3175"/>
                  <wp:docPr id="875855074" name="Picture 25" descr="A graph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55074" name="Picture 25" descr="A graph of a box plot&#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901337" cy="1619679"/>
                          </a:xfrm>
                          <a:prstGeom prst="rect">
                            <a:avLst/>
                          </a:prstGeom>
                          <a:noFill/>
                          <a:ln>
                            <a:noFill/>
                          </a:ln>
                        </pic:spPr>
                      </pic:pic>
                    </a:graphicData>
                  </a:graphic>
                </wp:inline>
              </w:drawing>
            </w:r>
          </w:p>
        </w:tc>
        <w:tc>
          <w:tcPr>
            <w:tcW w:w="2566" w:type="dxa"/>
          </w:tcPr>
          <w:p w14:paraId="6F005A2B" w14:textId="77777777" w:rsidR="000E5F0C" w:rsidRDefault="000E5F0C" w:rsidP="00A0511A">
            <w:pPr>
              <w:spacing w:after="0"/>
            </w:pPr>
            <w:r>
              <w:rPr>
                <w:noProof/>
              </w:rPr>
              <w:drawing>
                <wp:inline distT="0" distB="0" distL="0" distR="0" wp14:anchorId="546A30FF" wp14:editId="08E69323">
                  <wp:extent cx="1750060" cy="1645920"/>
                  <wp:effectExtent l="0" t="0" r="2540" b="0"/>
                  <wp:docPr id="374801554" name="Picture 26" descr="A diagram of a boxplot of bm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01554" name="Picture 26" descr="A diagram of a boxplot of bmi&#10;&#10;AI-generated content may b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754607" cy="1650196"/>
                          </a:xfrm>
                          <a:prstGeom prst="rect">
                            <a:avLst/>
                          </a:prstGeom>
                          <a:noFill/>
                          <a:ln>
                            <a:noFill/>
                          </a:ln>
                        </pic:spPr>
                      </pic:pic>
                    </a:graphicData>
                  </a:graphic>
                </wp:inline>
              </w:drawing>
            </w:r>
          </w:p>
        </w:tc>
        <w:tc>
          <w:tcPr>
            <w:tcW w:w="2441" w:type="dxa"/>
          </w:tcPr>
          <w:p w14:paraId="7B900519" w14:textId="77777777" w:rsidR="000E5F0C" w:rsidRDefault="000E5F0C" w:rsidP="00A0511A">
            <w:pPr>
              <w:spacing w:after="0"/>
            </w:pPr>
            <w:r>
              <w:rPr>
                <w:noProof/>
              </w:rPr>
              <w:drawing>
                <wp:inline distT="0" distB="0" distL="0" distR="0" wp14:anchorId="10A759CB" wp14:editId="7F2C7D6F">
                  <wp:extent cx="1645747" cy="1600200"/>
                  <wp:effectExtent l="0" t="0" r="0" b="0"/>
                  <wp:docPr id="142309478" name="Picture 27" descr="A graph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9478" name="Picture 27" descr="A graph of a box plot&#10;&#10;AI-generated content may be incorrect."/>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677803" cy="1631369"/>
                          </a:xfrm>
                          <a:prstGeom prst="rect">
                            <a:avLst/>
                          </a:prstGeom>
                          <a:noFill/>
                          <a:ln>
                            <a:noFill/>
                          </a:ln>
                        </pic:spPr>
                      </pic:pic>
                    </a:graphicData>
                  </a:graphic>
                </wp:inline>
              </w:drawing>
            </w:r>
          </w:p>
        </w:tc>
      </w:tr>
      <w:tr w:rsidR="000E5F0C" w14:paraId="1EAC1EE4" w14:textId="77777777" w:rsidTr="00A0511A">
        <w:trPr>
          <w:trHeight w:val="2293"/>
        </w:trPr>
        <w:tc>
          <w:tcPr>
            <w:tcW w:w="2665" w:type="dxa"/>
          </w:tcPr>
          <w:p w14:paraId="011DBD52" w14:textId="77777777" w:rsidR="000E5F0C" w:rsidRDefault="000E5F0C" w:rsidP="00A0511A">
            <w:pPr>
              <w:spacing w:after="0"/>
            </w:pPr>
            <w:r>
              <w:rPr>
                <w:noProof/>
              </w:rPr>
              <w:lastRenderedPageBreak/>
              <w:drawing>
                <wp:inline distT="0" distB="0" distL="0" distR="0" wp14:anchorId="68D51078" wp14:editId="50E5C341">
                  <wp:extent cx="1842770" cy="1612424"/>
                  <wp:effectExtent l="0" t="0" r="5080" b="6985"/>
                  <wp:docPr id="1922541466" name="Picture 28" descr="A diagram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41466" name="Picture 28" descr="A diagram of a box plot&#10;&#10;AI-generated content may be incorrect."/>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845274" cy="1614615"/>
                          </a:xfrm>
                          <a:prstGeom prst="rect">
                            <a:avLst/>
                          </a:prstGeom>
                          <a:noFill/>
                          <a:ln>
                            <a:noFill/>
                          </a:ln>
                        </pic:spPr>
                      </pic:pic>
                    </a:graphicData>
                  </a:graphic>
                </wp:inline>
              </w:drawing>
            </w:r>
          </w:p>
        </w:tc>
        <w:tc>
          <w:tcPr>
            <w:tcW w:w="2566" w:type="dxa"/>
          </w:tcPr>
          <w:p w14:paraId="6CF49D59" w14:textId="77777777" w:rsidR="000E5F0C" w:rsidRDefault="000E5F0C" w:rsidP="00A0511A">
            <w:pPr>
              <w:spacing w:after="0"/>
            </w:pPr>
            <w:r>
              <w:rPr>
                <w:noProof/>
              </w:rPr>
              <w:drawing>
                <wp:inline distT="0" distB="0" distL="0" distR="0" wp14:anchorId="19807187" wp14:editId="6F900482">
                  <wp:extent cx="1828800" cy="1600200"/>
                  <wp:effectExtent l="0" t="0" r="0" b="0"/>
                  <wp:docPr id="916538441" name="Picture 29" descr="A graph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38441" name="Picture 29" descr="A graph of a box plot&#10;&#10;AI-generated content may be incorrec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830506" cy="1601693"/>
                          </a:xfrm>
                          <a:prstGeom prst="rect">
                            <a:avLst/>
                          </a:prstGeom>
                          <a:noFill/>
                          <a:ln>
                            <a:noFill/>
                          </a:ln>
                        </pic:spPr>
                      </pic:pic>
                    </a:graphicData>
                  </a:graphic>
                </wp:inline>
              </w:drawing>
            </w:r>
          </w:p>
        </w:tc>
        <w:tc>
          <w:tcPr>
            <w:tcW w:w="2441" w:type="dxa"/>
          </w:tcPr>
          <w:p w14:paraId="7F453FC3" w14:textId="77777777" w:rsidR="000E5F0C" w:rsidRDefault="000E5F0C" w:rsidP="00A0511A">
            <w:pPr>
              <w:spacing w:after="0"/>
            </w:pPr>
            <w:r>
              <w:rPr>
                <w:noProof/>
              </w:rPr>
              <w:drawing>
                <wp:inline distT="0" distB="0" distL="0" distR="0" wp14:anchorId="0309DF79" wp14:editId="2CCEDC55">
                  <wp:extent cx="1710690" cy="1577340"/>
                  <wp:effectExtent l="0" t="0" r="3810" b="3810"/>
                  <wp:docPr id="1105651291" name="Picture 30" descr="A graph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51291" name="Picture 30" descr="A graph of a box plot&#10;&#10;AI-generated content may be incorrect."/>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15113" cy="1581418"/>
                          </a:xfrm>
                          <a:prstGeom prst="rect">
                            <a:avLst/>
                          </a:prstGeom>
                          <a:noFill/>
                          <a:ln>
                            <a:noFill/>
                          </a:ln>
                        </pic:spPr>
                      </pic:pic>
                    </a:graphicData>
                  </a:graphic>
                </wp:inline>
              </w:drawing>
            </w:r>
          </w:p>
        </w:tc>
      </w:tr>
      <w:tr w:rsidR="000E5F0C" w14:paraId="782BE8FA" w14:textId="77777777" w:rsidTr="00A0511A">
        <w:trPr>
          <w:trHeight w:val="2273"/>
        </w:trPr>
        <w:tc>
          <w:tcPr>
            <w:tcW w:w="2665" w:type="dxa"/>
          </w:tcPr>
          <w:p w14:paraId="4C29DED4" w14:textId="77777777" w:rsidR="000E5F0C" w:rsidRDefault="000E5F0C" w:rsidP="00A0511A">
            <w:pPr>
              <w:spacing w:after="0"/>
              <w:rPr>
                <w:noProof/>
              </w:rPr>
            </w:pPr>
            <w:r>
              <w:rPr>
                <w:noProof/>
              </w:rPr>
              <w:drawing>
                <wp:inline distT="0" distB="0" distL="0" distR="0" wp14:anchorId="16E76547" wp14:editId="2D2A3B44">
                  <wp:extent cx="1837508" cy="1607820"/>
                  <wp:effectExtent l="0" t="0" r="0" b="0"/>
                  <wp:docPr id="161941177" name="Picture 31" descr="A diagram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1177" name="Picture 31" descr="A diagram of a box plot&#10;&#10;AI-generated content may be incorrect."/>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846510" cy="1615697"/>
                          </a:xfrm>
                          <a:prstGeom prst="rect">
                            <a:avLst/>
                          </a:prstGeom>
                          <a:noFill/>
                          <a:ln>
                            <a:noFill/>
                          </a:ln>
                        </pic:spPr>
                      </pic:pic>
                    </a:graphicData>
                  </a:graphic>
                </wp:inline>
              </w:drawing>
            </w:r>
          </w:p>
        </w:tc>
        <w:tc>
          <w:tcPr>
            <w:tcW w:w="2566" w:type="dxa"/>
          </w:tcPr>
          <w:p w14:paraId="7D564839" w14:textId="77777777" w:rsidR="000E5F0C" w:rsidRDefault="000E5F0C" w:rsidP="00A0511A">
            <w:pPr>
              <w:spacing w:after="0"/>
              <w:rPr>
                <w:noProof/>
              </w:rPr>
            </w:pPr>
            <w:r>
              <w:rPr>
                <w:noProof/>
              </w:rPr>
              <w:drawing>
                <wp:inline distT="0" distB="0" distL="0" distR="0" wp14:anchorId="15BDF09D" wp14:editId="5F5DD110">
                  <wp:extent cx="1797365" cy="1607820"/>
                  <wp:effectExtent l="0" t="0" r="0" b="0"/>
                  <wp:docPr id="1740138391" name="Picture 32" descr="A graph with numbers and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38391" name="Picture 32" descr="A graph with numbers and a box plot&#10;&#10;AI-generated content may be incorrect."/>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815788" cy="1624300"/>
                          </a:xfrm>
                          <a:prstGeom prst="rect">
                            <a:avLst/>
                          </a:prstGeom>
                          <a:noFill/>
                          <a:ln>
                            <a:noFill/>
                          </a:ln>
                        </pic:spPr>
                      </pic:pic>
                    </a:graphicData>
                  </a:graphic>
                </wp:inline>
              </w:drawing>
            </w:r>
          </w:p>
        </w:tc>
        <w:tc>
          <w:tcPr>
            <w:tcW w:w="2441" w:type="dxa"/>
          </w:tcPr>
          <w:p w14:paraId="721DB168" w14:textId="77777777" w:rsidR="000E5F0C" w:rsidRDefault="000E5F0C" w:rsidP="00A0511A">
            <w:pPr>
              <w:spacing w:after="0"/>
              <w:rPr>
                <w:noProof/>
              </w:rPr>
            </w:pPr>
          </w:p>
        </w:tc>
      </w:tr>
    </w:tbl>
    <w:p w14:paraId="1A282FB6" w14:textId="7F3E9C46" w:rsidR="000E5F0C" w:rsidRDefault="000E5F0C" w:rsidP="000E5F0C"/>
    <w:p w14:paraId="1FFE1C5F" w14:textId="77777777" w:rsidR="000E5F0C" w:rsidRDefault="000E5F0C">
      <w:pPr>
        <w:spacing w:after="0" w:line="240" w:lineRule="auto"/>
      </w:pPr>
      <w:r>
        <w:br w:type="page"/>
      </w:r>
    </w:p>
    <w:p w14:paraId="0E1AF4A3" w14:textId="22BE7430" w:rsidR="003C45CE" w:rsidRPr="003C45CE" w:rsidRDefault="003C45CE" w:rsidP="003C45CE">
      <w:pPr>
        <w:pStyle w:val="Heading2"/>
      </w:pPr>
      <w:bookmarkStart w:id="39" w:name="_Ref201501462"/>
      <w:bookmarkStart w:id="40" w:name="_Toc203392157"/>
      <w:r>
        <w:lastRenderedPageBreak/>
        <w:t xml:space="preserve">Appendix </w:t>
      </w:r>
      <w:r w:rsidR="000E5F0C">
        <w:t>B</w:t>
      </w:r>
      <w:r w:rsidR="00375042">
        <w:t xml:space="preserve"> -</w:t>
      </w:r>
      <w:r>
        <w:t xml:space="preserve"> QQ Plot</w:t>
      </w:r>
      <w:bookmarkEnd w:id="39"/>
      <w:bookmarkEnd w:id="4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5"/>
        <w:gridCol w:w="3072"/>
        <w:gridCol w:w="2927"/>
      </w:tblGrid>
      <w:tr w:rsidR="00C649E5" w14:paraId="1754282D" w14:textId="77777777" w:rsidTr="003C45CE">
        <w:tc>
          <w:tcPr>
            <w:tcW w:w="2807" w:type="dxa"/>
          </w:tcPr>
          <w:p w14:paraId="1F7114A3" w14:textId="77777777" w:rsidR="00C649E5" w:rsidRDefault="00C649E5" w:rsidP="00A0511A">
            <w:r>
              <w:rPr>
                <w:noProof/>
              </w:rPr>
              <w:drawing>
                <wp:inline distT="0" distB="0" distL="0" distR="0" wp14:anchorId="5BAE5ADE" wp14:editId="10A031A0">
                  <wp:extent cx="1691640" cy="1348372"/>
                  <wp:effectExtent l="0" t="0" r="3810" b="4445"/>
                  <wp:docPr id="1799781684" name="Picture 33"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81684" name="Picture 33" descr="A graph with a line and a red line&#10;&#10;AI-generated content may be incorrect."/>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11179" cy="1363946"/>
                          </a:xfrm>
                          <a:prstGeom prst="rect">
                            <a:avLst/>
                          </a:prstGeom>
                          <a:noFill/>
                          <a:ln>
                            <a:noFill/>
                          </a:ln>
                        </pic:spPr>
                      </pic:pic>
                    </a:graphicData>
                  </a:graphic>
                </wp:inline>
              </w:drawing>
            </w:r>
          </w:p>
        </w:tc>
        <w:tc>
          <w:tcPr>
            <w:tcW w:w="2987" w:type="dxa"/>
          </w:tcPr>
          <w:p w14:paraId="50318090" w14:textId="77777777" w:rsidR="00C649E5" w:rsidRDefault="00C649E5" w:rsidP="00A0511A">
            <w:r>
              <w:rPr>
                <w:noProof/>
              </w:rPr>
              <w:drawing>
                <wp:inline distT="0" distB="0" distL="0" distR="0" wp14:anchorId="2EC7B048" wp14:editId="4CCFEA56">
                  <wp:extent cx="1813560" cy="1406539"/>
                  <wp:effectExtent l="0" t="0" r="0" b="3175"/>
                  <wp:docPr id="1079027122" name="Picture 34"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27122" name="Picture 34" descr="A graph with a red line&#10;&#10;AI-generated content may be incorrect."/>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860698" cy="1443097"/>
                          </a:xfrm>
                          <a:prstGeom prst="rect">
                            <a:avLst/>
                          </a:prstGeom>
                          <a:noFill/>
                          <a:ln>
                            <a:noFill/>
                          </a:ln>
                        </pic:spPr>
                      </pic:pic>
                    </a:graphicData>
                  </a:graphic>
                </wp:inline>
              </w:drawing>
            </w:r>
          </w:p>
        </w:tc>
        <w:tc>
          <w:tcPr>
            <w:tcW w:w="2836" w:type="dxa"/>
          </w:tcPr>
          <w:p w14:paraId="161DFBDE" w14:textId="77777777" w:rsidR="00C649E5" w:rsidRDefault="00C649E5" w:rsidP="00A0511A">
            <w:r>
              <w:rPr>
                <w:noProof/>
              </w:rPr>
              <w:drawing>
                <wp:inline distT="0" distB="0" distL="0" distR="0" wp14:anchorId="68FCFA1D" wp14:editId="4B37AAAF">
                  <wp:extent cx="1711960" cy="1386840"/>
                  <wp:effectExtent l="0" t="0" r="2540" b="3810"/>
                  <wp:docPr id="1266461772" name="Picture 36"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61772" name="Picture 36" descr="A graph with a red line&#10;&#10;AI-generated content may be incorrect."/>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732603" cy="1403563"/>
                          </a:xfrm>
                          <a:prstGeom prst="rect">
                            <a:avLst/>
                          </a:prstGeom>
                          <a:noFill/>
                          <a:ln>
                            <a:noFill/>
                          </a:ln>
                        </pic:spPr>
                      </pic:pic>
                    </a:graphicData>
                  </a:graphic>
                </wp:inline>
              </w:drawing>
            </w:r>
          </w:p>
        </w:tc>
      </w:tr>
      <w:tr w:rsidR="00C649E5" w14:paraId="5891E6FD" w14:textId="77777777" w:rsidTr="003C45CE">
        <w:tc>
          <w:tcPr>
            <w:tcW w:w="2807" w:type="dxa"/>
          </w:tcPr>
          <w:p w14:paraId="1296067D" w14:textId="77777777" w:rsidR="00C649E5" w:rsidRDefault="00C649E5" w:rsidP="00A0511A">
            <w:pPr>
              <w:rPr>
                <w:noProof/>
              </w:rPr>
            </w:pPr>
            <w:r>
              <w:rPr>
                <w:noProof/>
              </w:rPr>
              <w:drawing>
                <wp:inline distT="0" distB="0" distL="0" distR="0" wp14:anchorId="3A1AA477" wp14:editId="40E5BF79">
                  <wp:extent cx="1728561" cy="1356029"/>
                  <wp:effectExtent l="0" t="0" r="5080" b="0"/>
                  <wp:docPr id="1143533273" name="Picture 37"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33273" name="Picture 37" descr="A graph with a red line&#10;&#10;AI-generated content may be incorrect."/>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611040" cy="2048320"/>
                          </a:xfrm>
                          <a:prstGeom prst="rect">
                            <a:avLst/>
                          </a:prstGeom>
                          <a:noFill/>
                          <a:ln>
                            <a:noFill/>
                          </a:ln>
                        </pic:spPr>
                      </pic:pic>
                    </a:graphicData>
                  </a:graphic>
                </wp:inline>
              </w:drawing>
            </w:r>
          </w:p>
        </w:tc>
        <w:tc>
          <w:tcPr>
            <w:tcW w:w="2987" w:type="dxa"/>
          </w:tcPr>
          <w:p w14:paraId="2083AF78" w14:textId="77777777" w:rsidR="00C649E5" w:rsidRDefault="00C649E5" w:rsidP="00A0511A">
            <w:pPr>
              <w:rPr>
                <w:noProof/>
              </w:rPr>
            </w:pPr>
            <w:r>
              <w:rPr>
                <w:noProof/>
              </w:rPr>
              <w:drawing>
                <wp:inline distT="0" distB="0" distL="0" distR="0" wp14:anchorId="2947BA0C" wp14:editId="44FD34F7">
                  <wp:extent cx="1800471" cy="1478280"/>
                  <wp:effectExtent l="0" t="0" r="9525" b="7620"/>
                  <wp:docPr id="716690500" name="Picture 38" descr="A graph of a di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90500" name="Picture 38" descr="A graph of a diet&#10;&#10;AI-generated content may be incorrect."/>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476631" cy="2033443"/>
                          </a:xfrm>
                          <a:prstGeom prst="rect">
                            <a:avLst/>
                          </a:prstGeom>
                          <a:noFill/>
                          <a:ln>
                            <a:noFill/>
                          </a:ln>
                        </pic:spPr>
                      </pic:pic>
                    </a:graphicData>
                  </a:graphic>
                </wp:inline>
              </w:drawing>
            </w:r>
          </w:p>
        </w:tc>
        <w:tc>
          <w:tcPr>
            <w:tcW w:w="2836" w:type="dxa"/>
          </w:tcPr>
          <w:p w14:paraId="76EF6210" w14:textId="77777777" w:rsidR="00C649E5" w:rsidRDefault="00C649E5" w:rsidP="00A0511A">
            <w:pPr>
              <w:rPr>
                <w:noProof/>
              </w:rPr>
            </w:pPr>
            <w:r>
              <w:rPr>
                <w:noProof/>
              </w:rPr>
              <w:drawing>
                <wp:inline distT="0" distB="0" distL="0" distR="0" wp14:anchorId="3FCD6CC7" wp14:editId="4509511B">
                  <wp:extent cx="1676400" cy="1328468"/>
                  <wp:effectExtent l="0" t="0" r="0" b="5080"/>
                  <wp:docPr id="1980696069" name="Picture 39"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96069" name="Picture 39" descr="A graph with a line and a red line&#10;&#10;AI-generated content may be incorrect."/>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698619" cy="1346076"/>
                          </a:xfrm>
                          <a:prstGeom prst="rect">
                            <a:avLst/>
                          </a:prstGeom>
                          <a:noFill/>
                          <a:ln>
                            <a:noFill/>
                          </a:ln>
                        </pic:spPr>
                      </pic:pic>
                    </a:graphicData>
                  </a:graphic>
                </wp:inline>
              </w:drawing>
            </w:r>
          </w:p>
        </w:tc>
      </w:tr>
      <w:tr w:rsidR="00C649E5" w14:paraId="6D7B40EB" w14:textId="77777777" w:rsidTr="003C45CE">
        <w:tc>
          <w:tcPr>
            <w:tcW w:w="2807" w:type="dxa"/>
          </w:tcPr>
          <w:p w14:paraId="70575664" w14:textId="77777777" w:rsidR="00C649E5" w:rsidRDefault="00C649E5" w:rsidP="00A0511A">
            <w:pPr>
              <w:jc w:val="center"/>
              <w:rPr>
                <w:noProof/>
              </w:rPr>
            </w:pPr>
            <w:r>
              <w:rPr>
                <w:noProof/>
              </w:rPr>
              <w:drawing>
                <wp:inline distT="0" distB="0" distL="0" distR="0" wp14:anchorId="23039ED4" wp14:editId="117950A1">
                  <wp:extent cx="1584960" cy="1243374"/>
                  <wp:effectExtent l="0" t="0" r="0" b="0"/>
                  <wp:docPr id="700720280" name="Picture 40"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20280" name="Picture 40" descr="A graph with a red line&#10;&#10;AI-generated content may be incorrect."/>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592589" cy="1249359"/>
                          </a:xfrm>
                          <a:prstGeom prst="rect">
                            <a:avLst/>
                          </a:prstGeom>
                          <a:noFill/>
                          <a:ln>
                            <a:noFill/>
                          </a:ln>
                        </pic:spPr>
                      </pic:pic>
                    </a:graphicData>
                  </a:graphic>
                </wp:inline>
              </w:drawing>
            </w:r>
          </w:p>
        </w:tc>
        <w:tc>
          <w:tcPr>
            <w:tcW w:w="2987" w:type="dxa"/>
          </w:tcPr>
          <w:p w14:paraId="619A3C67" w14:textId="77777777" w:rsidR="00C649E5" w:rsidRDefault="00C649E5" w:rsidP="00A0511A">
            <w:pPr>
              <w:rPr>
                <w:noProof/>
              </w:rPr>
            </w:pPr>
            <w:r>
              <w:rPr>
                <w:noProof/>
              </w:rPr>
              <w:drawing>
                <wp:inline distT="0" distB="0" distL="0" distR="0" wp14:anchorId="23295031" wp14:editId="7616DF77">
                  <wp:extent cx="1706880" cy="1352621"/>
                  <wp:effectExtent l="0" t="0" r="7620" b="0"/>
                  <wp:docPr id="942101099" name="Picture 41" descr="A graph with a red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01099" name="Picture 41" descr="A graph with a red line and a line&#10;&#10;AI-generated content may be incorrect."/>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723862" cy="1366079"/>
                          </a:xfrm>
                          <a:prstGeom prst="rect">
                            <a:avLst/>
                          </a:prstGeom>
                          <a:noFill/>
                          <a:ln>
                            <a:noFill/>
                          </a:ln>
                        </pic:spPr>
                      </pic:pic>
                    </a:graphicData>
                  </a:graphic>
                </wp:inline>
              </w:drawing>
            </w:r>
          </w:p>
        </w:tc>
        <w:tc>
          <w:tcPr>
            <w:tcW w:w="2836" w:type="dxa"/>
          </w:tcPr>
          <w:p w14:paraId="750C21D8" w14:textId="77777777" w:rsidR="00C649E5" w:rsidRDefault="00C649E5" w:rsidP="00A0511A">
            <w:pPr>
              <w:rPr>
                <w:noProof/>
              </w:rPr>
            </w:pPr>
            <w:r>
              <w:rPr>
                <w:noProof/>
              </w:rPr>
              <w:drawing>
                <wp:inline distT="0" distB="0" distL="0" distR="0" wp14:anchorId="3AA5F4BF" wp14:editId="6687D429">
                  <wp:extent cx="1605824" cy="1272540"/>
                  <wp:effectExtent l="0" t="0" r="0" b="3810"/>
                  <wp:docPr id="564351558" name="Picture 42"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51558" name="Picture 42" descr="A graph with a red line&#10;&#10;AI-generated content may be incorrect."/>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610271" cy="1276064"/>
                          </a:xfrm>
                          <a:prstGeom prst="rect">
                            <a:avLst/>
                          </a:prstGeom>
                          <a:noFill/>
                          <a:ln>
                            <a:noFill/>
                          </a:ln>
                        </pic:spPr>
                      </pic:pic>
                    </a:graphicData>
                  </a:graphic>
                </wp:inline>
              </w:drawing>
            </w:r>
          </w:p>
        </w:tc>
      </w:tr>
      <w:tr w:rsidR="00C649E5" w14:paraId="45FF0DAF" w14:textId="77777777" w:rsidTr="003C45CE">
        <w:tc>
          <w:tcPr>
            <w:tcW w:w="2807" w:type="dxa"/>
          </w:tcPr>
          <w:p w14:paraId="2C76757A" w14:textId="77777777" w:rsidR="00C649E5" w:rsidRDefault="00C649E5" w:rsidP="00A0511A">
            <w:pPr>
              <w:rPr>
                <w:noProof/>
              </w:rPr>
            </w:pPr>
            <w:r>
              <w:rPr>
                <w:noProof/>
              </w:rPr>
              <w:drawing>
                <wp:inline distT="0" distB="0" distL="0" distR="0" wp14:anchorId="3ACFEDD0" wp14:editId="03E31385">
                  <wp:extent cx="1691640" cy="1340544"/>
                  <wp:effectExtent l="0" t="0" r="3810" b="0"/>
                  <wp:docPr id="688122093" name="Picture 43"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22093" name="Picture 43" descr="A graph with a red line&#10;&#10;AI-generated content may be incorrect."/>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708246" cy="1353704"/>
                          </a:xfrm>
                          <a:prstGeom prst="rect">
                            <a:avLst/>
                          </a:prstGeom>
                          <a:noFill/>
                          <a:ln>
                            <a:noFill/>
                          </a:ln>
                        </pic:spPr>
                      </pic:pic>
                    </a:graphicData>
                  </a:graphic>
                </wp:inline>
              </w:drawing>
            </w:r>
          </w:p>
        </w:tc>
        <w:tc>
          <w:tcPr>
            <w:tcW w:w="2987" w:type="dxa"/>
          </w:tcPr>
          <w:p w14:paraId="578597C5" w14:textId="77777777" w:rsidR="00C649E5" w:rsidRDefault="00C649E5" w:rsidP="00A0511A">
            <w:pPr>
              <w:rPr>
                <w:noProof/>
              </w:rPr>
            </w:pPr>
            <w:r>
              <w:rPr>
                <w:noProof/>
              </w:rPr>
              <w:drawing>
                <wp:inline distT="0" distB="0" distL="0" distR="0" wp14:anchorId="0254C6A6" wp14:editId="39709B00">
                  <wp:extent cx="1717710" cy="1379220"/>
                  <wp:effectExtent l="0" t="0" r="0" b="0"/>
                  <wp:docPr id="1304459693" name="Picture 44"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59693" name="Picture 44" descr="A graph with a red line&#10;&#10;AI-generated content may be incorrect."/>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724835" cy="1384941"/>
                          </a:xfrm>
                          <a:prstGeom prst="rect">
                            <a:avLst/>
                          </a:prstGeom>
                          <a:noFill/>
                          <a:ln>
                            <a:noFill/>
                          </a:ln>
                        </pic:spPr>
                      </pic:pic>
                    </a:graphicData>
                  </a:graphic>
                </wp:inline>
              </w:drawing>
            </w:r>
          </w:p>
        </w:tc>
        <w:tc>
          <w:tcPr>
            <w:tcW w:w="2836" w:type="dxa"/>
          </w:tcPr>
          <w:p w14:paraId="3B1C4139" w14:textId="77777777" w:rsidR="00C649E5" w:rsidRDefault="00C649E5" w:rsidP="00A0511A">
            <w:pPr>
              <w:rPr>
                <w:noProof/>
              </w:rPr>
            </w:pPr>
            <w:r>
              <w:rPr>
                <w:noProof/>
              </w:rPr>
              <w:drawing>
                <wp:inline distT="0" distB="0" distL="0" distR="0" wp14:anchorId="3185DA24" wp14:editId="2FF725FE">
                  <wp:extent cx="1722119" cy="1386840"/>
                  <wp:effectExtent l="0" t="0" r="0" b="3810"/>
                  <wp:docPr id="286528890" name="Picture 46"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28890" name="Picture 46" descr="A graph with a red line&#10;&#10;AI-generated content may be incorrec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763066" cy="1419815"/>
                          </a:xfrm>
                          <a:prstGeom prst="rect">
                            <a:avLst/>
                          </a:prstGeom>
                          <a:noFill/>
                          <a:ln>
                            <a:noFill/>
                          </a:ln>
                        </pic:spPr>
                      </pic:pic>
                    </a:graphicData>
                  </a:graphic>
                </wp:inline>
              </w:drawing>
            </w:r>
          </w:p>
        </w:tc>
      </w:tr>
      <w:tr w:rsidR="00C649E5" w14:paraId="286C2FC6" w14:textId="77777777" w:rsidTr="003C45CE">
        <w:tc>
          <w:tcPr>
            <w:tcW w:w="2807" w:type="dxa"/>
          </w:tcPr>
          <w:p w14:paraId="64BCD494" w14:textId="77777777" w:rsidR="00C649E5" w:rsidRDefault="00C649E5" w:rsidP="00A0511A">
            <w:pPr>
              <w:rPr>
                <w:noProof/>
              </w:rPr>
            </w:pPr>
            <w:r>
              <w:rPr>
                <w:noProof/>
              </w:rPr>
              <w:lastRenderedPageBreak/>
              <w:drawing>
                <wp:inline distT="0" distB="0" distL="0" distR="0" wp14:anchorId="7DEF1582" wp14:editId="377956B1">
                  <wp:extent cx="1689241" cy="1356360"/>
                  <wp:effectExtent l="0" t="0" r="6350" b="0"/>
                  <wp:docPr id="440062717" name="Picture 47"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62717" name="Picture 47" descr="A graph with a red line&#10;&#10;AI-generated content may be incorrect."/>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698755" cy="1363999"/>
                          </a:xfrm>
                          <a:prstGeom prst="rect">
                            <a:avLst/>
                          </a:prstGeom>
                          <a:noFill/>
                          <a:ln>
                            <a:noFill/>
                          </a:ln>
                        </pic:spPr>
                      </pic:pic>
                    </a:graphicData>
                  </a:graphic>
                </wp:inline>
              </w:drawing>
            </w:r>
          </w:p>
        </w:tc>
        <w:tc>
          <w:tcPr>
            <w:tcW w:w="2987" w:type="dxa"/>
          </w:tcPr>
          <w:p w14:paraId="3B342215" w14:textId="77777777" w:rsidR="00C649E5" w:rsidRDefault="00C649E5" w:rsidP="00A0511A">
            <w:pPr>
              <w:rPr>
                <w:noProof/>
              </w:rPr>
            </w:pPr>
            <w:r>
              <w:rPr>
                <w:noProof/>
              </w:rPr>
              <w:drawing>
                <wp:inline distT="0" distB="0" distL="0" distR="0" wp14:anchorId="55678516" wp14:editId="44FFA0D6">
                  <wp:extent cx="1752600" cy="1419761"/>
                  <wp:effectExtent l="0" t="0" r="0" b="9525"/>
                  <wp:docPr id="2027169674" name="Picture 48"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69674" name="Picture 48" descr="A graph with a red line&#10;&#10;AI-generated content may be incorrect."/>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763589" cy="1428663"/>
                          </a:xfrm>
                          <a:prstGeom prst="rect">
                            <a:avLst/>
                          </a:prstGeom>
                          <a:noFill/>
                          <a:ln>
                            <a:noFill/>
                          </a:ln>
                        </pic:spPr>
                      </pic:pic>
                    </a:graphicData>
                  </a:graphic>
                </wp:inline>
              </w:drawing>
            </w:r>
          </w:p>
        </w:tc>
        <w:tc>
          <w:tcPr>
            <w:tcW w:w="2836" w:type="dxa"/>
          </w:tcPr>
          <w:p w14:paraId="5A0C642E" w14:textId="77777777" w:rsidR="00C649E5" w:rsidRDefault="00C649E5" w:rsidP="00A0511A">
            <w:pPr>
              <w:rPr>
                <w:noProof/>
              </w:rPr>
            </w:pPr>
            <w:r>
              <w:rPr>
                <w:noProof/>
              </w:rPr>
              <w:drawing>
                <wp:inline distT="0" distB="0" distL="0" distR="0" wp14:anchorId="0F9591CD" wp14:editId="1DCA1819">
                  <wp:extent cx="1682464" cy="1341058"/>
                  <wp:effectExtent l="0" t="0" r="0" b="0"/>
                  <wp:docPr id="704330273" name="Picture 49"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30273" name="Picture 49" descr="A graph with a line drawn on it&#10;&#10;AI-generated content may be incorrect."/>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697031" cy="1352669"/>
                          </a:xfrm>
                          <a:prstGeom prst="rect">
                            <a:avLst/>
                          </a:prstGeom>
                          <a:noFill/>
                          <a:ln>
                            <a:noFill/>
                          </a:ln>
                        </pic:spPr>
                      </pic:pic>
                    </a:graphicData>
                  </a:graphic>
                </wp:inline>
              </w:drawing>
            </w:r>
          </w:p>
        </w:tc>
      </w:tr>
      <w:tr w:rsidR="00C649E5" w14:paraId="052E48E0" w14:textId="77777777" w:rsidTr="003C45CE">
        <w:tc>
          <w:tcPr>
            <w:tcW w:w="2807" w:type="dxa"/>
          </w:tcPr>
          <w:p w14:paraId="59718A75" w14:textId="77777777" w:rsidR="00C649E5" w:rsidRDefault="00C649E5" w:rsidP="00A0511A">
            <w:pPr>
              <w:rPr>
                <w:noProof/>
              </w:rPr>
            </w:pPr>
            <w:r>
              <w:rPr>
                <w:noProof/>
              </w:rPr>
              <w:drawing>
                <wp:inline distT="0" distB="0" distL="0" distR="0" wp14:anchorId="41BCC650" wp14:editId="6D0B2F33">
                  <wp:extent cx="1815514" cy="1402080"/>
                  <wp:effectExtent l="0" t="0" r="0" b="7620"/>
                  <wp:docPr id="246950288" name="Picture 50"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50288" name="Picture 50" descr="A graph with blue and red lines&#10;&#10;AI-generated content may be incorrect."/>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825216" cy="1409573"/>
                          </a:xfrm>
                          <a:prstGeom prst="rect">
                            <a:avLst/>
                          </a:prstGeom>
                          <a:noFill/>
                          <a:ln>
                            <a:noFill/>
                          </a:ln>
                        </pic:spPr>
                      </pic:pic>
                    </a:graphicData>
                  </a:graphic>
                </wp:inline>
              </w:drawing>
            </w:r>
          </w:p>
        </w:tc>
        <w:tc>
          <w:tcPr>
            <w:tcW w:w="2987" w:type="dxa"/>
          </w:tcPr>
          <w:p w14:paraId="73D987F0" w14:textId="77777777" w:rsidR="00C649E5" w:rsidRDefault="00C649E5" w:rsidP="00A0511A">
            <w:pPr>
              <w:rPr>
                <w:noProof/>
              </w:rPr>
            </w:pPr>
            <w:r>
              <w:rPr>
                <w:noProof/>
              </w:rPr>
              <w:drawing>
                <wp:inline distT="0" distB="0" distL="0" distR="0" wp14:anchorId="59C3138D" wp14:editId="72C32F5F">
                  <wp:extent cx="1721365" cy="1394460"/>
                  <wp:effectExtent l="0" t="0" r="0" b="0"/>
                  <wp:docPr id="931967428" name="Picture 5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67428" name="Picture 51" descr="A graph with a line going up&#10;&#10;AI-generated content may be incorrect."/>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742307" cy="1411425"/>
                          </a:xfrm>
                          <a:prstGeom prst="rect">
                            <a:avLst/>
                          </a:prstGeom>
                          <a:noFill/>
                          <a:ln>
                            <a:noFill/>
                          </a:ln>
                        </pic:spPr>
                      </pic:pic>
                    </a:graphicData>
                  </a:graphic>
                </wp:inline>
              </w:drawing>
            </w:r>
          </w:p>
        </w:tc>
        <w:tc>
          <w:tcPr>
            <w:tcW w:w="2836" w:type="dxa"/>
          </w:tcPr>
          <w:p w14:paraId="7B40EF6E" w14:textId="77777777" w:rsidR="00C649E5" w:rsidRDefault="00C649E5" w:rsidP="00A0511A">
            <w:pPr>
              <w:rPr>
                <w:noProof/>
              </w:rPr>
            </w:pPr>
          </w:p>
        </w:tc>
      </w:tr>
    </w:tbl>
    <w:p w14:paraId="3250B634" w14:textId="1DDD3A4D" w:rsidR="00EB442B" w:rsidRDefault="00EB442B" w:rsidP="00DF6037">
      <w:pPr>
        <w:spacing w:line="720" w:lineRule="auto"/>
        <w:ind w:left="720" w:hanging="720"/>
        <w:rPr>
          <w:szCs w:val="22"/>
        </w:rPr>
      </w:pPr>
    </w:p>
    <w:p w14:paraId="4B126181" w14:textId="77777777" w:rsidR="00EB442B" w:rsidRDefault="00EB442B">
      <w:pPr>
        <w:spacing w:after="0" w:line="240" w:lineRule="auto"/>
        <w:rPr>
          <w:szCs w:val="22"/>
        </w:rPr>
      </w:pPr>
      <w:r>
        <w:rPr>
          <w:szCs w:val="22"/>
        </w:rPr>
        <w:br w:type="page"/>
      </w:r>
    </w:p>
    <w:p w14:paraId="5DDDB7B3" w14:textId="6A4CC5DC" w:rsidR="00B43CFB" w:rsidRDefault="00EB442B" w:rsidP="00EB442B">
      <w:pPr>
        <w:pStyle w:val="Heading2"/>
      </w:pPr>
      <w:bookmarkStart w:id="41" w:name="_Toc203392158"/>
      <w:r>
        <w:lastRenderedPageBreak/>
        <w:t xml:space="preserve">Appendix </w:t>
      </w:r>
      <w:r w:rsidR="000E5F0C">
        <w:t>C</w:t>
      </w:r>
      <w:r w:rsidR="00375042">
        <w:t xml:space="preserve"> -</w:t>
      </w:r>
      <w:r>
        <w:t xml:space="preserve"> Histogram</w:t>
      </w:r>
      <w:r w:rsidR="00541ADB">
        <w:t xml:space="preserve">: </w:t>
      </w:r>
      <w:r w:rsidR="00AB2645">
        <w:t>BEFORE</w:t>
      </w:r>
      <w:r w:rsidR="00541ADB">
        <w:t xml:space="preserve"> Normalization</w:t>
      </w:r>
      <w:bookmarkEnd w:id="4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9"/>
        <w:gridCol w:w="3070"/>
        <w:gridCol w:w="3041"/>
      </w:tblGrid>
      <w:tr w:rsidR="00C15E94" w14:paraId="3CCA158D" w14:textId="77777777" w:rsidTr="00A0511A">
        <w:tc>
          <w:tcPr>
            <w:tcW w:w="2995" w:type="dxa"/>
          </w:tcPr>
          <w:p w14:paraId="1DDC62DC" w14:textId="77777777" w:rsidR="00C15E94" w:rsidRDefault="00C15E94" w:rsidP="00A0511A">
            <w:r w:rsidRPr="00754B06">
              <w:rPr>
                <w:noProof/>
              </w:rPr>
              <w:drawing>
                <wp:anchor distT="0" distB="0" distL="114300" distR="114300" simplePos="0" relativeHeight="251670528" behindDoc="0" locked="0" layoutInCell="1" allowOverlap="1" wp14:anchorId="42A81179" wp14:editId="44B339E1">
                  <wp:simplePos x="0" y="0"/>
                  <wp:positionH relativeFrom="column">
                    <wp:posOffset>-64135</wp:posOffset>
                  </wp:positionH>
                  <wp:positionV relativeFrom="paragraph">
                    <wp:posOffset>42545</wp:posOffset>
                  </wp:positionV>
                  <wp:extent cx="1755775" cy="1417320"/>
                  <wp:effectExtent l="0" t="0" r="0" b="0"/>
                  <wp:wrapSquare wrapText="bothSides"/>
                  <wp:docPr id="26691123" name="Picture 1" descr="A graph showing the growth of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1679" name="Picture 1" descr="A graph showing the growth of the year&#10;&#10;AI-generated content may be incorrect."/>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755775" cy="1417320"/>
                          </a:xfrm>
                          <a:prstGeom prst="rect">
                            <a:avLst/>
                          </a:prstGeom>
                        </pic:spPr>
                      </pic:pic>
                    </a:graphicData>
                  </a:graphic>
                  <wp14:sizeRelH relativeFrom="margin">
                    <wp14:pctWidth>0</wp14:pctWidth>
                  </wp14:sizeRelH>
                  <wp14:sizeRelV relativeFrom="margin">
                    <wp14:pctHeight>0</wp14:pctHeight>
                  </wp14:sizeRelV>
                </wp:anchor>
              </w:drawing>
            </w:r>
          </w:p>
        </w:tc>
        <w:tc>
          <w:tcPr>
            <w:tcW w:w="2831" w:type="dxa"/>
          </w:tcPr>
          <w:p w14:paraId="2AC95E5A" w14:textId="77777777" w:rsidR="00C15E94" w:rsidRDefault="00C15E94" w:rsidP="00A0511A">
            <w:r w:rsidRPr="00754B06">
              <w:rPr>
                <w:noProof/>
              </w:rPr>
              <w:drawing>
                <wp:inline distT="0" distB="0" distL="0" distR="0" wp14:anchorId="2AC04E4C" wp14:editId="2E88801E">
                  <wp:extent cx="1592580" cy="1417320"/>
                  <wp:effectExtent l="0" t="0" r="7620" b="0"/>
                  <wp:docPr id="2063944776" name="Picture 1" descr="A graph of a healthy di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28342" name="Picture 1" descr="A graph of a healthy diet&#10;&#10;AI-generated content may be incorrect."/>
                          <pic:cNvPicPr/>
                        </pic:nvPicPr>
                        <pic:blipFill>
                          <a:blip r:embed="rId81"/>
                          <a:stretch>
                            <a:fillRect/>
                          </a:stretch>
                        </pic:blipFill>
                        <pic:spPr>
                          <a:xfrm>
                            <a:off x="0" y="0"/>
                            <a:ext cx="1606762" cy="1429941"/>
                          </a:xfrm>
                          <a:prstGeom prst="rect">
                            <a:avLst/>
                          </a:prstGeom>
                        </pic:spPr>
                      </pic:pic>
                    </a:graphicData>
                  </a:graphic>
                </wp:inline>
              </w:drawing>
            </w:r>
          </w:p>
        </w:tc>
        <w:tc>
          <w:tcPr>
            <w:tcW w:w="2804" w:type="dxa"/>
          </w:tcPr>
          <w:p w14:paraId="0A3560AA" w14:textId="77777777" w:rsidR="00C15E94" w:rsidRDefault="00C15E94" w:rsidP="00A0511A">
            <w:r w:rsidRPr="00754B06">
              <w:rPr>
                <w:noProof/>
              </w:rPr>
              <w:drawing>
                <wp:inline distT="0" distB="0" distL="0" distR="0" wp14:anchorId="45A7D5D1" wp14:editId="52C28160">
                  <wp:extent cx="1584328" cy="1394460"/>
                  <wp:effectExtent l="0" t="0" r="0" b="0"/>
                  <wp:docPr id="905390324" name="Picture 1" descr="A graph of inco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6492" name="Picture 1" descr="A graph of income&#10;&#10;AI-generated content may be incorrect."/>
                          <pic:cNvPicPr/>
                        </pic:nvPicPr>
                        <pic:blipFill>
                          <a:blip r:embed="rId82"/>
                          <a:stretch>
                            <a:fillRect/>
                          </a:stretch>
                        </pic:blipFill>
                        <pic:spPr>
                          <a:xfrm>
                            <a:off x="0" y="0"/>
                            <a:ext cx="1619733" cy="1425622"/>
                          </a:xfrm>
                          <a:prstGeom prst="rect">
                            <a:avLst/>
                          </a:prstGeom>
                        </pic:spPr>
                      </pic:pic>
                    </a:graphicData>
                  </a:graphic>
                </wp:inline>
              </w:drawing>
            </w:r>
          </w:p>
        </w:tc>
      </w:tr>
      <w:tr w:rsidR="00C15E94" w14:paraId="51D9A2A4" w14:textId="77777777" w:rsidTr="00A0511A">
        <w:tc>
          <w:tcPr>
            <w:tcW w:w="2995" w:type="dxa"/>
          </w:tcPr>
          <w:p w14:paraId="2FA99A1D" w14:textId="77777777" w:rsidR="00C15E94" w:rsidRDefault="00C15E94" w:rsidP="00A0511A">
            <w:r w:rsidRPr="00754B06">
              <w:rPr>
                <w:noProof/>
              </w:rPr>
              <w:drawing>
                <wp:inline distT="0" distB="0" distL="0" distR="0" wp14:anchorId="0AEA2089" wp14:editId="52EEE762">
                  <wp:extent cx="1725930" cy="1363980"/>
                  <wp:effectExtent l="0" t="0" r="7620" b="7620"/>
                  <wp:docPr id="1151071607"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72324" name="Picture 1" descr="A graph with numbers and a line&#10;&#10;AI-generated content may be incorrect."/>
                          <pic:cNvPicPr/>
                        </pic:nvPicPr>
                        <pic:blipFill>
                          <a:blip r:embed="rId83"/>
                          <a:stretch>
                            <a:fillRect/>
                          </a:stretch>
                        </pic:blipFill>
                        <pic:spPr>
                          <a:xfrm>
                            <a:off x="0" y="0"/>
                            <a:ext cx="1737921" cy="1373456"/>
                          </a:xfrm>
                          <a:prstGeom prst="rect">
                            <a:avLst/>
                          </a:prstGeom>
                        </pic:spPr>
                      </pic:pic>
                    </a:graphicData>
                  </a:graphic>
                </wp:inline>
              </w:drawing>
            </w:r>
          </w:p>
        </w:tc>
        <w:tc>
          <w:tcPr>
            <w:tcW w:w="2831" w:type="dxa"/>
          </w:tcPr>
          <w:p w14:paraId="188A26D9" w14:textId="77777777" w:rsidR="00C15E94" w:rsidRDefault="00C15E94" w:rsidP="00A0511A">
            <w:r w:rsidRPr="00754B06">
              <w:rPr>
                <w:noProof/>
              </w:rPr>
              <w:drawing>
                <wp:inline distT="0" distB="0" distL="0" distR="0" wp14:anchorId="322F7C9C" wp14:editId="62CC36A0">
                  <wp:extent cx="1560830" cy="1310640"/>
                  <wp:effectExtent l="0" t="0" r="1270" b="3810"/>
                  <wp:docPr id="1984382864" name="Picture 1" descr="A graph of a child mortality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7965" name="Picture 1" descr="A graph of a child mortality rate&#10;&#10;AI-generated content may be incorrect."/>
                          <pic:cNvPicPr/>
                        </pic:nvPicPr>
                        <pic:blipFill>
                          <a:blip r:embed="rId84"/>
                          <a:stretch>
                            <a:fillRect/>
                          </a:stretch>
                        </pic:blipFill>
                        <pic:spPr>
                          <a:xfrm>
                            <a:off x="0" y="0"/>
                            <a:ext cx="1586322" cy="1332046"/>
                          </a:xfrm>
                          <a:prstGeom prst="rect">
                            <a:avLst/>
                          </a:prstGeom>
                        </pic:spPr>
                      </pic:pic>
                    </a:graphicData>
                  </a:graphic>
                </wp:inline>
              </w:drawing>
            </w:r>
          </w:p>
        </w:tc>
        <w:tc>
          <w:tcPr>
            <w:tcW w:w="2804" w:type="dxa"/>
          </w:tcPr>
          <w:p w14:paraId="07012448" w14:textId="77777777" w:rsidR="00C15E94" w:rsidRDefault="00C15E94" w:rsidP="00A0511A">
            <w:r w:rsidRPr="00754B06">
              <w:rPr>
                <w:noProof/>
              </w:rPr>
              <w:drawing>
                <wp:inline distT="0" distB="0" distL="0" distR="0" wp14:anchorId="4F587CAE" wp14:editId="10B3EFE9">
                  <wp:extent cx="1554146" cy="1303020"/>
                  <wp:effectExtent l="0" t="0" r="8255" b="0"/>
                  <wp:docPr id="1036548328" name="Picture 1" descr="A graph of unemployment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07548" name="Picture 1" descr="A graph of unemployment rate&#10;&#10;AI-generated content may be incorrect."/>
                          <pic:cNvPicPr/>
                        </pic:nvPicPr>
                        <pic:blipFill>
                          <a:blip r:embed="rId85"/>
                          <a:stretch>
                            <a:fillRect/>
                          </a:stretch>
                        </pic:blipFill>
                        <pic:spPr>
                          <a:xfrm>
                            <a:off x="0" y="0"/>
                            <a:ext cx="1559818" cy="1307776"/>
                          </a:xfrm>
                          <a:prstGeom prst="rect">
                            <a:avLst/>
                          </a:prstGeom>
                        </pic:spPr>
                      </pic:pic>
                    </a:graphicData>
                  </a:graphic>
                </wp:inline>
              </w:drawing>
            </w:r>
          </w:p>
        </w:tc>
      </w:tr>
      <w:tr w:rsidR="00C15E94" w14:paraId="126B5AB9" w14:textId="77777777" w:rsidTr="00A0511A">
        <w:tc>
          <w:tcPr>
            <w:tcW w:w="2995" w:type="dxa"/>
          </w:tcPr>
          <w:p w14:paraId="2541482B" w14:textId="77777777" w:rsidR="00C15E94" w:rsidRDefault="00C15E94" w:rsidP="00A0511A">
            <w:r w:rsidRPr="00754B06">
              <w:rPr>
                <w:noProof/>
              </w:rPr>
              <w:drawing>
                <wp:inline distT="0" distB="0" distL="0" distR="0" wp14:anchorId="6207892C" wp14:editId="56263A6B">
                  <wp:extent cx="1775392" cy="1341120"/>
                  <wp:effectExtent l="0" t="0" r="0" b="0"/>
                  <wp:docPr id="1729047573" name="Picture 1" descr="A graph of a normal life expecta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42484" name="Picture 1" descr="A graph of a normal life expectancy&#10;&#10;AI-generated content may be incorrect."/>
                          <pic:cNvPicPr/>
                        </pic:nvPicPr>
                        <pic:blipFill>
                          <a:blip r:embed="rId86"/>
                          <a:stretch>
                            <a:fillRect/>
                          </a:stretch>
                        </pic:blipFill>
                        <pic:spPr>
                          <a:xfrm>
                            <a:off x="0" y="0"/>
                            <a:ext cx="1789057" cy="1351443"/>
                          </a:xfrm>
                          <a:prstGeom prst="rect">
                            <a:avLst/>
                          </a:prstGeom>
                        </pic:spPr>
                      </pic:pic>
                    </a:graphicData>
                  </a:graphic>
                </wp:inline>
              </w:drawing>
            </w:r>
          </w:p>
        </w:tc>
        <w:tc>
          <w:tcPr>
            <w:tcW w:w="2831" w:type="dxa"/>
          </w:tcPr>
          <w:p w14:paraId="547A6440" w14:textId="77777777" w:rsidR="00C15E94" w:rsidRDefault="00C15E94" w:rsidP="00A0511A">
            <w:r w:rsidRPr="00754B06">
              <w:rPr>
                <w:noProof/>
              </w:rPr>
              <w:drawing>
                <wp:inline distT="0" distB="0" distL="0" distR="0" wp14:anchorId="139C081F" wp14:editId="63F03A4B">
                  <wp:extent cx="1630680" cy="1340567"/>
                  <wp:effectExtent l="0" t="0" r="7620" b="0"/>
                  <wp:docPr id="210240940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62293" name="Picture 1" descr="A graph of a graph&#10;&#10;AI-generated content may be incorrect."/>
                          <pic:cNvPicPr/>
                        </pic:nvPicPr>
                        <pic:blipFill>
                          <a:blip r:embed="rId87"/>
                          <a:stretch>
                            <a:fillRect/>
                          </a:stretch>
                        </pic:blipFill>
                        <pic:spPr>
                          <a:xfrm>
                            <a:off x="0" y="0"/>
                            <a:ext cx="1642957" cy="1350660"/>
                          </a:xfrm>
                          <a:prstGeom prst="rect">
                            <a:avLst/>
                          </a:prstGeom>
                        </pic:spPr>
                      </pic:pic>
                    </a:graphicData>
                  </a:graphic>
                </wp:inline>
              </w:drawing>
            </w:r>
          </w:p>
        </w:tc>
        <w:tc>
          <w:tcPr>
            <w:tcW w:w="2804" w:type="dxa"/>
          </w:tcPr>
          <w:p w14:paraId="7664C1CA" w14:textId="77777777" w:rsidR="00C15E94" w:rsidRDefault="00C15E94" w:rsidP="00A0511A">
            <w:r w:rsidRPr="00754B06">
              <w:rPr>
                <w:noProof/>
              </w:rPr>
              <w:drawing>
                <wp:inline distT="0" distB="0" distL="0" distR="0" wp14:anchorId="11F92F75" wp14:editId="1F9E57AC">
                  <wp:extent cx="1600200" cy="1308735"/>
                  <wp:effectExtent l="0" t="0" r="0" b="5715"/>
                  <wp:docPr id="790019213" name="Picture 1" descr="A graph with blue lines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77805" name="Picture 1" descr="A graph with blue lines and a blue line&#10;&#10;AI-generated content may be incorrect."/>
                          <pic:cNvPicPr/>
                        </pic:nvPicPr>
                        <pic:blipFill>
                          <a:blip r:embed="rId88"/>
                          <a:stretch>
                            <a:fillRect/>
                          </a:stretch>
                        </pic:blipFill>
                        <pic:spPr>
                          <a:xfrm>
                            <a:off x="0" y="0"/>
                            <a:ext cx="1620682" cy="1325486"/>
                          </a:xfrm>
                          <a:prstGeom prst="rect">
                            <a:avLst/>
                          </a:prstGeom>
                        </pic:spPr>
                      </pic:pic>
                    </a:graphicData>
                  </a:graphic>
                </wp:inline>
              </w:drawing>
            </w:r>
          </w:p>
        </w:tc>
      </w:tr>
      <w:tr w:rsidR="00C15E94" w14:paraId="5B0A6FD2" w14:textId="77777777" w:rsidTr="00A0511A">
        <w:tc>
          <w:tcPr>
            <w:tcW w:w="2995" w:type="dxa"/>
          </w:tcPr>
          <w:p w14:paraId="3B8413E5" w14:textId="77777777" w:rsidR="00C15E94" w:rsidRDefault="00C15E94" w:rsidP="00A0511A">
            <w:r w:rsidRPr="009436D1">
              <w:rPr>
                <w:noProof/>
              </w:rPr>
              <w:drawing>
                <wp:inline distT="0" distB="0" distL="0" distR="0" wp14:anchorId="189635DB" wp14:editId="559CDA44">
                  <wp:extent cx="1935480" cy="1496413"/>
                  <wp:effectExtent l="0" t="0" r="7620" b="8890"/>
                  <wp:docPr id="612751433" name="Picture 1" descr="A graph of a patient'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55058" name="Picture 1" descr="A graph of a patient's body&#10;&#10;AI-generated content may be incorrect."/>
                          <pic:cNvPicPr/>
                        </pic:nvPicPr>
                        <pic:blipFill>
                          <a:blip r:embed="rId89"/>
                          <a:stretch>
                            <a:fillRect/>
                          </a:stretch>
                        </pic:blipFill>
                        <pic:spPr>
                          <a:xfrm>
                            <a:off x="0" y="0"/>
                            <a:ext cx="1946602" cy="1505012"/>
                          </a:xfrm>
                          <a:prstGeom prst="rect">
                            <a:avLst/>
                          </a:prstGeom>
                        </pic:spPr>
                      </pic:pic>
                    </a:graphicData>
                  </a:graphic>
                </wp:inline>
              </w:drawing>
            </w:r>
          </w:p>
        </w:tc>
        <w:tc>
          <w:tcPr>
            <w:tcW w:w="2831" w:type="dxa"/>
          </w:tcPr>
          <w:p w14:paraId="54FC03DE" w14:textId="77777777" w:rsidR="00C15E94" w:rsidRDefault="00C15E94" w:rsidP="00A0511A">
            <w:r w:rsidRPr="009436D1">
              <w:rPr>
                <w:noProof/>
              </w:rPr>
              <w:drawing>
                <wp:inline distT="0" distB="0" distL="0" distR="0" wp14:anchorId="7D6E3605" wp14:editId="081B5D6C">
                  <wp:extent cx="1699260" cy="1485900"/>
                  <wp:effectExtent l="0" t="0" r="0" b="0"/>
                  <wp:docPr id="2060551842" name="Picture 1" descr="A graph of a perso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92668" name="Picture 1" descr="A graph of a person with a blue line&#10;&#10;AI-generated content may be incorrect."/>
                          <pic:cNvPicPr/>
                        </pic:nvPicPr>
                        <pic:blipFill>
                          <a:blip r:embed="rId90"/>
                          <a:stretch>
                            <a:fillRect/>
                          </a:stretch>
                        </pic:blipFill>
                        <pic:spPr>
                          <a:xfrm>
                            <a:off x="0" y="0"/>
                            <a:ext cx="1717672" cy="1502000"/>
                          </a:xfrm>
                          <a:prstGeom prst="rect">
                            <a:avLst/>
                          </a:prstGeom>
                        </pic:spPr>
                      </pic:pic>
                    </a:graphicData>
                  </a:graphic>
                </wp:inline>
              </w:drawing>
            </w:r>
          </w:p>
        </w:tc>
        <w:tc>
          <w:tcPr>
            <w:tcW w:w="2804" w:type="dxa"/>
          </w:tcPr>
          <w:p w14:paraId="632D4705" w14:textId="77777777" w:rsidR="00C15E94" w:rsidRDefault="00C15E94" w:rsidP="00A0511A">
            <w:r w:rsidRPr="009436D1">
              <w:rPr>
                <w:noProof/>
              </w:rPr>
              <w:drawing>
                <wp:inline distT="0" distB="0" distL="0" distR="0" wp14:anchorId="1CDBB89A" wp14:editId="3445A08C">
                  <wp:extent cx="1804630" cy="1485900"/>
                  <wp:effectExtent l="0" t="0" r="5715" b="0"/>
                  <wp:docPr id="1989594780"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77650" name="Picture 1" descr="A graph with blue lines&#10;&#10;AI-generated content may be incorrect."/>
                          <pic:cNvPicPr/>
                        </pic:nvPicPr>
                        <pic:blipFill>
                          <a:blip r:embed="rId91"/>
                          <a:stretch>
                            <a:fillRect/>
                          </a:stretch>
                        </pic:blipFill>
                        <pic:spPr>
                          <a:xfrm>
                            <a:off x="0" y="0"/>
                            <a:ext cx="1828922" cy="1505902"/>
                          </a:xfrm>
                          <a:prstGeom prst="rect">
                            <a:avLst/>
                          </a:prstGeom>
                        </pic:spPr>
                      </pic:pic>
                    </a:graphicData>
                  </a:graphic>
                </wp:inline>
              </w:drawing>
            </w:r>
          </w:p>
        </w:tc>
      </w:tr>
      <w:tr w:rsidR="00C15E94" w14:paraId="26ED6DD6" w14:textId="77777777" w:rsidTr="00A0511A">
        <w:tc>
          <w:tcPr>
            <w:tcW w:w="2995" w:type="dxa"/>
          </w:tcPr>
          <w:p w14:paraId="3A709F6F" w14:textId="77777777" w:rsidR="00C15E94" w:rsidRDefault="00C15E94" w:rsidP="00A0511A">
            <w:r w:rsidRPr="009436D1">
              <w:rPr>
                <w:noProof/>
              </w:rPr>
              <w:lastRenderedPageBreak/>
              <w:drawing>
                <wp:inline distT="0" distB="0" distL="0" distR="0" wp14:anchorId="6E2CE1F7" wp14:editId="4AE5A908">
                  <wp:extent cx="1851408" cy="1470660"/>
                  <wp:effectExtent l="0" t="0" r="0" b="0"/>
                  <wp:docPr id="412601999" name="Picture 1" descr="A graph of a person with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14065" name="Picture 1" descr="A graph of a person with a number of numbers&#10;&#10;AI-generated content may be incorrect."/>
                          <pic:cNvPicPr/>
                        </pic:nvPicPr>
                        <pic:blipFill>
                          <a:blip r:embed="rId92"/>
                          <a:stretch>
                            <a:fillRect/>
                          </a:stretch>
                        </pic:blipFill>
                        <pic:spPr>
                          <a:xfrm>
                            <a:off x="0" y="0"/>
                            <a:ext cx="1862076" cy="1479134"/>
                          </a:xfrm>
                          <a:prstGeom prst="rect">
                            <a:avLst/>
                          </a:prstGeom>
                        </pic:spPr>
                      </pic:pic>
                    </a:graphicData>
                  </a:graphic>
                </wp:inline>
              </w:drawing>
            </w:r>
          </w:p>
        </w:tc>
        <w:tc>
          <w:tcPr>
            <w:tcW w:w="2831" w:type="dxa"/>
          </w:tcPr>
          <w:p w14:paraId="0DA13E7E" w14:textId="77777777" w:rsidR="00C15E94" w:rsidRDefault="00C15E94" w:rsidP="00A0511A">
            <w:r w:rsidRPr="009436D1">
              <w:rPr>
                <w:noProof/>
              </w:rPr>
              <w:drawing>
                <wp:inline distT="0" distB="0" distL="0" distR="0" wp14:anchorId="67926BC0" wp14:editId="773C8867">
                  <wp:extent cx="1780388" cy="1516380"/>
                  <wp:effectExtent l="0" t="0" r="0" b="7620"/>
                  <wp:docPr id="83620511" name="Picture 1" descr="A graph of a perso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20173" name="Picture 1" descr="A graph of a person with a blue line&#10;&#10;AI-generated content may be incorrect."/>
                          <pic:cNvPicPr/>
                        </pic:nvPicPr>
                        <pic:blipFill>
                          <a:blip r:embed="rId93"/>
                          <a:stretch>
                            <a:fillRect/>
                          </a:stretch>
                        </pic:blipFill>
                        <pic:spPr>
                          <a:xfrm>
                            <a:off x="0" y="0"/>
                            <a:ext cx="1800005" cy="1533088"/>
                          </a:xfrm>
                          <a:prstGeom prst="rect">
                            <a:avLst/>
                          </a:prstGeom>
                        </pic:spPr>
                      </pic:pic>
                    </a:graphicData>
                  </a:graphic>
                </wp:inline>
              </w:drawing>
            </w:r>
          </w:p>
        </w:tc>
        <w:tc>
          <w:tcPr>
            <w:tcW w:w="2804" w:type="dxa"/>
          </w:tcPr>
          <w:p w14:paraId="7DE72117" w14:textId="77777777" w:rsidR="00C15E94" w:rsidRDefault="00C15E94" w:rsidP="00A0511A">
            <w:r w:rsidRPr="009436D1">
              <w:rPr>
                <w:noProof/>
              </w:rPr>
              <w:drawing>
                <wp:inline distT="0" distB="0" distL="0" distR="0" wp14:anchorId="6849C795" wp14:editId="717A9C2E">
                  <wp:extent cx="1714500" cy="1508760"/>
                  <wp:effectExtent l="0" t="0" r="0" b="0"/>
                  <wp:docPr id="73472384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11563" name="Picture 1" descr="A graph with numbers and lines&#10;&#10;AI-generated content may be incorrect."/>
                          <pic:cNvPicPr/>
                        </pic:nvPicPr>
                        <pic:blipFill>
                          <a:blip r:embed="rId94"/>
                          <a:stretch>
                            <a:fillRect/>
                          </a:stretch>
                        </pic:blipFill>
                        <pic:spPr>
                          <a:xfrm>
                            <a:off x="0" y="0"/>
                            <a:ext cx="1714730" cy="1508962"/>
                          </a:xfrm>
                          <a:prstGeom prst="rect">
                            <a:avLst/>
                          </a:prstGeom>
                        </pic:spPr>
                      </pic:pic>
                    </a:graphicData>
                  </a:graphic>
                </wp:inline>
              </w:drawing>
            </w:r>
          </w:p>
        </w:tc>
      </w:tr>
      <w:tr w:rsidR="00C15E94" w14:paraId="790151B2" w14:textId="77777777" w:rsidTr="00A0511A">
        <w:tc>
          <w:tcPr>
            <w:tcW w:w="2995" w:type="dxa"/>
          </w:tcPr>
          <w:p w14:paraId="7D9B7598" w14:textId="77777777" w:rsidR="00C15E94" w:rsidRDefault="00C15E94" w:rsidP="00A0511A">
            <w:r w:rsidRPr="009436D1">
              <w:rPr>
                <w:noProof/>
              </w:rPr>
              <w:drawing>
                <wp:inline distT="0" distB="0" distL="0" distR="0" wp14:anchorId="07C696FC" wp14:editId="689B0834">
                  <wp:extent cx="1842770" cy="1415137"/>
                  <wp:effectExtent l="0" t="0" r="5080" b="0"/>
                  <wp:docPr id="1301528907"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61608" name="Picture 1" descr="A graph of a number of people&#10;&#10;AI-generated content may be incorrect."/>
                          <pic:cNvPicPr/>
                        </pic:nvPicPr>
                        <pic:blipFill>
                          <a:blip r:embed="rId95"/>
                          <a:stretch>
                            <a:fillRect/>
                          </a:stretch>
                        </pic:blipFill>
                        <pic:spPr>
                          <a:xfrm>
                            <a:off x="0" y="0"/>
                            <a:ext cx="1858569" cy="1427270"/>
                          </a:xfrm>
                          <a:prstGeom prst="rect">
                            <a:avLst/>
                          </a:prstGeom>
                        </pic:spPr>
                      </pic:pic>
                    </a:graphicData>
                  </a:graphic>
                </wp:inline>
              </w:drawing>
            </w:r>
          </w:p>
        </w:tc>
        <w:tc>
          <w:tcPr>
            <w:tcW w:w="2831" w:type="dxa"/>
          </w:tcPr>
          <w:p w14:paraId="4FFB33AA" w14:textId="77777777" w:rsidR="00C15E94" w:rsidRDefault="00C15E94" w:rsidP="00A0511A">
            <w:r w:rsidRPr="009436D1">
              <w:rPr>
                <w:noProof/>
              </w:rPr>
              <w:drawing>
                <wp:inline distT="0" distB="0" distL="0" distR="0" wp14:anchorId="1E9697BF" wp14:editId="12484099">
                  <wp:extent cx="1821180" cy="1383802"/>
                  <wp:effectExtent l="0" t="0" r="7620" b="6985"/>
                  <wp:docPr id="961270821"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12527" name="Picture 1" descr="A graph with numbers and a line&#10;&#10;AI-generated content may be incorrect."/>
                          <pic:cNvPicPr/>
                        </pic:nvPicPr>
                        <pic:blipFill>
                          <a:blip r:embed="rId96"/>
                          <a:stretch>
                            <a:fillRect/>
                          </a:stretch>
                        </pic:blipFill>
                        <pic:spPr>
                          <a:xfrm>
                            <a:off x="0" y="0"/>
                            <a:ext cx="1830779" cy="1391096"/>
                          </a:xfrm>
                          <a:prstGeom prst="rect">
                            <a:avLst/>
                          </a:prstGeom>
                        </pic:spPr>
                      </pic:pic>
                    </a:graphicData>
                  </a:graphic>
                </wp:inline>
              </w:drawing>
            </w:r>
          </w:p>
        </w:tc>
        <w:tc>
          <w:tcPr>
            <w:tcW w:w="2804" w:type="dxa"/>
          </w:tcPr>
          <w:p w14:paraId="72F9ECE0" w14:textId="77777777" w:rsidR="00C15E94" w:rsidRDefault="00C15E94" w:rsidP="00A0511A"/>
        </w:tc>
      </w:tr>
    </w:tbl>
    <w:p w14:paraId="72C88D26" w14:textId="3CB28A4A" w:rsidR="00541ADB" w:rsidRDefault="00541ADB">
      <w:pPr>
        <w:spacing w:after="0" w:line="240" w:lineRule="auto"/>
      </w:pPr>
      <w:r>
        <w:br w:type="page"/>
      </w:r>
    </w:p>
    <w:p w14:paraId="2870157F" w14:textId="1E936C97" w:rsidR="00541ADB" w:rsidRDefault="00541ADB" w:rsidP="00541ADB">
      <w:pPr>
        <w:pStyle w:val="Heading2"/>
      </w:pPr>
      <w:bookmarkStart w:id="42" w:name="_Toc203392159"/>
      <w:r>
        <w:lastRenderedPageBreak/>
        <w:t xml:space="preserve">Appendix </w:t>
      </w:r>
      <w:r w:rsidR="00C15E94">
        <w:t>D</w:t>
      </w:r>
      <w:r w:rsidR="00375042">
        <w:t xml:space="preserve"> -</w:t>
      </w:r>
      <w:r>
        <w:t xml:space="preserve"> Histogram: </w:t>
      </w:r>
      <w:r w:rsidR="00AB2645">
        <w:t>AFTER</w:t>
      </w:r>
      <w:r>
        <w:t xml:space="preserve"> Normalization</w:t>
      </w:r>
      <w:bookmarkEnd w:id="4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6"/>
        <w:gridCol w:w="3048"/>
        <w:gridCol w:w="3066"/>
      </w:tblGrid>
      <w:tr w:rsidR="00C15E94" w14:paraId="10E0E42F" w14:textId="77777777" w:rsidTr="00A0511A">
        <w:tc>
          <w:tcPr>
            <w:tcW w:w="2974" w:type="dxa"/>
          </w:tcPr>
          <w:p w14:paraId="040170FE" w14:textId="77777777" w:rsidR="00C15E94" w:rsidRDefault="00C15E94" w:rsidP="00A0511A">
            <w:pPr>
              <w:rPr>
                <w:noProof/>
              </w:rPr>
            </w:pPr>
            <w:r>
              <w:rPr>
                <w:noProof/>
              </w:rPr>
              <w:drawing>
                <wp:inline distT="0" distB="0" distL="0" distR="0" wp14:anchorId="40DD3804" wp14:editId="7E8EF167">
                  <wp:extent cx="1902418" cy="1516380"/>
                  <wp:effectExtent l="0" t="0" r="3175" b="7620"/>
                  <wp:docPr id="242272911" name="Picture 14" descr="A graph showing the growth of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13429" name="Picture 14" descr="A graph showing the growth of the year&#10;&#10;AI-generated content may be incorrect."/>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911233" cy="1523406"/>
                          </a:xfrm>
                          <a:prstGeom prst="rect">
                            <a:avLst/>
                          </a:prstGeom>
                          <a:noFill/>
                          <a:ln>
                            <a:noFill/>
                          </a:ln>
                        </pic:spPr>
                      </pic:pic>
                    </a:graphicData>
                  </a:graphic>
                </wp:inline>
              </w:drawing>
            </w:r>
          </w:p>
        </w:tc>
        <w:tc>
          <w:tcPr>
            <w:tcW w:w="2820" w:type="dxa"/>
          </w:tcPr>
          <w:p w14:paraId="46586A75" w14:textId="77777777" w:rsidR="00C15E94" w:rsidRDefault="00C15E94" w:rsidP="00A0511A">
            <w:pPr>
              <w:rPr>
                <w:noProof/>
              </w:rPr>
            </w:pPr>
            <w:r>
              <w:rPr>
                <w:noProof/>
              </w:rPr>
              <w:drawing>
                <wp:inline distT="0" distB="0" distL="0" distR="0" wp14:anchorId="7865F346" wp14:editId="7A32BF3C">
                  <wp:extent cx="1719274" cy="1478280"/>
                  <wp:effectExtent l="0" t="0" r="0" b="7620"/>
                  <wp:docPr id="1519766044" name="Picture 15" descr="A graph of a healthy di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80887" name="Picture 15" descr="A graph of a healthy diet&#10;&#10;AI-generated content may be incorrect."/>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737631" cy="1494063"/>
                          </a:xfrm>
                          <a:prstGeom prst="rect">
                            <a:avLst/>
                          </a:prstGeom>
                          <a:noFill/>
                          <a:ln>
                            <a:noFill/>
                          </a:ln>
                        </pic:spPr>
                      </pic:pic>
                    </a:graphicData>
                  </a:graphic>
                </wp:inline>
              </w:drawing>
            </w:r>
          </w:p>
        </w:tc>
        <w:tc>
          <w:tcPr>
            <w:tcW w:w="2836" w:type="dxa"/>
          </w:tcPr>
          <w:p w14:paraId="48F8EE75" w14:textId="77777777" w:rsidR="00C15E94" w:rsidRDefault="00C15E94" w:rsidP="00A0511A">
            <w:pPr>
              <w:rPr>
                <w:noProof/>
              </w:rPr>
            </w:pPr>
            <w:r>
              <w:rPr>
                <w:noProof/>
              </w:rPr>
              <w:drawing>
                <wp:inline distT="0" distB="0" distL="0" distR="0" wp14:anchorId="07DF6CD7" wp14:editId="215F3A51">
                  <wp:extent cx="1621790" cy="1516380"/>
                  <wp:effectExtent l="0" t="0" r="0" b="7620"/>
                  <wp:docPr id="21352460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46603" name="Picture 1" descr="A graph of a graph&#10;&#10;AI-generated content may be incorrect."/>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631837" cy="1525774"/>
                          </a:xfrm>
                          <a:prstGeom prst="rect">
                            <a:avLst/>
                          </a:prstGeom>
                          <a:noFill/>
                          <a:ln>
                            <a:noFill/>
                          </a:ln>
                        </pic:spPr>
                      </pic:pic>
                    </a:graphicData>
                  </a:graphic>
                </wp:inline>
              </w:drawing>
            </w:r>
          </w:p>
        </w:tc>
      </w:tr>
      <w:tr w:rsidR="00C15E94" w14:paraId="6D3542D7" w14:textId="77777777" w:rsidTr="00A0511A">
        <w:tc>
          <w:tcPr>
            <w:tcW w:w="2974" w:type="dxa"/>
          </w:tcPr>
          <w:p w14:paraId="1E9EA536" w14:textId="77777777" w:rsidR="00C15E94" w:rsidRDefault="00C15E94" w:rsidP="00A0511A">
            <w:r>
              <w:rPr>
                <w:noProof/>
              </w:rPr>
              <w:drawing>
                <wp:inline distT="0" distB="0" distL="0" distR="0" wp14:anchorId="5D4CF078" wp14:editId="6BB20A87">
                  <wp:extent cx="1699847" cy="1333500"/>
                  <wp:effectExtent l="0" t="0" r="0" b="0"/>
                  <wp:docPr id="1622199761" name="Picture 2"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19527" name="Picture 2" descr="A graph of a normal distribution&#10;&#10;AI-generated content may be incorrect."/>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711912" cy="1342965"/>
                          </a:xfrm>
                          <a:prstGeom prst="rect">
                            <a:avLst/>
                          </a:prstGeom>
                          <a:noFill/>
                          <a:ln>
                            <a:noFill/>
                          </a:ln>
                        </pic:spPr>
                      </pic:pic>
                    </a:graphicData>
                  </a:graphic>
                </wp:inline>
              </w:drawing>
            </w:r>
          </w:p>
        </w:tc>
        <w:tc>
          <w:tcPr>
            <w:tcW w:w="2820" w:type="dxa"/>
          </w:tcPr>
          <w:p w14:paraId="4734BCB1" w14:textId="77777777" w:rsidR="00C15E94" w:rsidRDefault="00C15E94" w:rsidP="00A0511A">
            <w:r>
              <w:rPr>
                <w:noProof/>
              </w:rPr>
              <w:drawing>
                <wp:inline distT="0" distB="0" distL="0" distR="0" wp14:anchorId="284ABC34" wp14:editId="5622E4BD">
                  <wp:extent cx="1653540" cy="1297174"/>
                  <wp:effectExtent l="0" t="0" r="3810" b="0"/>
                  <wp:docPr id="1400557567" name="Picture 3" descr="A graph of a child mortality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00175" name="Picture 3" descr="A graph of a child mortality rate&#10;&#10;AI-generated content may be incorrect."/>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661977" cy="1303793"/>
                          </a:xfrm>
                          <a:prstGeom prst="rect">
                            <a:avLst/>
                          </a:prstGeom>
                          <a:noFill/>
                          <a:ln>
                            <a:noFill/>
                          </a:ln>
                        </pic:spPr>
                      </pic:pic>
                    </a:graphicData>
                  </a:graphic>
                </wp:inline>
              </w:drawing>
            </w:r>
          </w:p>
        </w:tc>
        <w:tc>
          <w:tcPr>
            <w:tcW w:w="2836" w:type="dxa"/>
          </w:tcPr>
          <w:p w14:paraId="4D37B55B" w14:textId="77777777" w:rsidR="00C15E94" w:rsidRDefault="00C15E94" w:rsidP="00A0511A">
            <w:r>
              <w:rPr>
                <w:noProof/>
              </w:rPr>
              <w:drawing>
                <wp:inline distT="0" distB="0" distL="0" distR="0" wp14:anchorId="13AE1C4D" wp14:editId="19807032">
                  <wp:extent cx="1729740" cy="1356951"/>
                  <wp:effectExtent l="0" t="0" r="3810" b="0"/>
                  <wp:docPr id="1783284983" name="Picture 4" descr="A graph of unemployment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52071" name="Picture 4" descr="A graph of unemployment rate&#10;&#10;AI-generated content may be incorrect."/>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751763" cy="1374228"/>
                          </a:xfrm>
                          <a:prstGeom prst="rect">
                            <a:avLst/>
                          </a:prstGeom>
                          <a:noFill/>
                          <a:ln>
                            <a:noFill/>
                          </a:ln>
                        </pic:spPr>
                      </pic:pic>
                    </a:graphicData>
                  </a:graphic>
                </wp:inline>
              </w:drawing>
            </w:r>
          </w:p>
        </w:tc>
      </w:tr>
      <w:tr w:rsidR="00C15E94" w14:paraId="29EAE7FA" w14:textId="77777777" w:rsidTr="00A0511A">
        <w:tc>
          <w:tcPr>
            <w:tcW w:w="2974" w:type="dxa"/>
          </w:tcPr>
          <w:p w14:paraId="2F5229B1" w14:textId="77777777" w:rsidR="00C15E94" w:rsidRDefault="00C15E94" w:rsidP="00A0511A">
            <w:r w:rsidRPr="00754B06">
              <w:rPr>
                <w:noProof/>
              </w:rPr>
              <w:drawing>
                <wp:inline distT="0" distB="0" distL="0" distR="0" wp14:anchorId="6F5CE6CF" wp14:editId="5A0F7953">
                  <wp:extent cx="1774825" cy="1431925"/>
                  <wp:effectExtent l="0" t="0" r="0" b="0"/>
                  <wp:docPr id="903519129" name="Picture 1" descr="A graph of a normal life expecta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22271" name="Picture 1" descr="A graph of a normal life expectancy&#10;&#10;AI-generated content may be incorrect."/>
                          <pic:cNvPicPr/>
                        </pic:nvPicPr>
                        <pic:blipFill>
                          <a:blip r:embed="rId86"/>
                          <a:stretch>
                            <a:fillRect/>
                          </a:stretch>
                        </pic:blipFill>
                        <pic:spPr>
                          <a:xfrm>
                            <a:off x="0" y="0"/>
                            <a:ext cx="1789058" cy="1443408"/>
                          </a:xfrm>
                          <a:prstGeom prst="rect">
                            <a:avLst/>
                          </a:prstGeom>
                        </pic:spPr>
                      </pic:pic>
                    </a:graphicData>
                  </a:graphic>
                </wp:inline>
              </w:drawing>
            </w:r>
          </w:p>
        </w:tc>
        <w:tc>
          <w:tcPr>
            <w:tcW w:w="2820" w:type="dxa"/>
          </w:tcPr>
          <w:p w14:paraId="7E16413D" w14:textId="77777777" w:rsidR="00C15E94" w:rsidRDefault="00C15E94" w:rsidP="00A0511A">
            <w:pPr>
              <w:rPr>
                <w:noProof/>
              </w:rPr>
            </w:pPr>
            <w:r>
              <w:rPr>
                <w:noProof/>
              </w:rPr>
              <w:drawing>
                <wp:inline distT="0" distB="0" distL="0" distR="0" wp14:anchorId="1EAE552C" wp14:editId="210641AB">
                  <wp:extent cx="1602105" cy="1333500"/>
                  <wp:effectExtent l="0" t="0" r="0" b="0"/>
                  <wp:docPr id="523381524" name="Picture 1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93431" name="Picture 11" descr="A graph of a graph&#10;&#10;AI-generated content may be incorrect."/>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623160" cy="1351025"/>
                          </a:xfrm>
                          <a:prstGeom prst="rect">
                            <a:avLst/>
                          </a:prstGeom>
                          <a:noFill/>
                          <a:ln>
                            <a:noFill/>
                          </a:ln>
                        </pic:spPr>
                      </pic:pic>
                    </a:graphicData>
                  </a:graphic>
                </wp:inline>
              </w:drawing>
            </w:r>
          </w:p>
        </w:tc>
        <w:tc>
          <w:tcPr>
            <w:tcW w:w="2836" w:type="dxa"/>
          </w:tcPr>
          <w:p w14:paraId="36D1CE7A" w14:textId="77777777" w:rsidR="00C15E94" w:rsidRDefault="00C15E94" w:rsidP="00A0511A">
            <w:pPr>
              <w:rPr>
                <w:noProof/>
              </w:rPr>
            </w:pPr>
            <w:r>
              <w:rPr>
                <w:noProof/>
              </w:rPr>
              <w:drawing>
                <wp:inline distT="0" distB="0" distL="0" distR="0" wp14:anchorId="0811F7F2" wp14:editId="3461A295">
                  <wp:extent cx="1684020" cy="1432411"/>
                  <wp:effectExtent l="0" t="0" r="0" b="0"/>
                  <wp:docPr id="167566678" name="Picture 12"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97553" name="Picture 12" descr="A graph with blue lines&#10;&#10;AI-generated content may be incorrect."/>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706051" cy="1451150"/>
                          </a:xfrm>
                          <a:prstGeom prst="rect">
                            <a:avLst/>
                          </a:prstGeom>
                          <a:noFill/>
                          <a:ln>
                            <a:noFill/>
                          </a:ln>
                        </pic:spPr>
                      </pic:pic>
                    </a:graphicData>
                  </a:graphic>
                </wp:inline>
              </w:drawing>
            </w:r>
          </w:p>
        </w:tc>
      </w:tr>
      <w:tr w:rsidR="00C15E94" w14:paraId="3CEBAF78" w14:textId="77777777" w:rsidTr="00A0511A">
        <w:tc>
          <w:tcPr>
            <w:tcW w:w="2974" w:type="dxa"/>
          </w:tcPr>
          <w:p w14:paraId="33D22A80" w14:textId="77777777" w:rsidR="00C15E94" w:rsidRDefault="00C15E94" w:rsidP="00A0511A">
            <w:r>
              <w:rPr>
                <w:noProof/>
              </w:rPr>
              <w:drawing>
                <wp:inline distT="0" distB="0" distL="0" distR="0" wp14:anchorId="20A6F34A" wp14:editId="3FD02A76">
                  <wp:extent cx="1643380" cy="1386840"/>
                  <wp:effectExtent l="0" t="0" r="0" b="3810"/>
                  <wp:docPr id="1133493289" name="Picture 5" descr="A graph of a normalized number of pat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50531" name="Picture 5" descr="A graph of a normalized number of patients&#10;&#10;AI-generated content may be incorrect."/>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668561" cy="1408090"/>
                          </a:xfrm>
                          <a:prstGeom prst="rect">
                            <a:avLst/>
                          </a:prstGeom>
                          <a:noFill/>
                          <a:ln>
                            <a:noFill/>
                          </a:ln>
                        </pic:spPr>
                      </pic:pic>
                    </a:graphicData>
                  </a:graphic>
                </wp:inline>
              </w:drawing>
            </w:r>
          </w:p>
        </w:tc>
        <w:tc>
          <w:tcPr>
            <w:tcW w:w="2820" w:type="dxa"/>
          </w:tcPr>
          <w:p w14:paraId="20B551AF" w14:textId="77777777" w:rsidR="00C15E94" w:rsidRDefault="00C15E94" w:rsidP="00A0511A">
            <w:r w:rsidRPr="009436D1">
              <w:rPr>
                <w:noProof/>
              </w:rPr>
              <w:drawing>
                <wp:inline distT="0" distB="0" distL="0" distR="0" wp14:anchorId="2FF9BCC5" wp14:editId="1ACBAB7C">
                  <wp:extent cx="1699260" cy="1485900"/>
                  <wp:effectExtent l="0" t="0" r="0" b="0"/>
                  <wp:docPr id="1413191271" name="Picture 1" descr="A graph of a perso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76635" name="Picture 1" descr="A graph of a person with a blue line&#10;&#10;AI-generated content may be incorrect."/>
                          <pic:cNvPicPr/>
                        </pic:nvPicPr>
                        <pic:blipFill>
                          <a:blip r:embed="rId90"/>
                          <a:stretch>
                            <a:fillRect/>
                          </a:stretch>
                        </pic:blipFill>
                        <pic:spPr>
                          <a:xfrm>
                            <a:off x="0" y="0"/>
                            <a:ext cx="1717672" cy="1502000"/>
                          </a:xfrm>
                          <a:prstGeom prst="rect">
                            <a:avLst/>
                          </a:prstGeom>
                        </pic:spPr>
                      </pic:pic>
                    </a:graphicData>
                  </a:graphic>
                </wp:inline>
              </w:drawing>
            </w:r>
          </w:p>
        </w:tc>
        <w:tc>
          <w:tcPr>
            <w:tcW w:w="2836" w:type="dxa"/>
          </w:tcPr>
          <w:p w14:paraId="670B709A" w14:textId="77777777" w:rsidR="00C15E94" w:rsidRDefault="00C15E94" w:rsidP="00A0511A">
            <w:r w:rsidRPr="009436D1">
              <w:rPr>
                <w:noProof/>
              </w:rPr>
              <w:drawing>
                <wp:inline distT="0" distB="0" distL="0" distR="0" wp14:anchorId="127E6654" wp14:editId="1628536C">
                  <wp:extent cx="1804630" cy="1485900"/>
                  <wp:effectExtent l="0" t="0" r="5715" b="0"/>
                  <wp:docPr id="1372916057"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07181" name="Picture 1" descr="A graph with blue lines&#10;&#10;AI-generated content may be incorrect."/>
                          <pic:cNvPicPr/>
                        </pic:nvPicPr>
                        <pic:blipFill>
                          <a:blip r:embed="rId91"/>
                          <a:stretch>
                            <a:fillRect/>
                          </a:stretch>
                        </pic:blipFill>
                        <pic:spPr>
                          <a:xfrm>
                            <a:off x="0" y="0"/>
                            <a:ext cx="1828922" cy="1505902"/>
                          </a:xfrm>
                          <a:prstGeom prst="rect">
                            <a:avLst/>
                          </a:prstGeom>
                        </pic:spPr>
                      </pic:pic>
                    </a:graphicData>
                  </a:graphic>
                </wp:inline>
              </w:drawing>
            </w:r>
          </w:p>
        </w:tc>
      </w:tr>
      <w:tr w:rsidR="00C15E94" w14:paraId="3B1289E1" w14:textId="77777777" w:rsidTr="00A0511A">
        <w:tc>
          <w:tcPr>
            <w:tcW w:w="2974" w:type="dxa"/>
          </w:tcPr>
          <w:p w14:paraId="38B75B2C" w14:textId="77777777" w:rsidR="00C15E94" w:rsidRDefault="00C15E94" w:rsidP="00A0511A">
            <w:pPr>
              <w:rPr>
                <w:noProof/>
              </w:rPr>
            </w:pPr>
            <w:r>
              <w:rPr>
                <w:noProof/>
              </w:rPr>
              <w:lastRenderedPageBreak/>
              <w:drawing>
                <wp:inline distT="0" distB="0" distL="0" distR="0" wp14:anchorId="241524D6" wp14:editId="5A32EDF9">
                  <wp:extent cx="1680420" cy="1318260"/>
                  <wp:effectExtent l="0" t="0" r="0" b="0"/>
                  <wp:docPr id="2063330007" name="Picture 6" descr="A graph of a number of pat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74678" name="Picture 6" descr="A graph of a number of patients&#10;&#10;AI-generated content may be incorrect."/>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699255" cy="1333036"/>
                          </a:xfrm>
                          <a:prstGeom prst="rect">
                            <a:avLst/>
                          </a:prstGeom>
                          <a:noFill/>
                          <a:ln>
                            <a:noFill/>
                          </a:ln>
                        </pic:spPr>
                      </pic:pic>
                    </a:graphicData>
                  </a:graphic>
                </wp:inline>
              </w:drawing>
            </w:r>
          </w:p>
        </w:tc>
        <w:tc>
          <w:tcPr>
            <w:tcW w:w="2820" w:type="dxa"/>
          </w:tcPr>
          <w:p w14:paraId="6D3172E2" w14:textId="77777777" w:rsidR="00C15E94" w:rsidRDefault="00C15E94" w:rsidP="00A0511A">
            <w:pPr>
              <w:rPr>
                <w:noProof/>
              </w:rPr>
            </w:pPr>
            <w:r>
              <w:rPr>
                <w:noProof/>
              </w:rPr>
              <w:drawing>
                <wp:inline distT="0" distB="0" distL="0" distR="0" wp14:anchorId="6EE04731" wp14:editId="2D18058F">
                  <wp:extent cx="1798320" cy="1410751"/>
                  <wp:effectExtent l="0" t="0" r="0" b="0"/>
                  <wp:docPr id="162760961" name="Picture 7" descr="A graph of a perso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50274" name="Picture 7" descr="A graph of a person with a blue line&#10;&#10;AI-generated content may be incorrect."/>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811256" cy="1420899"/>
                          </a:xfrm>
                          <a:prstGeom prst="rect">
                            <a:avLst/>
                          </a:prstGeom>
                          <a:noFill/>
                          <a:ln>
                            <a:noFill/>
                          </a:ln>
                        </pic:spPr>
                      </pic:pic>
                    </a:graphicData>
                  </a:graphic>
                </wp:inline>
              </w:drawing>
            </w:r>
          </w:p>
        </w:tc>
        <w:tc>
          <w:tcPr>
            <w:tcW w:w="2836" w:type="dxa"/>
          </w:tcPr>
          <w:p w14:paraId="1D114862" w14:textId="77777777" w:rsidR="00C15E94" w:rsidRDefault="00C15E94" w:rsidP="00A0511A">
            <w:pPr>
              <w:rPr>
                <w:noProof/>
              </w:rPr>
            </w:pPr>
            <w:r>
              <w:rPr>
                <w:noProof/>
              </w:rPr>
              <w:drawing>
                <wp:inline distT="0" distB="0" distL="0" distR="0" wp14:anchorId="0D9A0203" wp14:editId="684BF65E">
                  <wp:extent cx="1643994" cy="1356360"/>
                  <wp:effectExtent l="0" t="0" r="0" b="0"/>
                  <wp:docPr id="1211318231" name="Picture 8"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432" name="Picture 8" descr="A graph of a graph&#10;&#10;AI-generated content may be incorrect."/>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655577" cy="1365917"/>
                          </a:xfrm>
                          <a:prstGeom prst="rect">
                            <a:avLst/>
                          </a:prstGeom>
                          <a:noFill/>
                          <a:ln>
                            <a:noFill/>
                          </a:ln>
                        </pic:spPr>
                      </pic:pic>
                    </a:graphicData>
                  </a:graphic>
                </wp:inline>
              </w:drawing>
            </w:r>
          </w:p>
        </w:tc>
      </w:tr>
      <w:tr w:rsidR="00C15E94" w14:paraId="32DF7020" w14:textId="77777777" w:rsidTr="00A0511A">
        <w:tc>
          <w:tcPr>
            <w:tcW w:w="2974" w:type="dxa"/>
          </w:tcPr>
          <w:p w14:paraId="51405202" w14:textId="77777777" w:rsidR="00C15E94" w:rsidRDefault="00C15E94" w:rsidP="00A0511A">
            <w:r>
              <w:rPr>
                <w:noProof/>
              </w:rPr>
              <w:drawing>
                <wp:inline distT="0" distB="0" distL="0" distR="0" wp14:anchorId="453766B7" wp14:editId="796C49E7">
                  <wp:extent cx="1699260" cy="1333040"/>
                  <wp:effectExtent l="0" t="0" r="0" b="635"/>
                  <wp:docPr id="1383091662" name="Picture 13" descr="A graph of a perso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67785" name="Picture 13" descr="A graph of a person with a blue line&#10;&#10;AI-generated content may be incorrect."/>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712125" cy="1343132"/>
                          </a:xfrm>
                          <a:prstGeom prst="rect">
                            <a:avLst/>
                          </a:prstGeom>
                          <a:noFill/>
                          <a:ln>
                            <a:noFill/>
                          </a:ln>
                        </pic:spPr>
                      </pic:pic>
                    </a:graphicData>
                  </a:graphic>
                </wp:inline>
              </w:drawing>
            </w:r>
          </w:p>
        </w:tc>
        <w:tc>
          <w:tcPr>
            <w:tcW w:w="2820" w:type="dxa"/>
          </w:tcPr>
          <w:p w14:paraId="2B96E554" w14:textId="77777777" w:rsidR="00C15E94" w:rsidRDefault="00C15E94" w:rsidP="00A0511A">
            <w:r>
              <w:rPr>
                <w:noProof/>
              </w:rPr>
              <w:drawing>
                <wp:inline distT="0" distB="0" distL="0" distR="0" wp14:anchorId="4A5C1170" wp14:editId="4915CC87">
                  <wp:extent cx="1680420" cy="1318260"/>
                  <wp:effectExtent l="0" t="0" r="0" b="0"/>
                  <wp:docPr id="450508361" name="Picture 9"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50409" name="Picture 9" descr="A graph of a graph&#10;&#10;AI-generated content may be incorrect."/>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684695" cy="1321613"/>
                          </a:xfrm>
                          <a:prstGeom prst="rect">
                            <a:avLst/>
                          </a:prstGeom>
                          <a:noFill/>
                          <a:ln>
                            <a:noFill/>
                          </a:ln>
                        </pic:spPr>
                      </pic:pic>
                    </a:graphicData>
                  </a:graphic>
                </wp:inline>
              </w:drawing>
            </w:r>
          </w:p>
        </w:tc>
        <w:tc>
          <w:tcPr>
            <w:tcW w:w="2836" w:type="dxa"/>
          </w:tcPr>
          <w:p w14:paraId="56E88FBF" w14:textId="77777777" w:rsidR="00C15E94" w:rsidRDefault="00C15E94" w:rsidP="00A0511A"/>
        </w:tc>
      </w:tr>
    </w:tbl>
    <w:p w14:paraId="3B64DA9B" w14:textId="77777777" w:rsidR="00541ADB" w:rsidRPr="00541ADB" w:rsidRDefault="00541ADB" w:rsidP="00541ADB"/>
    <w:bookmarkEnd w:id="2"/>
    <w:bookmarkEnd w:id="3"/>
    <w:p w14:paraId="1F93A716" w14:textId="77777777" w:rsidR="00DC17D3" w:rsidRDefault="00DC17D3" w:rsidP="00983064"/>
    <w:p w14:paraId="08B0167B" w14:textId="77777777" w:rsidR="00D6517B" w:rsidRDefault="00D6517B" w:rsidP="00983064"/>
    <w:p w14:paraId="510A5546" w14:textId="77777777" w:rsidR="00D6517B" w:rsidRDefault="00D6517B" w:rsidP="00983064"/>
    <w:p w14:paraId="78319EAD" w14:textId="77777777" w:rsidR="00516186" w:rsidRDefault="00516186" w:rsidP="00983064"/>
    <w:p w14:paraId="15DB066E" w14:textId="77777777" w:rsidR="00D6517B" w:rsidRDefault="00D6517B" w:rsidP="00983064"/>
    <w:p w14:paraId="1FB465A6" w14:textId="77777777" w:rsidR="00516186" w:rsidRDefault="00516186" w:rsidP="00983064"/>
    <w:p w14:paraId="7E6969B0" w14:textId="77777777" w:rsidR="00516186" w:rsidRDefault="00516186" w:rsidP="00983064"/>
    <w:p w14:paraId="3C725608" w14:textId="77777777" w:rsidR="00516186" w:rsidRDefault="00516186" w:rsidP="00983064"/>
    <w:p w14:paraId="0FDEE116" w14:textId="77777777" w:rsidR="00516186" w:rsidRDefault="00516186" w:rsidP="00983064"/>
    <w:p w14:paraId="31377584" w14:textId="77777777" w:rsidR="00516186" w:rsidRDefault="00516186" w:rsidP="00983064"/>
    <w:p w14:paraId="2E1F9FB2" w14:textId="77777777" w:rsidR="00516186" w:rsidRDefault="00516186" w:rsidP="00983064"/>
    <w:p w14:paraId="05CD7498" w14:textId="77777777" w:rsidR="00516186" w:rsidRDefault="00516186" w:rsidP="00983064"/>
    <w:p w14:paraId="014684EE" w14:textId="77777777" w:rsidR="00516186" w:rsidRDefault="00516186" w:rsidP="00983064"/>
    <w:p w14:paraId="35B871FB" w14:textId="77777777" w:rsidR="00516186" w:rsidRDefault="00516186" w:rsidP="00983064"/>
    <w:p w14:paraId="22AAF78F" w14:textId="77777777" w:rsidR="00516186" w:rsidRDefault="00516186" w:rsidP="00983064"/>
    <w:p w14:paraId="43C8F332" w14:textId="726234AC" w:rsidR="00516186" w:rsidRDefault="005F00A5" w:rsidP="002B2A4F">
      <w:pPr>
        <w:pStyle w:val="Heading2"/>
      </w:pPr>
      <w:bookmarkStart w:id="43" w:name="_Toc203392160"/>
      <w:r>
        <w:lastRenderedPageBreak/>
        <w:t>Appendix E</w:t>
      </w:r>
      <w:r w:rsidR="002B2A4F">
        <w:t xml:space="preserve"> </w:t>
      </w:r>
      <w:r w:rsidR="00375042">
        <w:t xml:space="preserve">- </w:t>
      </w:r>
      <w:r w:rsidR="002B2A4F">
        <w:t>Evaluation Summary with Best Model</w:t>
      </w:r>
      <w:r w:rsidR="00375042">
        <w:t xml:space="preserve"> per Country and Target</w:t>
      </w:r>
      <w:bookmarkEnd w:id="43"/>
    </w:p>
    <w:p w14:paraId="7B1134A6" w14:textId="5E1DAC61" w:rsidR="005F00A5" w:rsidRDefault="005F00A5" w:rsidP="00983064">
      <w:r w:rsidRPr="00F922D2">
        <w:rPr>
          <w:b/>
          <w:bCs/>
          <w:noProof/>
        </w:rPr>
        <w:drawing>
          <wp:inline distT="0" distB="0" distL="0" distR="0" wp14:anchorId="336AEA9E" wp14:editId="27B78006">
            <wp:extent cx="5486400" cy="3907790"/>
            <wp:effectExtent l="0" t="0" r="0" b="0"/>
            <wp:docPr id="6090738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73849" name="Picture 1" descr="A screenshot of a computer&#10;&#10;AI-generated content may be incorrect."/>
                    <pic:cNvPicPr/>
                  </pic:nvPicPr>
                  <pic:blipFill>
                    <a:blip r:embed="rId111"/>
                    <a:stretch>
                      <a:fillRect/>
                    </a:stretch>
                  </pic:blipFill>
                  <pic:spPr>
                    <a:xfrm>
                      <a:off x="0" y="0"/>
                      <a:ext cx="5486400" cy="3907790"/>
                    </a:xfrm>
                    <a:prstGeom prst="rect">
                      <a:avLst/>
                    </a:prstGeom>
                  </pic:spPr>
                </pic:pic>
              </a:graphicData>
            </a:graphic>
          </wp:inline>
        </w:drawing>
      </w:r>
    </w:p>
    <w:p w14:paraId="2D052406" w14:textId="3943D0F3" w:rsidR="00387B2A" w:rsidRDefault="00387B2A" w:rsidP="00983064">
      <w:r w:rsidRPr="00045CF3">
        <w:rPr>
          <w:noProof/>
        </w:rPr>
        <w:lastRenderedPageBreak/>
        <w:drawing>
          <wp:inline distT="0" distB="0" distL="0" distR="0" wp14:anchorId="79B3BACA" wp14:editId="7F11C047">
            <wp:extent cx="5486400" cy="3538220"/>
            <wp:effectExtent l="0" t="0" r="0" b="5080"/>
            <wp:docPr id="782925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25409" name="Picture 1" descr="A screenshot of a computer&#10;&#10;AI-generated content may be incorrect."/>
                    <pic:cNvPicPr/>
                  </pic:nvPicPr>
                  <pic:blipFill>
                    <a:blip r:embed="rId112"/>
                    <a:stretch>
                      <a:fillRect/>
                    </a:stretch>
                  </pic:blipFill>
                  <pic:spPr>
                    <a:xfrm>
                      <a:off x="0" y="0"/>
                      <a:ext cx="5486400" cy="3538220"/>
                    </a:xfrm>
                    <a:prstGeom prst="rect">
                      <a:avLst/>
                    </a:prstGeom>
                  </pic:spPr>
                </pic:pic>
              </a:graphicData>
            </a:graphic>
          </wp:inline>
        </w:drawing>
      </w:r>
    </w:p>
    <w:p w14:paraId="1E8C3481" w14:textId="03C70A8A" w:rsidR="00FA763F" w:rsidRDefault="00FA763F" w:rsidP="00983064">
      <w:r w:rsidRPr="00A90B08">
        <w:rPr>
          <w:noProof/>
        </w:rPr>
        <w:drawing>
          <wp:inline distT="0" distB="0" distL="0" distR="0" wp14:anchorId="05EC032A" wp14:editId="4A420A1F">
            <wp:extent cx="5486400" cy="3703320"/>
            <wp:effectExtent l="0" t="0" r="0" b="0"/>
            <wp:docPr id="1742193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93256" name="Picture 1" descr="A screenshot of a computer&#10;&#10;AI-generated content may be incorrect."/>
                    <pic:cNvPicPr/>
                  </pic:nvPicPr>
                  <pic:blipFill>
                    <a:blip r:embed="rId113"/>
                    <a:stretch>
                      <a:fillRect/>
                    </a:stretch>
                  </pic:blipFill>
                  <pic:spPr>
                    <a:xfrm>
                      <a:off x="0" y="0"/>
                      <a:ext cx="5486400" cy="3703320"/>
                    </a:xfrm>
                    <a:prstGeom prst="rect">
                      <a:avLst/>
                    </a:prstGeom>
                  </pic:spPr>
                </pic:pic>
              </a:graphicData>
            </a:graphic>
          </wp:inline>
        </w:drawing>
      </w:r>
    </w:p>
    <w:p w14:paraId="782C19B0" w14:textId="4EE273B7" w:rsidR="002B2A4F" w:rsidRDefault="002B2A4F" w:rsidP="00983064">
      <w:r w:rsidRPr="00E115A4">
        <w:rPr>
          <w:noProof/>
        </w:rPr>
        <w:lastRenderedPageBreak/>
        <w:drawing>
          <wp:inline distT="0" distB="0" distL="0" distR="0" wp14:anchorId="607E1A35" wp14:editId="60C03E37">
            <wp:extent cx="5486400" cy="1189355"/>
            <wp:effectExtent l="0" t="0" r="0" b="0"/>
            <wp:docPr id="1615712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12918" name="Picture 1" descr="A screenshot of a computer&#10;&#10;AI-generated content may be incorrect."/>
                    <pic:cNvPicPr/>
                  </pic:nvPicPr>
                  <pic:blipFill>
                    <a:blip r:embed="rId114"/>
                    <a:stretch>
                      <a:fillRect/>
                    </a:stretch>
                  </pic:blipFill>
                  <pic:spPr>
                    <a:xfrm>
                      <a:off x="0" y="0"/>
                      <a:ext cx="5486400" cy="1189355"/>
                    </a:xfrm>
                    <a:prstGeom prst="rect">
                      <a:avLst/>
                    </a:prstGeom>
                  </pic:spPr>
                </pic:pic>
              </a:graphicData>
            </a:graphic>
          </wp:inline>
        </w:drawing>
      </w:r>
    </w:p>
    <w:p w14:paraId="59AE6404" w14:textId="77777777" w:rsidR="00516186" w:rsidRDefault="00516186" w:rsidP="00983064"/>
    <w:p w14:paraId="3309E2B7" w14:textId="77777777" w:rsidR="00516186" w:rsidRPr="00E4406A" w:rsidRDefault="00516186" w:rsidP="00983064"/>
    <w:sectPr w:rsidR="00516186" w:rsidRPr="00E4406A" w:rsidSect="00297C4C">
      <w:footerReference w:type="default" r:id="rId115"/>
      <w:pgSz w:w="12240" w:h="15840"/>
      <w:pgMar w:top="1418" w:right="1440" w:bottom="1560" w:left="1440" w:header="709" w:footer="841" w:gutter="0"/>
      <w:pgNumType w:start="3"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0911D" w14:textId="77777777" w:rsidR="002C35C4" w:rsidRDefault="002C35C4" w:rsidP="00B52108">
      <w:r>
        <w:separator/>
      </w:r>
    </w:p>
    <w:p w14:paraId="7DFBEB0F" w14:textId="77777777" w:rsidR="002C35C4" w:rsidRDefault="002C35C4"/>
  </w:endnote>
  <w:endnote w:type="continuationSeparator" w:id="0">
    <w:p w14:paraId="70095657" w14:textId="77777777" w:rsidR="002C35C4" w:rsidRDefault="002C35C4" w:rsidP="00B52108">
      <w:r>
        <w:continuationSeparator/>
      </w:r>
    </w:p>
    <w:p w14:paraId="314237D9" w14:textId="77777777" w:rsidR="002C35C4" w:rsidRDefault="002C35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439065"/>
      <w:docPartObj>
        <w:docPartGallery w:val="Page Numbers (Top of Page)"/>
        <w:docPartUnique/>
      </w:docPartObj>
    </w:sdtPr>
    <w:sdtEndPr/>
    <w:sdtContent>
      <w:p w14:paraId="37C71342" w14:textId="77777777" w:rsidR="00297C4C" w:rsidRPr="00297C4C" w:rsidRDefault="00297C4C" w:rsidP="00297C4C">
        <w:pPr>
          <w:jc w:val="right"/>
          <w:rPr>
            <w:rFonts w:cs="Arial"/>
            <w:sz w:val="20"/>
            <w:szCs w:val="20"/>
          </w:rPr>
        </w:pPr>
        <w:r w:rsidRPr="005811C6">
          <w:rPr>
            <w:rFonts w:cs="Arial"/>
            <w:sz w:val="20"/>
            <w:szCs w:val="20"/>
          </w:rPr>
          <w:tab/>
        </w:r>
        <w:r w:rsidRPr="005811C6">
          <w:rPr>
            <w:rFonts w:cs="Arial"/>
            <w:sz w:val="20"/>
            <w:szCs w:val="20"/>
          </w:rPr>
          <w:tab/>
        </w:r>
        <w:r>
          <w:rPr>
            <w:rFonts w:cs="Arial"/>
            <w:sz w:val="20"/>
            <w:szCs w:val="20"/>
          </w:rPr>
          <w:tab/>
        </w:r>
        <w:r>
          <w:rPr>
            <w:rFonts w:cs="Arial"/>
            <w:sz w:val="20"/>
            <w:szCs w:val="20"/>
          </w:rPr>
          <w:tab/>
        </w:r>
        <w:r w:rsidRPr="005811C6">
          <w:rPr>
            <w:rFonts w:cs="Arial"/>
            <w:sz w:val="20"/>
            <w:szCs w:val="20"/>
          </w:rPr>
          <w:t xml:space="preserve">Page </w:t>
        </w:r>
        <w:r w:rsidR="00A11CB1">
          <w:rPr>
            <w:rFonts w:cs="Arial"/>
            <w:b/>
            <w:bCs/>
            <w:sz w:val="20"/>
            <w:szCs w:val="20"/>
          </w:rPr>
          <w:fldChar w:fldCharType="begin"/>
        </w:r>
        <w:r>
          <w:rPr>
            <w:rFonts w:cs="Arial"/>
            <w:b/>
            <w:bCs/>
            <w:sz w:val="20"/>
            <w:szCs w:val="20"/>
          </w:rPr>
          <w:instrText xml:space="preserve"> PAGE  \* Arabic </w:instrText>
        </w:r>
        <w:r w:rsidR="00A11CB1">
          <w:rPr>
            <w:rFonts w:cs="Arial"/>
            <w:b/>
            <w:bCs/>
            <w:sz w:val="20"/>
            <w:szCs w:val="20"/>
          </w:rPr>
          <w:fldChar w:fldCharType="separate"/>
        </w:r>
        <w:r w:rsidR="00BA12BF">
          <w:rPr>
            <w:rFonts w:cs="Arial"/>
            <w:b/>
            <w:bCs/>
            <w:noProof/>
            <w:sz w:val="20"/>
            <w:szCs w:val="20"/>
          </w:rPr>
          <w:t>3</w:t>
        </w:r>
        <w:r w:rsidR="00A11CB1">
          <w:rPr>
            <w:rFonts w:cs="Arial"/>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3DA3B" w14:textId="77777777" w:rsidR="002C35C4" w:rsidRDefault="002C35C4" w:rsidP="00B52108">
      <w:r>
        <w:separator/>
      </w:r>
    </w:p>
    <w:p w14:paraId="6D87FF38" w14:textId="77777777" w:rsidR="002C35C4" w:rsidRDefault="002C35C4"/>
  </w:footnote>
  <w:footnote w:type="continuationSeparator" w:id="0">
    <w:p w14:paraId="4422F621" w14:textId="77777777" w:rsidR="002C35C4" w:rsidRDefault="002C35C4" w:rsidP="00B52108">
      <w:r>
        <w:continuationSeparator/>
      </w:r>
    </w:p>
    <w:p w14:paraId="0C491779" w14:textId="77777777" w:rsidR="002C35C4" w:rsidRDefault="002C35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58E32" w14:textId="77777777" w:rsidR="00BB2847" w:rsidRDefault="00BB2847" w:rsidP="00BB2847">
    <w:pPr>
      <w:spacing w:after="0"/>
      <w:jc w:val="right"/>
      <w:rPr>
        <w:rFonts w:cs="Arial"/>
        <w:b/>
        <w:sz w:val="20"/>
        <w:szCs w:val="20"/>
      </w:rPr>
    </w:pPr>
  </w:p>
  <w:p w14:paraId="2EA43B49" w14:textId="54E5D286" w:rsidR="008F3CE6" w:rsidRDefault="0054797D" w:rsidP="00403063">
    <w:pPr>
      <w:spacing w:after="0"/>
      <w:jc w:val="right"/>
      <w:rPr>
        <w:rFonts w:cs="Arial"/>
        <w:b/>
        <w:sz w:val="20"/>
        <w:szCs w:val="20"/>
      </w:rPr>
    </w:pPr>
    <w:r w:rsidRPr="0054797D">
      <w:rPr>
        <w:rFonts w:cs="Arial"/>
        <w:b/>
        <w:sz w:val="20"/>
        <w:szCs w:val="20"/>
      </w:rPr>
      <w:t>Modeling the Impact of Economic, Lifestyle, and Demographic Factors on Health Outcomes Using Regression and Time Series Techniques</w:t>
    </w:r>
  </w:p>
  <w:p w14:paraId="6D8322CD" w14:textId="77777777" w:rsidR="008F3CE6" w:rsidRPr="00BB2847" w:rsidRDefault="008F3CE6" w:rsidP="00403063">
    <w:pPr>
      <w:spacing w:after="0"/>
      <w:jc w:val="right"/>
      <w:rPr>
        <w:rFonts w:cs="Arial"/>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4CDB"/>
    <w:multiLevelType w:val="hybridMultilevel"/>
    <w:tmpl w:val="698A5116"/>
    <w:lvl w:ilvl="0" w:tplc="1009000F">
      <w:start w:val="1"/>
      <w:numFmt w:val="decimal"/>
      <w:lvlText w:val="%1."/>
      <w:lvlJc w:val="left"/>
      <w:pPr>
        <w:ind w:left="643" w:hanging="360"/>
      </w:pPr>
      <w:rPr>
        <w:rFonts w:hint="default"/>
      </w:rPr>
    </w:lvl>
    <w:lvl w:ilvl="1" w:tplc="10090019" w:tentative="1">
      <w:start w:val="1"/>
      <w:numFmt w:val="lowerLetter"/>
      <w:lvlText w:val="%2."/>
      <w:lvlJc w:val="left"/>
      <w:pPr>
        <w:ind w:left="1363" w:hanging="360"/>
      </w:pPr>
    </w:lvl>
    <w:lvl w:ilvl="2" w:tplc="1009001B" w:tentative="1">
      <w:start w:val="1"/>
      <w:numFmt w:val="lowerRoman"/>
      <w:lvlText w:val="%3."/>
      <w:lvlJc w:val="right"/>
      <w:pPr>
        <w:ind w:left="2083" w:hanging="180"/>
      </w:pPr>
    </w:lvl>
    <w:lvl w:ilvl="3" w:tplc="1009000F" w:tentative="1">
      <w:start w:val="1"/>
      <w:numFmt w:val="decimal"/>
      <w:lvlText w:val="%4."/>
      <w:lvlJc w:val="left"/>
      <w:pPr>
        <w:ind w:left="2803" w:hanging="360"/>
      </w:pPr>
    </w:lvl>
    <w:lvl w:ilvl="4" w:tplc="10090019" w:tentative="1">
      <w:start w:val="1"/>
      <w:numFmt w:val="lowerLetter"/>
      <w:lvlText w:val="%5."/>
      <w:lvlJc w:val="left"/>
      <w:pPr>
        <w:ind w:left="3523" w:hanging="360"/>
      </w:pPr>
    </w:lvl>
    <w:lvl w:ilvl="5" w:tplc="1009001B" w:tentative="1">
      <w:start w:val="1"/>
      <w:numFmt w:val="lowerRoman"/>
      <w:lvlText w:val="%6."/>
      <w:lvlJc w:val="right"/>
      <w:pPr>
        <w:ind w:left="4243" w:hanging="180"/>
      </w:pPr>
    </w:lvl>
    <w:lvl w:ilvl="6" w:tplc="1009000F" w:tentative="1">
      <w:start w:val="1"/>
      <w:numFmt w:val="decimal"/>
      <w:lvlText w:val="%7."/>
      <w:lvlJc w:val="left"/>
      <w:pPr>
        <w:ind w:left="4963" w:hanging="360"/>
      </w:pPr>
    </w:lvl>
    <w:lvl w:ilvl="7" w:tplc="10090019" w:tentative="1">
      <w:start w:val="1"/>
      <w:numFmt w:val="lowerLetter"/>
      <w:lvlText w:val="%8."/>
      <w:lvlJc w:val="left"/>
      <w:pPr>
        <w:ind w:left="5683" w:hanging="360"/>
      </w:pPr>
    </w:lvl>
    <w:lvl w:ilvl="8" w:tplc="1009001B" w:tentative="1">
      <w:start w:val="1"/>
      <w:numFmt w:val="lowerRoman"/>
      <w:lvlText w:val="%9."/>
      <w:lvlJc w:val="right"/>
      <w:pPr>
        <w:ind w:left="6403" w:hanging="180"/>
      </w:pPr>
    </w:lvl>
  </w:abstractNum>
  <w:abstractNum w:abstractNumId="1" w15:restartNumberingAfterBreak="0">
    <w:nsid w:val="0A051ED8"/>
    <w:multiLevelType w:val="multilevel"/>
    <w:tmpl w:val="EEA2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1488C"/>
    <w:multiLevelType w:val="hybridMultilevel"/>
    <w:tmpl w:val="A8F2F4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E2420E3"/>
    <w:multiLevelType w:val="multilevel"/>
    <w:tmpl w:val="CB7E4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8438E2"/>
    <w:multiLevelType w:val="hybridMultilevel"/>
    <w:tmpl w:val="947015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28E1783"/>
    <w:multiLevelType w:val="hybridMultilevel"/>
    <w:tmpl w:val="011C0CE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8047BC2"/>
    <w:multiLevelType w:val="hybridMultilevel"/>
    <w:tmpl w:val="242860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DAC0827"/>
    <w:multiLevelType w:val="hybridMultilevel"/>
    <w:tmpl w:val="BE0A04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EDE7529"/>
    <w:multiLevelType w:val="multilevel"/>
    <w:tmpl w:val="C1B6F0EC"/>
    <w:lvl w:ilvl="0">
      <w:start w:val="1"/>
      <w:numFmt w:val="decimal"/>
      <w:lvlText w:val="%1"/>
      <w:lvlJc w:val="left"/>
      <w:pPr>
        <w:ind w:left="372" w:hanging="372"/>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47710F9"/>
    <w:multiLevelType w:val="hybridMultilevel"/>
    <w:tmpl w:val="BC1631D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26F12AB6"/>
    <w:multiLevelType w:val="multilevel"/>
    <w:tmpl w:val="8796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51B74"/>
    <w:multiLevelType w:val="multilevel"/>
    <w:tmpl w:val="D6586A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395D41"/>
    <w:multiLevelType w:val="hybridMultilevel"/>
    <w:tmpl w:val="7EE6A7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1472FA7"/>
    <w:multiLevelType w:val="hybridMultilevel"/>
    <w:tmpl w:val="6C2C677A"/>
    <w:lvl w:ilvl="0" w:tplc="A8B4B62C">
      <w:start w:val="5"/>
      <w:numFmt w:val="decimal"/>
      <w:lvlText w:val="%1."/>
      <w:lvlJc w:val="left"/>
      <w:pPr>
        <w:ind w:left="927" w:hanging="360"/>
      </w:pPr>
      <w:rPr>
        <w:rFonts w:hint="default"/>
      </w:rPr>
    </w:lvl>
    <w:lvl w:ilvl="1" w:tplc="10090019" w:tentative="1">
      <w:start w:val="1"/>
      <w:numFmt w:val="lowerLetter"/>
      <w:lvlText w:val="%2."/>
      <w:lvlJc w:val="left"/>
      <w:pPr>
        <w:ind w:left="1647" w:hanging="360"/>
      </w:pPr>
    </w:lvl>
    <w:lvl w:ilvl="2" w:tplc="1009001B" w:tentative="1">
      <w:start w:val="1"/>
      <w:numFmt w:val="lowerRoman"/>
      <w:lvlText w:val="%3."/>
      <w:lvlJc w:val="right"/>
      <w:pPr>
        <w:ind w:left="2367" w:hanging="180"/>
      </w:pPr>
    </w:lvl>
    <w:lvl w:ilvl="3" w:tplc="1009000F" w:tentative="1">
      <w:start w:val="1"/>
      <w:numFmt w:val="decimal"/>
      <w:lvlText w:val="%4."/>
      <w:lvlJc w:val="left"/>
      <w:pPr>
        <w:ind w:left="3087" w:hanging="360"/>
      </w:pPr>
    </w:lvl>
    <w:lvl w:ilvl="4" w:tplc="10090019" w:tentative="1">
      <w:start w:val="1"/>
      <w:numFmt w:val="lowerLetter"/>
      <w:lvlText w:val="%5."/>
      <w:lvlJc w:val="left"/>
      <w:pPr>
        <w:ind w:left="3807" w:hanging="360"/>
      </w:pPr>
    </w:lvl>
    <w:lvl w:ilvl="5" w:tplc="1009001B" w:tentative="1">
      <w:start w:val="1"/>
      <w:numFmt w:val="lowerRoman"/>
      <w:lvlText w:val="%6."/>
      <w:lvlJc w:val="right"/>
      <w:pPr>
        <w:ind w:left="4527" w:hanging="180"/>
      </w:pPr>
    </w:lvl>
    <w:lvl w:ilvl="6" w:tplc="1009000F" w:tentative="1">
      <w:start w:val="1"/>
      <w:numFmt w:val="decimal"/>
      <w:lvlText w:val="%7."/>
      <w:lvlJc w:val="left"/>
      <w:pPr>
        <w:ind w:left="5247" w:hanging="360"/>
      </w:pPr>
    </w:lvl>
    <w:lvl w:ilvl="7" w:tplc="10090019" w:tentative="1">
      <w:start w:val="1"/>
      <w:numFmt w:val="lowerLetter"/>
      <w:lvlText w:val="%8."/>
      <w:lvlJc w:val="left"/>
      <w:pPr>
        <w:ind w:left="5967" w:hanging="360"/>
      </w:pPr>
    </w:lvl>
    <w:lvl w:ilvl="8" w:tplc="1009001B" w:tentative="1">
      <w:start w:val="1"/>
      <w:numFmt w:val="lowerRoman"/>
      <w:lvlText w:val="%9."/>
      <w:lvlJc w:val="right"/>
      <w:pPr>
        <w:ind w:left="6687" w:hanging="180"/>
      </w:pPr>
    </w:lvl>
  </w:abstractNum>
  <w:abstractNum w:abstractNumId="14" w15:restartNumberingAfterBreak="0">
    <w:nsid w:val="35165AC2"/>
    <w:multiLevelType w:val="hybridMultilevel"/>
    <w:tmpl w:val="3A9261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66B5682"/>
    <w:multiLevelType w:val="hybridMultilevel"/>
    <w:tmpl w:val="B192A1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7660DAF"/>
    <w:multiLevelType w:val="hybridMultilevel"/>
    <w:tmpl w:val="3384BA80"/>
    <w:lvl w:ilvl="0" w:tplc="10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384E44B7"/>
    <w:multiLevelType w:val="hybridMultilevel"/>
    <w:tmpl w:val="B43C0E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9330686"/>
    <w:multiLevelType w:val="hybridMultilevel"/>
    <w:tmpl w:val="CC8E03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C0A0970"/>
    <w:multiLevelType w:val="multilevel"/>
    <w:tmpl w:val="925074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AA69A6"/>
    <w:multiLevelType w:val="multilevel"/>
    <w:tmpl w:val="26BE9F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9053B"/>
    <w:multiLevelType w:val="multilevel"/>
    <w:tmpl w:val="B6DC9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D974B6"/>
    <w:multiLevelType w:val="multilevel"/>
    <w:tmpl w:val="5C3AABB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509D4"/>
    <w:multiLevelType w:val="hybridMultilevel"/>
    <w:tmpl w:val="3976C776"/>
    <w:lvl w:ilvl="0" w:tplc="B254B292">
      <w:start w:val="1"/>
      <w:numFmt w:val="bullet"/>
      <w:lvlText w:val=""/>
      <w:lvlJc w:val="left"/>
      <w:pPr>
        <w:ind w:left="720" w:hanging="360"/>
      </w:pPr>
      <w:rPr>
        <w:rFonts w:ascii="Symbol" w:eastAsiaTheme="minorEastAsia"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E431827"/>
    <w:multiLevelType w:val="multilevel"/>
    <w:tmpl w:val="98EE7792"/>
    <w:lvl w:ilvl="0">
      <w:start w:val="1"/>
      <w:numFmt w:val="bullet"/>
      <w:lvlText w:val=""/>
      <w:lvlJc w:val="left"/>
      <w:pPr>
        <w:tabs>
          <w:tab w:val="num" w:pos="643"/>
        </w:tabs>
        <w:ind w:left="643" w:hanging="360"/>
      </w:pPr>
      <w:rPr>
        <w:rFonts w:ascii="Wingdings" w:hAnsi="Wingdings" w:hint="default"/>
        <w:sz w:val="20"/>
      </w:rPr>
    </w:lvl>
    <w:lvl w:ilvl="1" w:tentative="1">
      <w:start w:val="1"/>
      <w:numFmt w:val="bullet"/>
      <w:lvlText w:val=""/>
      <w:lvlJc w:val="left"/>
      <w:pPr>
        <w:tabs>
          <w:tab w:val="num" w:pos="1363"/>
        </w:tabs>
        <w:ind w:left="1363" w:hanging="360"/>
      </w:pPr>
      <w:rPr>
        <w:rFonts w:ascii="Wingdings" w:hAnsi="Wingdings"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25" w15:restartNumberingAfterBreak="0">
    <w:nsid w:val="514E602D"/>
    <w:multiLevelType w:val="hybridMultilevel"/>
    <w:tmpl w:val="D30646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3BD409B"/>
    <w:multiLevelType w:val="hybridMultilevel"/>
    <w:tmpl w:val="C8C0F9F0"/>
    <w:lvl w:ilvl="0" w:tplc="1009000F">
      <w:start w:val="6"/>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7BB6D45"/>
    <w:multiLevelType w:val="multilevel"/>
    <w:tmpl w:val="8828C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E6264D"/>
    <w:multiLevelType w:val="hybridMultilevel"/>
    <w:tmpl w:val="A07AD330"/>
    <w:lvl w:ilvl="0" w:tplc="1009000F">
      <w:start w:val="5"/>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AC32AB3"/>
    <w:multiLevelType w:val="hybridMultilevel"/>
    <w:tmpl w:val="544A10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BBB4BCB"/>
    <w:multiLevelType w:val="multilevel"/>
    <w:tmpl w:val="9C2C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1D6AE4"/>
    <w:multiLevelType w:val="multilevel"/>
    <w:tmpl w:val="0D22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D758C1"/>
    <w:multiLevelType w:val="multilevel"/>
    <w:tmpl w:val="518A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3577C"/>
    <w:multiLevelType w:val="multilevel"/>
    <w:tmpl w:val="054A4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5A0F52"/>
    <w:multiLevelType w:val="hybridMultilevel"/>
    <w:tmpl w:val="E54892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6A4B1A37"/>
    <w:multiLevelType w:val="hybridMultilevel"/>
    <w:tmpl w:val="C1DA3B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73B529E2"/>
    <w:multiLevelType w:val="hybridMultilevel"/>
    <w:tmpl w:val="97727478"/>
    <w:lvl w:ilvl="0" w:tplc="9B1C12F4">
      <w:start w:val="1"/>
      <w:numFmt w:val="decimal"/>
      <w:lvlText w:val="%1."/>
      <w:lvlJc w:val="left"/>
      <w:pPr>
        <w:ind w:left="927" w:hanging="360"/>
      </w:pPr>
      <w:rPr>
        <w:color w:val="000000" w:themeColor="text1"/>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75A763D4"/>
    <w:multiLevelType w:val="hybridMultilevel"/>
    <w:tmpl w:val="BCC2E8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7C5655E9"/>
    <w:multiLevelType w:val="multilevel"/>
    <w:tmpl w:val="1B9C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A610B5"/>
    <w:multiLevelType w:val="hybridMultilevel"/>
    <w:tmpl w:val="666E0D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72874010">
    <w:abstractNumId w:val="36"/>
  </w:num>
  <w:num w:numId="2" w16cid:durableId="1513643276">
    <w:abstractNumId w:val="23"/>
  </w:num>
  <w:num w:numId="3" w16cid:durableId="677077156">
    <w:abstractNumId w:val="0"/>
  </w:num>
  <w:num w:numId="4" w16cid:durableId="617954798">
    <w:abstractNumId w:val="16"/>
  </w:num>
  <w:num w:numId="5" w16cid:durableId="1047070578">
    <w:abstractNumId w:val="28"/>
  </w:num>
  <w:num w:numId="6" w16cid:durableId="915363704">
    <w:abstractNumId w:val="13"/>
  </w:num>
  <w:num w:numId="7" w16cid:durableId="1586770096">
    <w:abstractNumId w:val="5"/>
  </w:num>
  <w:num w:numId="8" w16cid:durableId="1097750949">
    <w:abstractNumId w:val="26"/>
  </w:num>
  <w:num w:numId="9" w16cid:durableId="1512406262">
    <w:abstractNumId w:val="24"/>
  </w:num>
  <w:num w:numId="10" w16cid:durableId="1152984802">
    <w:abstractNumId w:val="19"/>
  </w:num>
  <w:num w:numId="11" w16cid:durableId="993951171">
    <w:abstractNumId w:val="11"/>
  </w:num>
  <w:num w:numId="12" w16cid:durableId="627200204">
    <w:abstractNumId w:val="31"/>
  </w:num>
  <w:num w:numId="13" w16cid:durableId="588974516">
    <w:abstractNumId w:val="32"/>
  </w:num>
  <w:num w:numId="14" w16cid:durableId="277032387">
    <w:abstractNumId w:val="38"/>
  </w:num>
  <w:num w:numId="15" w16cid:durableId="100103874">
    <w:abstractNumId w:val="27"/>
  </w:num>
  <w:num w:numId="16" w16cid:durableId="2147041096">
    <w:abstractNumId w:val="21"/>
  </w:num>
  <w:num w:numId="17" w16cid:durableId="408499095">
    <w:abstractNumId w:val="3"/>
  </w:num>
  <w:num w:numId="18" w16cid:durableId="428278838">
    <w:abstractNumId w:val="33"/>
  </w:num>
  <w:num w:numId="19" w16cid:durableId="1800417882">
    <w:abstractNumId w:val="20"/>
  </w:num>
  <w:num w:numId="20" w16cid:durableId="893782151">
    <w:abstractNumId w:val="30"/>
  </w:num>
  <w:num w:numId="21" w16cid:durableId="1655573386">
    <w:abstractNumId w:val="29"/>
  </w:num>
  <w:num w:numId="22" w16cid:durableId="207650070">
    <w:abstractNumId w:val="4"/>
  </w:num>
  <w:num w:numId="23" w16cid:durableId="1517691042">
    <w:abstractNumId w:val="1"/>
  </w:num>
  <w:num w:numId="24" w16cid:durableId="150828990">
    <w:abstractNumId w:val="10"/>
  </w:num>
  <w:num w:numId="25" w16cid:durableId="1549301468">
    <w:abstractNumId w:val="8"/>
  </w:num>
  <w:num w:numId="26" w16cid:durableId="321154811">
    <w:abstractNumId w:val="34"/>
  </w:num>
  <w:num w:numId="27" w16cid:durableId="1735544863">
    <w:abstractNumId w:val="39"/>
  </w:num>
  <w:num w:numId="28" w16cid:durableId="1632705615">
    <w:abstractNumId w:val="14"/>
  </w:num>
  <w:num w:numId="29" w16cid:durableId="1792046425">
    <w:abstractNumId w:val="17"/>
  </w:num>
  <w:num w:numId="30" w16cid:durableId="1506358403">
    <w:abstractNumId w:val="18"/>
  </w:num>
  <w:num w:numId="31" w16cid:durableId="880092092">
    <w:abstractNumId w:val="12"/>
  </w:num>
  <w:num w:numId="32" w16cid:durableId="893927935">
    <w:abstractNumId w:val="6"/>
  </w:num>
  <w:num w:numId="33" w16cid:durableId="1223519563">
    <w:abstractNumId w:val="7"/>
  </w:num>
  <w:num w:numId="34" w16cid:durableId="1505785183">
    <w:abstractNumId w:val="2"/>
  </w:num>
  <w:num w:numId="35" w16cid:durableId="704133334">
    <w:abstractNumId w:val="15"/>
  </w:num>
  <w:num w:numId="36" w16cid:durableId="102655651">
    <w:abstractNumId w:val="25"/>
  </w:num>
  <w:num w:numId="37" w16cid:durableId="1895507248">
    <w:abstractNumId w:val="35"/>
  </w:num>
  <w:num w:numId="38" w16cid:durableId="1042751717">
    <w:abstractNumId w:val="22"/>
  </w:num>
  <w:num w:numId="39" w16cid:durableId="1048456272">
    <w:abstractNumId w:val="9"/>
  </w:num>
  <w:num w:numId="40" w16cid:durableId="534735120">
    <w:abstractNumId w:val="3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8F"/>
    <w:rsid w:val="00000484"/>
    <w:rsid w:val="000013C9"/>
    <w:rsid w:val="00003C87"/>
    <w:rsid w:val="0000415A"/>
    <w:rsid w:val="00004C2D"/>
    <w:rsid w:val="00007244"/>
    <w:rsid w:val="00007C76"/>
    <w:rsid w:val="00007F08"/>
    <w:rsid w:val="000111F2"/>
    <w:rsid w:val="00011904"/>
    <w:rsid w:val="00011DB7"/>
    <w:rsid w:val="00012F29"/>
    <w:rsid w:val="00014B91"/>
    <w:rsid w:val="0001533D"/>
    <w:rsid w:val="00015DFE"/>
    <w:rsid w:val="00016726"/>
    <w:rsid w:val="00016C5D"/>
    <w:rsid w:val="000179B6"/>
    <w:rsid w:val="000179C5"/>
    <w:rsid w:val="00017A34"/>
    <w:rsid w:val="00017EF3"/>
    <w:rsid w:val="0002085B"/>
    <w:rsid w:val="0002098D"/>
    <w:rsid w:val="00020B87"/>
    <w:rsid w:val="00021765"/>
    <w:rsid w:val="00023E5C"/>
    <w:rsid w:val="000249FA"/>
    <w:rsid w:val="00024E6F"/>
    <w:rsid w:val="00025919"/>
    <w:rsid w:val="00025BE6"/>
    <w:rsid w:val="00025C68"/>
    <w:rsid w:val="000262EE"/>
    <w:rsid w:val="000263F4"/>
    <w:rsid w:val="00027123"/>
    <w:rsid w:val="00027307"/>
    <w:rsid w:val="00027892"/>
    <w:rsid w:val="00027E58"/>
    <w:rsid w:val="00030076"/>
    <w:rsid w:val="0003187D"/>
    <w:rsid w:val="00032094"/>
    <w:rsid w:val="000329A4"/>
    <w:rsid w:val="00032D3D"/>
    <w:rsid w:val="000332B9"/>
    <w:rsid w:val="00034CAC"/>
    <w:rsid w:val="00035449"/>
    <w:rsid w:val="00035B8A"/>
    <w:rsid w:val="000368DF"/>
    <w:rsid w:val="00036D77"/>
    <w:rsid w:val="00037153"/>
    <w:rsid w:val="000371A5"/>
    <w:rsid w:val="00037A36"/>
    <w:rsid w:val="00037F57"/>
    <w:rsid w:val="0004004F"/>
    <w:rsid w:val="000403CE"/>
    <w:rsid w:val="000406BE"/>
    <w:rsid w:val="00040779"/>
    <w:rsid w:val="0004357E"/>
    <w:rsid w:val="00043B0D"/>
    <w:rsid w:val="000441E7"/>
    <w:rsid w:val="00044CF6"/>
    <w:rsid w:val="00045F05"/>
    <w:rsid w:val="000462B1"/>
    <w:rsid w:val="00046863"/>
    <w:rsid w:val="00046A72"/>
    <w:rsid w:val="00046C84"/>
    <w:rsid w:val="00047C77"/>
    <w:rsid w:val="00047F1A"/>
    <w:rsid w:val="000508F0"/>
    <w:rsid w:val="00051044"/>
    <w:rsid w:val="00051CC0"/>
    <w:rsid w:val="00051F85"/>
    <w:rsid w:val="00053D6A"/>
    <w:rsid w:val="0005420C"/>
    <w:rsid w:val="00054600"/>
    <w:rsid w:val="00054753"/>
    <w:rsid w:val="0005498C"/>
    <w:rsid w:val="00054DF2"/>
    <w:rsid w:val="000553AB"/>
    <w:rsid w:val="000558C8"/>
    <w:rsid w:val="00056C5D"/>
    <w:rsid w:val="00056CDD"/>
    <w:rsid w:val="000576C0"/>
    <w:rsid w:val="000604D8"/>
    <w:rsid w:val="00060C8D"/>
    <w:rsid w:val="00061737"/>
    <w:rsid w:val="00061FEC"/>
    <w:rsid w:val="0006398F"/>
    <w:rsid w:val="00063AC0"/>
    <w:rsid w:val="00063D0B"/>
    <w:rsid w:val="00063D75"/>
    <w:rsid w:val="00064BDC"/>
    <w:rsid w:val="00064FF8"/>
    <w:rsid w:val="00065471"/>
    <w:rsid w:val="00065868"/>
    <w:rsid w:val="000658C8"/>
    <w:rsid w:val="00065A78"/>
    <w:rsid w:val="00066395"/>
    <w:rsid w:val="0006713E"/>
    <w:rsid w:val="0006718D"/>
    <w:rsid w:val="000675D5"/>
    <w:rsid w:val="0007007B"/>
    <w:rsid w:val="0007038E"/>
    <w:rsid w:val="0007044F"/>
    <w:rsid w:val="00071728"/>
    <w:rsid w:val="0007222F"/>
    <w:rsid w:val="00072EB2"/>
    <w:rsid w:val="00073230"/>
    <w:rsid w:val="0007351A"/>
    <w:rsid w:val="000738AB"/>
    <w:rsid w:val="00074F82"/>
    <w:rsid w:val="00074FEE"/>
    <w:rsid w:val="0007610A"/>
    <w:rsid w:val="0008151D"/>
    <w:rsid w:val="00081C7F"/>
    <w:rsid w:val="00083783"/>
    <w:rsid w:val="000849AF"/>
    <w:rsid w:val="00086592"/>
    <w:rsid w:val="00086A7C"/>
    <w:rsid w:val="000874F4"/>
    <w:rsid w:val="00087597"/>
    <w:rsid w:val="000931EF"/>
    <w:rsid w:val="00095E69"/>
    <w:rsid w:val="0009640B"/>
    <w:rsid w:val="000970D3"/>
    <w:rsid w:val="0009738E"/>
    <w:rsid w:val="000975C7"/>
    <w:rsid w:val="000A0030"/>
    <w:rsid w:val="000A031B"/>
    <w:rsid w:val="000A090C"/>
    <w:rsid w:val="000A15E9"/>
    <w:rsid w:val="000A38B5"/>
    <w:rsid w:val="000A3F26"/>
    <w:rsid w:val="000A4250"/>
    <w:rsid w:val="000A7065"/>
    <w:rsid w:val="000A73BC"/>
    <w:rsid w:val="000A7BDF"/>
    <w:rsid w:val="000B01D2"/>
    <w:rsid w:val="000B1CCA"/>
    <w:rsid w:val="000B2DA9"/>
    <w:rsid w:val="000B30D5"/>
    <w:rsid w:val="000B579A"/>
    <w:rsid w:val="000B5A08"/>
    <w:rsid w:val="000B6070"/>
    <w:rsid w:val="000B6D02"/>
    <w:rsid w:val="000B6DC4"/>
    <w:rsid w:val="000B6ECA"/>
    <w:rsid w:val="000B78D0"/>
    <w:rsid w:val="000C008A"/>
    <w:rsid w:val="000C174B"/>
    <w:rsid w:val="000C1F88"/>
    <w:rsid w:val="000C3299"/>
    <w:rsid w:val="000C495E"/>
    <w:rsid w:val="000C6039"/>
    <w:rsid w:val="000C6E1F"/>
    <w:rsid w:val="000C712B"/>
    <w:rsid w:val="000C7AC7"/>
    <w:rsid w:val="000D0881"/>
    <w:rsid w:val="000D2AFA"/>
    <w:rsid w:val="000D341B"/>
    <w:rsid w:val="000D37C3"/>
    <w:rsid w:val="000D5CE1"/>
    <w:rsid w:val="000D6AFD"/>
    <w:rsid w:val="000D7753"/>
    <w:rsid w:val="000E0378"/>
    <w:rsid w:val="000E1478"/>
    <w:rsid w:val="000E1939"/>
    <w:rsid w:val="000E1E4B"/>
    <w:rsid w:val="000E285A"/>
    <w:rsid w:val="000E2F2C"/>
    <w:rsid w:val="000E32A4"/>
    <w:rsid w:val="000E333D"/>
    <w:rsid w:val="000E363B"/>
    <w:rsid w:val="000E5244"/>
    <w:rsid w:val="000E56A9"/>
    <w:rsid w:val="000E59E9"/>
    <w:rsid w:val="000E5F0C"/>
    <w:rsid w:val="000E610B"/>
    <w:rsid w:val="000E6686"/>
    <w:rsid w:val="000E6A03"/>
    <w:rsid w:val="000E772C"/>
    <w:rsid w:val="000E7E31"/>
    <w:rsid w:val="000F1A6A"/>
    <w:rsid w:val="000F1EC9"/>
    <w:rsid w:val="000F27AB"/>
    <w:rsid w:val="000F2E32"/>
    <w:rsid w:val="000F2F9C"/>
    <w:rsid w:val="000F34EE"/>
    <w:rsid w:val="000F3622"/>
    <w:rsid w:val="000F386E"/>
    <w:rsid w:val="000F38D1"/>
    <w:rsid w:val="000F3F44"/>
    <w:rsid w:val="000F4708"/>
    <w:rsid w:val="000F4AC9"/>
    <w:rsid w:val="000F4FFC"/>
    <w:rsid w:val="000F6002"/>
    <w:rsid w:val="000F61D3"/>
    <w:rsid w:val="000F6625"/>
    <w:rsid w:val="000F6C37"/>
    <w:rsid w:val="000F6CF3"/>
    <w:rsid w:val="000F76C2"/>
    <w:rsid w:val="001004E6"/>
    <w:rsid w:val="00101FBB"/>
    <w:rsid w:val="0010242C"/>
    <w:rsid w:val="001026A3"/>
    <w:rsid w:val="001037A3"/>
    <w:rsid w:val="001046DF"/>
    <w:rsid w:val="001048C1"/>
    <w:rsid w:val="0010496B"/>
    <w:rsid w:val="00104A0D"/>
    <w:rsid w:val="00104FA4"/>
    <w:rsid w:val="001057C5"/>
    <w:rsid w:val="001060B9"/>
    <w:rsid w:val="0010617A"/>
    <w:rsid w:val="001065DC"/>
    <w:rsid w:val="00106AA6"/>
    <w:rsid w:val="001074CD"/>
    <w:rsid w:val="00107898"/>
    <w:rsid w:val="00110265"/>
    <w:rsid w:val="001110DB"/>
    <w:rsid w:val="00111581"/>
    <w:rsid w:val="00111D81"/>
    <w:rsid w:val="001121D1"/>
    <w:rsid w:val="00113558"/>
    <w:rsid w:val="00113C55"/>
    <w:rsid w:val="001143BF"/>
    <w:rsid w:val="00115C0E"/>
    <w:rsid w:val="0011602D"/>
    <w:rsid w:val="0011704D"/>
    <w:rsid w:val="001171D4"/>
    <w:rsid w:val="00117D57"/>
    <w:rsid w:val="00120BD0"/>
    <w:rsid w:val="00120EE9"/>
    <w:rsid w:val="00121355"/>
    <w:rsid w:val="00121892"/>
    <w:rsid w:val="00122130"/>
    <w:rsid w:val="001225E5"/>
    <w:rsid w:val="00122C6A"/>
    <w:rsid w:val="00124603"/>
    <w:rsid w:val="00124847"/>
    <w:rsid w:val="00124EF5"/>
    <w:rsid w:val="0012708E"/>
    <w:rsid w:val="00127D76"/>
    <w:rsid w:val="00127E25"/>
    <w:rsid w:val="00130FA5"/>
    <w:rsid w:val="0013168D"/>
    <w:rsid w:val="00131983"/>
    <w:rsid w:val="00131C94"/>
    <w:rsid w:val="001334D4"/>
    <w:rsid w:val="00133CE4"/>
    <w:rsid w:val="001350E4"/>
    <w:rsid w:val="00135365"/>
    <w:rsid w:val="00135FB6"/>
    <w:rsid w:val="00136264"/>
    <w:rsid w:val="00136437"/>
    <w:rsid w:val="001401F0"/>
    <w:rsid w:val="00141D02"/>
    <w:rsid w:val="00141F5B"/>
    <w:rsid w:val="001421EB"/>
    <w:rsid w:val="00142E09"/>
    <w:rsid w:val="00143147"/>
    <w:rsid w:val="00143E6F"/>
    <w:rsid w:val="001443CB"/>
    <w:rsid w:val="001451D4"/>
    <w:rsid w:val="00145525"/>
    <w:rsid w:val="00145550"/>
    <w:rsid w:val="00145B51"/>
    <w:rsid w:val="001460A1"/>
    <w:rsid w:val="00146786"/>
    <w:rsid w:val="00146D53"/>
    <w:rsid w:val="00147669"/>
    <w:rsid w:val="00147D7D"/>
    <w:rsid w:val="001505E6"/>
    <w:rsid w:val="00151148"/>
    <w:rsid w:val="00151336"/>
    <w:rsid w:val="00151FB7"/>
    <w:rsid w:val="00152D59"/>
    <w:rsid w:val="00153F4D"/>
    <w:rsid w:val="00154518"/>
    <w:rsid w:val="00154D80"/>
    <w:rsid w:val="0015516B"/>
    <w:rsid w:val="00155C61"/>
    <w:rsid w:val="00156187"/>
    <w:rsid w:val="00156421"/>
    <w:rsid w:val="001565C3"/>
    <w:rsid w:val="00157487"/>
    <w:rsid w:val="00157920"/>
    <w:rsid w:val="001600BD"/>
    <w:rsid w:val="0016079F"/>
    <w:rsid w:val="00160980"/>
    <w:rsid w:val="0016123F"/>
    <w:rsid w:val="001615D1"/>
    <w:rsid w:val="00161ABC"/>
    <w:rsid w:val="00161BFD"/>
    <w:rsid w:val="00161D04"/>
    <w:rsid w:val="0016205A"/>
    <w:rsid w:val="00163A25"/>
    <w:rsid w:val="00163AA0"/>
    <w:rsid w:val="00163DB9"/>
    <w:rsid w:val="00164009"/>
    <w:rsid w:val="001647B3"/>
    <w:rsid w:val="00165BFD"/>
    <w:rsid w:val="00166CBE"/>
    <w:rsid w:val="00166F7C"/>
    <w:rsid w:val="001707D5"/>
    <w:rsid w:val="0017196A"/>
    <w:rsid w:val="00171BA6"/>
    <w:rsid w:val="00172383"/>
    <w:rsid w:val="001727F0"/>
    <w:rsid w:val="0017296C"/>
    <w:rsid w:val="00172E49"/>
    <w:rsid w:val="00173CC1"/>
    <w:rsid w:val="001741C1"/>
    <w:rsid w:val="00174366"/>
    <w:rsid w:val="001750A7"/>
    <w:rsid w:val="00175153"/>
    <w:rsid w:val="001751BA"/>
    <w:rsid w:val="00175318"/>
    <w:rsid w:val="001753DB"/>
    <w:rsid w:val="0017638C"/>
    <w:rsid w:val="00176DC1"/>
    <w:rsid w:val="00176EE0"/>
    <w:rsid w:val="00177F9A"/>
    <w:rsid w:val="0018057E"/>
    <w:rsid w:val="0018106A"/>
    <w:rsid w:val="0018141A"/>
    <w:rsid w:val="00181612"/>
    <w:rsid w:val="00181A11"/>
    <w:rsid w:val="001830AB"/>
    <w:rsid w:val="001833F0"/>
    <w:rsid w:val="00183CA0"/>
    <w:rsid w:val="00184306"/>
    <w:rsid w:val="001845C4"/>
    <w:rsid w:val="0018565F"/>
    <w:rsid w:val="001857E5"/>
    <w:rsid w:val="00185813"/>
    <w:rsid w:val="001858FF"/>
    <w:rsid w:val="00186123"/>
    <w:rsid w:val="0018619C"/>
    <w:rsid w:val="00186D51"/>
    <w:rsid w:val="00186E32"/>
    <w:rsid w:val="001877A3"/>
    <w:rsid w:val="00190789"/>
    <w:rsid w:val="00193B51"/>
    <w:rsid w:val="00194072"/>
    <w:rsid w:val="001950BA"/>
    <w:rsid w:val="001955DF"/>
    <w:rsid w:val="00195753"/>
    <w:rsid w:val="00195A0B"/>
    <w:rsid w:val="0019607D"/>
    <w:rsid w:val="001966DF"/>
    <w:rsid w:val="00196D17"/>
    <w:rsid w:val="00196EC6"/>
    <w:rsid w:val="00197901"/>
    <w:rsid w:val="001A00F6"/>
    <w:rsid w:val="001A076D"/>
    <w:rsid w:val="001A252A"/>
    <w:rsid w:val="001A28F5"/>
    <w:rsid w:val="001A31B2"/>
    <w:rsid w:val="001A3476"/>
    <w:rsid w:val="001A37A1"/>
    <w:rsid w:val="001A47E2"/>
    <w:rsid w:val="001A532C"/>
    <w:rsid w:val="001A6EC2"/>
    <w:rsid w:val="001A6FB4"/>
    <w:rsid w:val="001A7582"/>
    <w:rsid w:val="001A7975"/>
    <w:rsid w:val="001B065E"/>
    <w:rsid w:val="001B192A"/>
    <w:rsid w:val="001B1EE3"/>
    <w:rsid w:val="001B3195"/>
    <w:rsid w:val="001B4CEA"/>
    <w:rsid w:val="001B4D89"/>
    <w:rsid w:val="001B56D5"/>
    <w:rsid w:val="001B7670"/>
    <w:rsid w:val="001C0948"/>
    <w:rsid w:val="001C2EF1"/>
    <w:rsid w:val="001C344D"/>
    <w:rsid w:val="001C4957"/>
    <w:rsid w:val="001C50EE"/>
    <w:rsid w:val="001C6523"/>
    <w:rsid w:val="001C65EE"/>
    <w:rsid w:val="001C76A2"/>
    <w:rsid w:val="001C7850"/>
    <w:rsid w:val="001D0481"/>
    <w:rsid w:val="001D0ACC"/>
    <w:rsid w:val="001D14F7"/>
    <w:rsid w:val="001D1EDF"/>
    <w:rsid w:val="001D3D92"/>
    <w:rsid w:val="001D6D1F"/>
    <w:rsid w:val="001D7465"/>
    <w:rsid w:val="001E00A0"/>
    <w:rsid w:val="001E0A2F"/>
    <w:rsid w:val="001E1074"/>
    <w:rsid w:val="001E2C2A"/>
    <w:rsid w:val="001E4B98"/>
    <w:rsid w:val="001E5599"/>
    <w:rsid w:val="001E7CA1"/>
    <w:rsid w:val="001E7EC7"/>
    <w:rsid w:val="001F01B6"/>
    <w:rsid w:val="001F03AA"/>
    <w:rsid w:val="001F0F26"/>
    <w:rsid w:val="001F1177"/>
    <w:rsid w:val="001F2FCE"/>
    <w:rsid w:val="001F3131"/>
    <w:rsid w:val="001F3772"/>
    <w:rsid w:val="001F3FB9"/>
    <w:rsid w:val="001F4B4E"/>
    <w:rsid w:val="001F5D90"/>
    <w:rsid w:val="001F7095"/>
    <w:rsid w:val="001F7195"/>
    <w:rsid w:val="001F735B"/>
    <w:rsid w:val="001F76BB"/>
    <w:rsid w:val="002039AC"/>
    <w:rsid w:val="00203EDD"/>
    <w:rsid w:val="0020419D"/>
    <w:rsid w:val="002043D5"/>
    <w:rsid w:val="00204647"/>
    <w:rsid w:val="00204ABD"/>
    <w:rsid w:val="00205D3C"/>
    <w:rsid w:val="002113FB"/>
    <w:rsid w:val="0021169A"/>
    <w:rsid w:val="00211D4A"/>
    <w:rsid w:val="00212510"/>
    <w:rsid w:val="002144AE"/>
    <w:rsid w:val="002146FF"/>
    <w:rsid w:val="00215841"/>
    <w:rsid w:val="00216E69"/>
    <w:rsid w:val="002175A1"/>
    <w:rsid w:val="00220EBF"/>
    <w:rsid w:val="002218C7"/>
    <w:rsid w:val="002221BF"/>
    <w:rsid w:val="0022436F"/>
    <w:rsid w:val="00225658"/>
    <w:rsid w:val="00225A6A"/>
    <w:rsid w:val="00226940"/>
    <w:rsid w:val="00227919"/>
    <w:rsid w:val="002300DB"/>
    <w:rsid w:val="00230E20"/>
    <w:rsid w:val="00231612"/>
    <w:rsid w:val="00231B4C"/>
    <w:rsid w:val="002320C5"/>
    <w:rsid w:val="00232973"/>
    <w:rsid w:val="00233BBB"/>
    <w:rsid w:val="00235214"/>
    <w:rsid w:val="002353CD"/>
    <w:rsid w:val="00236129"/>
    <w:rsid w:val="0023670D"/>
    <w:rsid w:val="002368AE"/>
    <w:rsid w:val="00236CE7"/>
    <w:rsid w:val="00236DCA"/>
    <w:rsid w:val="00240C41"/>
    <w:rsid w:val="00240F5C"/>
    <w:rsid w:val="002413DD"/>
    <w:rsid w:val="00242471"/>
    <w:rsid w:val="00242640"/>
    <w:rsid w:val="0024327A"/>
    <w:rsid w:val="002432A1"/>
    <w:rsid w:val="00245C75"/>
    <w:rsid w:val="00245DC0"/>
    <w:rsid w:val="00246BED"/>
    <w:rsid w:val="00247B16"/>
    <w:rsid w:val="0025066B"/>
    <w:rsid w:val="002518E9"/>
    <w:rsid w:val="00251B7A"/>
    <w:rsid w:val="00252F5C"/>
    <w:rsid w:val="00253231"/>
    <w:rsid w:val="00254722"/>
    <w:rsid w:val="002556C6"/>
    <w:rsid w:val="00255880"/>
    <w:rsid w:val="00255A99"/>
    <w:rsid w:val="002565F9"/>
    <w:rsid w:val="00256890"/>
    <w:rsid w:val="0025692E"/>
    <w:rsid w:val="0026113B"/>
    <w:rsid w:val="002612CE"/>
    <w:rsid w:val="0026204A"/>
    <w:rsid w:val="00263416"/>
    <w:rsid w:val="00263B2D"/>
    <w:rsid w:val="00264691"/>
    <w:rsid w:val="00265063"/>
    <w:rsid w:val="00265E7F"/>
    <w:rsid w:val="00265F65"/>
    <w:rsid w:val="00266738"/>
    <w:rsid w:val="002678DB"/>
    <w:rsid w:val="00267B15"/>
    <w:rsid w:val="00270B26"/>
    <w:rsid w:val="002710DC"/>
    <w:rsid w:val="00275206"/>
    <w:rsid w:val="00275931"/>
    <w:rsid w:val="002764C0"/>
    <w:rsid w:val="0027699F"/>
    <w:rsid w:val="00276B94"/>
    <w:rsid w:val="002776BA"/>
    <w:rsid w:val="00281237"/>
    <w:rsid w:val="00281A6F"/>
    <w:rsid w:val="002821BF"/>
    <w:rsid w:val="00283B06"/>
    <w:rsid w:val="0028417A"/>
    <w:rsid w:val="002842F0"/>
    <w:rsid w:val="00286235"/>
    <w:rsid w:val="00286242"/>
    <w:rsid w:val="002869A1"/>
    <w:rsid w:val="00286BE6"/>
    <w:rsid w:val="00286D65"/>
    <w:rsid w:val="00287103"/>
    <w:rsid w:val="0029014A"/>
    <w:rsid w:val="002904FC"/>
    <w:rsid w:val="00290E72"/>
    <w:rsid w:val="002913AD"/>
    <w:rsid w:val="0029160D"/>
    <w:rsid w:val="00291A5C"/>
    <w:rsid w:val="002924BC"/>
    <w:rsid w:val="0029486B"/>
    <w:rsid w:val="00295E85"/>
    <w:rsid w:val="00296C88"/>
    <w:rsid w:val="00297051"/>
    <w:rsid w:val="002973E6"/>
    <w:rsid w:val="00297AE9"/>
    <w:rsid w:val="00297C4C"/>
    <w:rsid w:val="002A1159"/>
    <w:rsid w:val="002A16DD"/>
    <w:rsid w:val="002A2F5E"/>
    <w:rsid w:val="002A3F15"/>
    <w:rsid w:val="002A3F7A"/>
    <w:rsid w:val="002A4706"/>
    <w:rsid w:val="002A6E72"/>
    <w:rsid w:val="002A6F21"/>
    <w:rsid w:val="002A7D52"/>
    <w:rsid w:val="002B2287"/>
    <w:rsid w:val="002B234A"/>
    <w:rsid w:val="002B2A4F"/>
    <w:rsid w:val="002B37C9"/>
    <w:rsid w:val="002B3BFA"/>
    <w:rsid w:val="002B4435"/>
    <w:rsid w:val="002B4B37"/>
    <w:rsid w:val="002B5170"/>
    <w:rsid w:val="002B5E41"/>
    <w:rsid w:val="002B64FC"/>
    <w:rsid w:val="002B73C4"/>
    <w:rsid w:val="002C1F29"/>
    <w:rsid w:val="002C2F02"/>
    <w:rsid w:val="002C34E0"/>
    <w:rsid w:val="002C35C4"/>
    <w:rsid w:val="002C39F9"/>
    <w:rsid w:val="002C3A17"/>
    <w:rsid w:val="002C45B3"/>
    <w:rsid w:val="002C47EE"/>
    <w:rsid w:val="002C5110"/>
    <w:rsid w:val="002C58C7"/>
    <w:rsid w:val="002C635D"/>
    <w:rsid w:val="002C7504"/>
    <w:rsid w:val="002C7616"/>
    <w:rsid w:val="002C7D0C"/>
    <w:rsid w:val="002D23C7"/>
    <w:rsid w:val="002D2434"/>
    <w:rsid w:val="002D2918"/>
    <w:rsid w:val="002D2F80"/>
    <w:rsid w:val="002D32A5"/>
    <w:rsid w:val="002D41AC"/>
    <w:rsid w:val="002D457B"/>
    <w:rsid w:val="002D4EC8"/>
    <w:rsid w:val="002D5D9D"/>
    <w:rsid w:val="002D5FB6"/>
    <w:rsid w:val="002D6931"/>
    <w:rsid w:val="002D693F"/>
    <w:rsid w:val="002D7211"/>
    <w:rsid w:val="002D791F"/>
    <w:rsid w:val="002E069F"/>
    <w:rsid w:val="002E18B0"/>
    <w:rsid w:val="002E2726"/>
    <w:rsid w:val="002E28D5"/>
    <w:rsid w:val="002E2DFC"/>
    <w:rsid w:val="002E479E"/>
    <w:rsid w:val="002E5DAB"/>
    <w:rsid w:val="002E70B8"/>
    <w:rsid w:val="002F009F"/>
    <w:rsid w:val="002F0C55"/>
    <w:rsid w:val="002F3C4F"/>
    <w:rsid w:val="002F4196"/>
    <w:rsid w:val="002F499A"/>
    <w:rsid w:val="002F4F60"/>
    <w:rsid w:val="002F5053"/>
    <w:rsid w:val="002F5C18"/>
    <w:rsid w:val="002F6604"/>
    <w:rsid w:val="00300D08"/>
    <w:rsid w:val="0030178A"/>
    <w:rsid w:val="00302524"/>
    <w:rsid w:val="003028F8"/>
    <w:rsid w:val="00303676"/>
    <w:rsid w:val="0030367E"/>
    <w:rsid w:val="00303868"/>
    <w:rsid w:val="00303E57"/>
    <w:rsid w:val="003041DF"/>
    <w:rsid w:val="00304B68"/>
    <w:rsid w:val="00306515"/>
    <w:rsid w:val="0030785B"/>
    <w:rsid w:val="0031090B"/>
    <w:rsid w:val="00311BB1"/>
    <w:rsid w:val="00312494"/>
    <w:rsid w:val="003126B7"/>
    <w:rsid w:val="00313665"/>
    <w:rsid w:val="00314226"/>
    <w:rsid w:val="00314370"/>
    <w:rsid w:val="003153AD"/>
    <w:rsid w:val="00315E66"/>
    <w:rsid w:val="00316E7E"/>
    <w:rsid w:val="00316FCA"/>
    <w:rsid w:val="0031764C"/>
    <w:rsid w:val="003177FC"/>
    <w:rsid w:val="003178FF"/>
    <w:rsid w:val="00317A62"/>
    <w:rsid w:val="003230E6"/>
    <w:rsid w:val="003234E6"/>
    <w:rsid w:val="00323C7B"/>
    <w:rsid w:val="00323DC4"/>
    <w:rsid w:val="003246AA"/>
    <w:rsid w:val="00324839"/>
    <w:rsid w:val="00324E15"/>
    <w:rsid w:val="00324EC7"/>
    <w:rsid w:val="003254D1"/>
    <w:rsid w:val="003258CD"/>
    <w:rsid w:val="00326425"/>
    <w:rsid w:val="00326FC1"/>
    <w:rsid w:val="0032728D"/>
    <w:rsid w:val="00331C75"/>
    <w:rsid w:val="00331D91"/>
    <w:rsid w:val="00331F35"/>
    <w:rsid w:val="00332FCB"/>
    <w:rsid w:val="003330E2"/>
    <w:rsid w:val="00333728"/>
    <w:rsid w:val="00334114"/>
    <w:rsid w:val="0033501E"/>
    <w:rsid w:val="003352BF"/>
    <w:rsid w:val="00335AF0"/>
    <w:rsid w:val="0033721A"/>
    <w:rsid w:val="00337368"/>
    <w:rsid w:val="00337A48"/>
    <w:rsid w:val="00340471"/>
    <w:rsid w:val="00340609"/>
    <w:rsid w:val="00341477"/>
    <w:rsid w:val="00341C77"/>
    <w:rsid w:val="00341E46"/>
    <w:rsid w:val="003420C5"/>
    <w:rsid w:val="00342216"/>
    <w:rsid w:val="00343105"/>
    <w:rsid w:val="00343451"/>
    <w:rsid w:val="003438CE"/>
    <w:rsid w:val="00344A6C"/>
    <w:rsid w:val="003450AF"/>
    <w:rsid w:val="00346590"/>
    <w:rsid w:val="00347210"/>
    <w:rsid w:val="00347298"/>
    <w:rsid w:val="003472D9"/>
    <w:rsid w:val="00347353"/>
    <w:rsid w:val="00347D1D"/>
    <w:rsid w:val="00351761"/>
    <w:rsid w:val="003525D6"/>
    <w:rsid w:val="00352714"/>
    <w:rsid w:val="00352B87"/>
    <w:rsid w:val="00352FB8"/>
    <w:rsid w:val="0035406F"/>
    <w:rsid w:val="0035435C"/>
    <w:rsid w:val="00354923"/>
    <w:rsid w:val="00354A5E"/>
    <w:rsid w:val="003559DC"/>
    <w:rsid w:val="003559FA"/>
    <w:rsid w:val="00355AD5"/>
    <w:rsid w:val="00355B2C"/>
    <w:rsid w:val="00357523"/>
    <w:rsid w:val="00360703"/>
    <w:rsid w:val="00360B68"/>
    <w:rsid w:val="00360D32"/>
    <w:rsid w:val="00362270"/>
    <w:rsid w:val="0036243B"/>
    <w:rsid w:val="0036333E"/>
    <w:rsid w:val="0036576A"/>
    <w:rsid w:val="00365910"/>
    <w:rsid w:val="00365AC1"/>
    <w:rsid w:val="003665E2"/>
    <w:rsid w:val="00367102"/>
    <w:rsid w:val="00367B46"/>
    <w:rsid w:val="00370EAD"/>
    <w:rsid w:val="003723E4"/>
    <w:rsid w:val="003731F8"/>
    <w:rsid w:val="0037372E"/>
    <w:rsid w:val="00374152"/>
    <w:rsid w:val="003744FD"/>
    <w:rsid w:val="00375042"/>
    <w:rsid w:val="003750D2"/>
    <w:rsid w:val="00375A70"/>
    <w:rsid w:val="00375ACA"/>
    <w:rsid w:val="00375D38"/>
    <w:rsid w:val="0037786A"/>
    <w:rsid w:val="0038011D"/>
    <w:rsid w:val="00380B24"/>
    <w:rsid w:val="00381704"/>
    <w:rsid w:val="00381D92"/>
    <w:rsid w:val="0038284F"/>
    <w:rsid w:val="00382FFA"/>
    <w:rsid w:val="0038333E"/>
    <w:rsid w:val="003836A9"/>
    <w:rsid w:val="00383859"/>
    <w:rsid w:val="00383FAA"/>
    <w:rsid w:val="00384248"/>
    <w:rsid w:val="00384BB2"/>
    <w:rsid w:val="00384C0E"/>
    <w:rsid w:val="00385B50"/>
    <w:rsid w:val="00385F35"/>
    <w:rsid w:val="0038696E"/>
    <w:rsid w:val="00386DED"/>
    <w:rsid w:val="00386E93"/>
    <w:rsid w:val="00386ED5"/>
    <w:rsid w:val="00387B2A"/>
    <w:rsid w:val="00390076"/>
    <w:rsid w:val="00391D3C"/>
    <w:rsid w:val="00391F20"/>
    <w:rsid w:val="0039258B"/>
    <w:rsid w:val="003936C0"/>
    <w:rsid w:val="00393EBD"/>
    <w:rsid w:val="00394C16"/>
    <w:rsid w:val="00395052"/>
    <w:rsid w:val="003952ED"/>
    <w:rsid w:val="00395629"/>
    <w:rsid w:val="0039735F"/>
    <w:rsid w:val="0039792B"/>
    <w:rsid w:val="003A0B3E"/>
    <w:rsid w:val="003A229C"/>
    <w:rsid w:val="003A271D"/>
    <w:rsid w:val="003A2B65"/>
    <w:rsid w:val="003A2F9E"/>
    <w:rsid w:val="003A3A20"/>
    <w:rsid w:val="003A4BCA"/>
    <w:rsid w:val="003A5338"/>
    <w:rsid w:val="003A53A7"/>
    <w:rsid w:val="003A5847"/>
    <w:rsid w:val="003A6AFF"/>
    <w:rsid w:val="003A7DAE"/>
    <w:rsid w:val="003B0B8C"/>
    <w:rsid w:val="003B2128"/>
    <w:rsid w:val="003B21A8"/>
    <w:rsid w:val="003B29DE"/>
    <w:rsid w:val="003B2DAD"/>
    <w:rsid w:val="003B305D"/>
    <w:rsid w:val="003B3E2E"/>
    <w:rsid w:val="003B41EE"/>
    <w:rsid w:val="003B5550"/>
    <w:rsid w:val="003B68ED"/>
    <w:rsid w:val="003B6F92"/>
    <w:rsid w:val="003B7188"/>
    <w:rsid w:val="003B7427"/>
    <w:rsid w:val="003B749E"/>
    <w:rsid w:val="003B755D"/>
    <w:rsid w:val="003B757E"/>
    <w:rsid w:val="003B7EC6"/>
    <w:rsid w:val="003C0144"/>
    <w:rsid w:val="003C04DB"/>
    <w:rsid w:val="003C1591"/>
    <w:rsid w:val="003C223A"/>
    <w:rsid w:val="003C2DAF"/>
    <w:rsid w:val="003C3821"/>
    <w:rsid w:val="003C43E6"/>
    <w:rsid w:val="003C45CE"/>
    <w:rsid w:val="003C51D2"/>
    <w:rsid w:val="003C5643"/>
    <w:rsid w:val="003C5B85"/>
    <w:rsid w:val="003C5BF9"/>
    <w:rsid w:val="003C6399"/>
    <w:rsid w:val="003C63AB"/>
    <w:rsid w:val="003C65A4"/>
    <w:rsid w:val="003C6C70"/>
    <w:rsid w:val="003C7F66"/>
    <w:rsid w:val="003D0003"/>
    <w:rsid w:val="003D0967"/>
    <w:rsid w:val="003D0D11"/>
    <w:rsid w:val="003D1271"/>
    <w:rsid w:val="003D20C9"/>
    <w:rsid w:val="003D2A0D"/>
    <w:rsid w:val="003D432A"/>
    <w:rsid w:val="003D5C4F"/>
    <w:rsid w:val="003D5DF1"/>
    <w:rsid w:val="003D5F5B"/>
    <w:rsid w:val="003D60AA"/>
    <w:rsid w:val="003D68C0"/>
    <w:rsid w:val="003D6D2E"/>
    <w:rsid w:val="003D7330"/>
    <w:rsid w:val="003D7DAA"/>
    <w:rsid w:val="003E0368"/>
    <w:rsid w:val="003E09A6"/>
    <w:rsid w:val="003E0B71"/>
    <w:rsid w:val="003E1E0E"/>
    <w:rsid w:val="003E3217"/>
    <w:rsid w:val="003E3316"/>
    <w:rsid w:val="003E38CD"/>
    <w:rsid w:val="003E3D8E"/>
    <w:rsid w:val="003E4145"/>
    <w:rsid w:val="003E4578"/>
    <w:rsid w:val="003E4579"/>
    <w:rsid w:val="003E4F28"/>
    <w:rsid w:val="003E5A03"/>
    <w:rsid w:val="003E5A50"/>
    <w:rsid w:val="003E60B7"/>
    <w:rsid w:val="003E64A7"/>
    <w:rsid w:val="003E6BD7"/>
    <w:rsid w:val="003F03A3"/>
    <w:rsid w:val="003F06B7"/>
    <w:rsid w:val="003F2CD4"/>
    <w:rsid w:val="003F2D27"/>
    <w:rsid w:val="003F427A"/>
    <w:rsid w:val="003F4A45"/>
    <w:rsid w:val="003F4F15"/>
    <w:rsid w:val="003F588D"/>
    <w:rsid w:val="003F5A34"/>
    <w:rsid w:val="003F720E"/>
    <w:rsid w:val="003F7870"/>
    <w:rsid w:val="003F78A2"/>
    <w:rsid w:val="004005BC"/>
    <w:rsid w:val="00401848"/>
    <w:rsid w:val="00402FA7"/>
    <w:rsid w:val="00403063"/>
    <w:rsid w:val="004035C6"/>
    <w:rsid w:val="0040391D"/>
    <w:rsid w:val="0040398E"/>
    <w:rsid w:val="00404393"/>
    <w:rsid w:val="004043DE"/>
    <w:rsid w:val="00405145"/>
    <w:rsid w:val="004052CF"/>
    <w:rsid w:val="004066B0"/>
    <w:rsid w:val="0040722A"/>
    <w:rsid w:val="0040790D"/>
    <w:rsid w:val="00410278"/>
    <w:rsid w:val="00410654"/>
    <w:rsid w:val="0041066D"/>
    <w:rsid w:val="00410747"/>
    <w:rsid w:val="00410C21"/>
    <w:rsid w:val="00410DFD"/>
    <w:rsid w:val="00410F74"/>
    <w:rsid w:val="004127FC"/>
    <w:rsid w:val="00412CC9"/>
    <w:rsid w:val="004148EB"/>
    <w:rsid w:val="0041724B"/>
    <w:rsid w:val="00417B14"/>
    <w:rsid w:val="00420587"/>
    <w:rsid w:val="0042089E"/>
    <w:rsid w:val="00420A04"/>
    <w:rsid w:val="00420B79"/>
    <w:rsid w:val="004220B2"/>
    <w:rsid w:val="004221A9"/>
    <w:rsid w:val="0042240F"/>
    <w:rsid w:val="004226E9"/>
    <w:rsid w:val="0042274C"/>
    <w:rsid w:val="0042277D"/>
    <w:rsid w:val="00422AC8"/>
    <w:rsid w:val="00422FF5"/>
    <w:rsid w:val="004247D6"/>
    <w:rsid w:val="00424F66"/>
    <w:rsid w:val="0042521B"/>
    <w:rsid w:val="00425ADD"/>
    <w:rsid w:val="004302F2"/>
    <w:rsid w:val="00430467"/>
    <w:rsid w:val="00430A63"/>
    <w:rsid w:val="00431F1D"/>
    <w:rsid w:val="00433584"/>
    <w:rsid w:val="00434097"/>
    <w:rsid w:val="00434656"/>
    <w:rsid w:val="00434D59"/>
    <w:rsid w:val="00434E5D"/>
    <w:rsid w:val="00434FDB"/>
    <w:rsid w:val="00435999"/>
    <w:rsid w:val="0043786C"/>
    <w:rsid w:val="004406F7"/>
    <w:rsid w:val="00440FC5"/>
    <w:rsid w:val="00441D54"/>
    <w:rsid w:val="00441E18"/>
    <w:rsid w:val="00442182"/>
    <w:rsid w:val="00442C38"/>
    <w:rsid w:val="004440C1"/>
    <w:rsid w:val="00444AB6"/>
    <w:rsid w:val="00445121"/>
    <w:rsid w:val="004475C2"/>
    <w:rsid w:val="00447CC1"/>
    <w:rsid w:val="00450037"/>
    <w:rsid w:val="004501F6"/>
    <w:rsid w:val="004502F4"/>
    <w:rsid w:val="00450889"/>
    <w:rsid w:val="00451099"/>
    <w:rsid w:val="004511F2"/>
    <w:rsid w:val="0045178C"/>
    <w:rsid w:val="00452300"/>
    <w:rsid w:val="004532FF"/>
    <w:rsid w:val="004536B8"/>
    <w:rsid w:val="00453A7E"/>
    <w:rsid w:val="0045403D"/>
    <w:rsid w:val="00454DC6"/>
    <w:rsid w:val="00455431"/>
    <w:rsid w:val="00455C73"/>
    <w:rsid w:val="0045622A"/>
    <w:rsid w:val="00456A5C"/>
    <w:rsid w:val="004571F6"/>
    <w:rsid w:val="00457749"/>
    <w:rsid w:val="00457E34"/>
    <w:rsid w:val="00460E44"/>
    <w:rsid w:val="00461318"/>
    <w:rsid w:val="00461356"/>
    <w:rsid w:val="00461BB7"/>
    <w:rsid w:val="004623D0"/>
    <w:rsid w:val="00463718"/>
    <w:rsid w:val="00463C5B"/>
    <w:rsid w:val="0046465D"/>
    <w:rsid w:val="0046476D"/>
    <w:rsid w:val="00464ECB"/>
    <w:rsid w:val="004663B7"/>
    <w:rsid w:val="0046694A"/>
    <w:rsid w:val="00467731"/>
    <w:rsid w:val="00467C1C"/>
    <w:rsid w:val="00467E56"/>
    <w:rsid w:val="004703E5"/>
    <w:rsid w:val="00471612"/>
    <w:rsid w:val="0047194A"/>
    <w:rsid w:val="00472099"/>
    <w:rsid w:val="00473745"/>
    <w:rsid w:val="00473898"/>
    <w:rsid w:val="00474042"/>
    <w:rsid w:val="00474638"/>
    <w:rsid w:val="0047656F"/>
    <w:rsid w:val="00480781"/>
    <w:rsid w:val="00480FCD"/>
    <w:rsid w:val="00480FFD"/>
    <w:rsid w:val="00481877"/>
    <w:rsid w:val="00481A7A"/>
    <w:rsid w:val="00482276"/>
    <w:rsid w:val="00483462"/>
    <w:rsid w:val="00483CEC"/>
    <w:rsid w:val="0048420D"/>
    <w:rsid w:val="0048443A"/>
    <w:rsid w:val="004857F9"/>
    <w:rsid w:val="00485BF5"/>
    <w:rsid w:val="0048669D"/>
    <w:rsid w:val="0048678A"/>
    <w:rsid w:val="0048734F"/>
    <w:rsid w:val="00491052"/>
    <w:rsid w:val="00491C00"/>
    <w:rsid w:val="00491C42"/>
    <w:rsid w:val="004922C4"/>
    <w:rsid w:val="0049263C"/>
    <w:rsid w:val="00493010"/>
    <w:rsid w:val="004946D7"/>
    <w:rsid w:val="00495BC9"/>
    <w:rsid w:val="004974FB"/>
    <w:rsid w:val="004A076C"/>
    <w:rsid w:val="004A0C96"/>
    <w:rsid w:val="004A1065"/>
    <w:rsid w:val="004A121C"/>
    <w:rsid w:val="004A13D8"/>
    <w:rsid w:val="004A327C"/>
    <w:rsid w:val="004A34C2"/>
    <w:rsid w:val="004A4F05"/>
    <w:rsid w:val="004A5440"/>
    <w:rsid w:val="004A5576"/>
    <w:rsid w:val="004A55D9"/>
    <w:rsid w:val="004A5632"/>
    <w:rsid w:val="004A592E"/>
    <w:rsid w:val="004A5946"/>
    <w:rsid w:val="004A5A93"/>
    <w:rsid w:val="004A6DBF"/>
    <w:rsid w:val="004A77D4"/>
    <w:rsid w:val="004B16A6"/>
    <w:rsid w:val="004B1A44"/>
    <w:rsid w:val="004B32FD"/>
    <w:rsid w:val="004B3E97"/>
    <w:rsid w:val="004B4163"/>
    <w:rsid w:val="004B6061"/>
    <w:rsid w:val="004B6186"/>
    <w:rsid w:val="004B6B19"/>
    <w:rsid w:val="004B79CE"/>
    <w:rsid w:val="004C21A0"/>
    <w:rsid w:val="004C2F20"/>
    <w:rsid w:val="004C331F"/>
    <w:rsid w:val="004C418A"/>
    <w:rsid w:val="004C41B0"/>
    <w:rsid w:val="004C49FD"/>
    <w:rsid w:val="004C5138"/>
    <w:rsid w:val="004C522F"/>
    <w:rsid w:val="004C58C5"/>
    <w:rsid w:val="004C58FC"/>
    <w:rsid w:val="004C5B13"/>
    <w:rsid w:val="004C643F"/>
    <w:rsid w:val="004C6591"/>
    <w:rsid w:val="004C6700"/>
    <w:rsid w:val="004C6991"/>
    <w:rsid w:val="004C6D6D"/>
    <w:rsid w:val="004C73F3"/>
    <w:rsid w:val="004C7AFF"/>
    <w:rsid w:val="004C7E64"/>
    <w:rsid w:val="004C7F09"/>
    <w:rsid w:val="004D2333"/>
    <w:rsid w:val="004D243D"/>
    <w:rsid w:val="004D2B95"/>
    <w:rsid w:val="004D3938"/>
    <w:rsid w:val="004D3B0F"/>
    <w:rsid w:val="004D633A"/>
    <w:rsid w:val="004D7C71"/>
    <w:rsid w:val="004E0E88"/>
    <w:rsid w:val="004E1200"/>
    <w:rsid w:val="004E2140"/>
    <w:rsid w:val="004E21F5"/>
    <w:rsid w:val="004E2714"/>
    <w:rsid w:val="004E3236"/>
    <w:rsid w:val="004E341F"/>
    <w:rsid w:val="004E7E92"/>
    <w:rsid w:val="004F0082"/>
    <w:rsid w:val="004F025B"/>
    <w:rsid w:val="004F0A83"/>
    <w:rsid w:val="004F0E9F"/>
    <w:rsid w:val="004F14E9"/>
    <w:rsid w:val="004F1B76"/>
    <w:rsid w:val="004F27D4"/>
    <w:rsid w:val="004F4891"/>
    <w:rsid w:val="004F4D42"/>
    <w:rsid w:val="004F4DAB"/>
    <w:rsid w:val="004F59CB"/>
    <w:rsid w:val="004F64D3"/>
    <w:rsid w:val="004F680D"/>
    <w:rsid w:val="004F6BE6"/>
    <w:rsid w:val="00501D1C"/>
    <w:rsid w:val="00502103"/>
    <w:rsid w:val="00502434"/>
    <w:rsid w:val="005038D3"/>
    <w:rsid w:val="0050390E"/>
    <w:rsid w:val="00504139"/>
    <w:rsid w:val="0050419A"/>
    <w:rsid w:val="00505170"/>
    <w:rsid w:val="00505CF0"/>
    <w:rsid w:val="00506387"/>
    <w:rsid w:val="005105BE"/>
    <w:rsid w:val="00510B8C"/>
    <w:rsid w:val="00510C55"/>
    <w:rsid w:val="00511BAF"/>
    <w:rsid w:val="00511C44"/>
    <w:rsid w:val="00512199"/>
    <w:rsid w:val="00512360"/>
    <w:rsid w:val="00512514"/>
    <w:rsid w:val="00513C87"/>
    <w:rsid w:val="00516186"/>
    <w:rsid w:val="00517EE2"/>
    <w:rsid w:val="005213EC"/>
    <w:rsid w:val="00521BE3"/>
    <w:rsid w:val="00521E7A"/>
    <w:rsid w:val="005230E4"/>
    <w:rsid w:val="00523A36"/>
    <w:rsid w:val="00523A52"/>
    <w:rsid w:val="00524611"/>
    <w:rsid w:val="00524905"/>
    <w:rsid w:val="00524E64"/>
    <w:rsid w:val="005253C9"/>
    <w:rsid w:val="0052654F"/>
    <w:rsid w:val="0052671E"/>
    <w:rsid w:val="00526855"/>
    <w:rsid w:val="005269D8"/>
    <w:rsid w:val="00526C60"/>
    <w:rsid w:val="00527E7A"/>
    <w:rsid w:val="0053016E"/>
    <w:rsid w:val="00530AFF"/>
    <w:rsid w:val="00530FB2"/>
    <w:rsid w:val="005329A7"/>
    <w:rsid w:val="0053306F"/>
    <w:rsid w:val="00533D48"/>
    <w:rsid w:val="005367B6"/>
    <w:rsid w:val="00537F2E"/>
    <w:rsid w:val="0054006F"/>
    <w:rsid w:val="005404BB"/>
    <w:rsid w:val="00540589"/>
    <w:rsid w:val="005405A8"/>
    <w:rsid w:val="00540658"/>
    <w:rsid w:val="00540F88"/>
    <w:rsid w:val="005416F1"/>
    <w:rsid w:val="0054191A"/>
    <w:rsid w:val="00541ADB"/>
    <w:rsid w:val="00541C41"/>
    <w:rsid w:val="005421D0"/>
    <w:rsid w:val="00543B87"/>
    <w:rsid w:val="00544123"/>
    <w:rsid w:val="005446A3"/>
    <w:rsid w:val="00545164"/>
    <w:rsid w:val="005452C5"/>
    <w:rsid w:val="00546F56"/>
    <w:rsid w:val="0054797D"/>
    <w:rsid w:val="005504F8"/>
    <w:rsid w:val="00550AC6"/>
    <w:rsid w:val="00550B1B"/>
    <w:rsid w:val="00551991"/>
    <w:rsid w:val="00551B0B"/>
    <w:rsid w:val="00551EDA"/>
    <w:rsid w:val="005520A2"/>
    <w:rsid w:val="0055277D"/>
    <w:rsid w:val="00552D7A"/>
    <w:rsid w:val="005545F7"/>
    <w:rsid w:val="00554668"/>
    <w:rsid w:val="0055472C"/>
    <w:rsid w:val="005564E4"/>
    <w:rsid w:val="005564EC"/>
    <w:rsid w:val="005575E5"/>
    <w:rsid w:val="00557C3A"/>
    <w:rsid w:val="00557F02"/>
    <w:rsid w:val="005608DF"/>
    <w:rsid w:val="005609B3"/>
    <w:rsid w:val="00560B9D"/>
    <w:rsid w:val="00564047"/>
    <w:rsid w:val="005641ED"/>
    <w:rsid w:val="00564CB3"/>
    <w:rsid w:val="00565ADC"/>
    <w:rsid w:val="00565DD8"/>
    <w:rsid w:val="00566578"/>
    <w:rsid w:val="005665C1"/>
    <w:rsid w:val="00566768"/>
    <w:rsid w:val="005672DF"/>
    <w:rsid w:val="00567499"/>
    <w:rsid w:val="00567A79"/>
    <w:rsid w:val="00567D2A"/>
    <w:rsid w:val="00567D2F"/>
    <w:rsid w:val="00570862"/>
    <w:rsid w:val="00570E43"/>
    <w:rsid w:val="00570EFE"/>
    <w:rsid w:val="005727A0"/>
    <w:rsid w:val="005731D1"/>
    <w:rsid w:val="00573628"/>
    <w:rsid w:val="00573732"/>
    <w:rsid w:val="005741A5"/>
    <w:rsid w:val="00574BBD"/>
    <w:rsid w:val="00574F48"/>
    <w:rsid w:val="00575986"/>
    <w:rsid w:val="00575A7C"/>
    <w:rsid w:val="0057637A"/>
    <w:rsid w:val="00577145"/>
    <w:rsid w:val="00580265"/>
    <w:rsid w:val="005802DE"/>
    <w:rsid w:val="005809FF"/>
    <w:rsid w:val="00580D47"/>
    <w:rsid w:val="005811C6"/>
    <w:rsid w:val="005813D1"/>
    <w:rsid w:val="005831D3"/>
    <w:rsid w:val="0058330F"/>
    <w:rsid w:val="00583F7B"/>
    <w:rsid w:val="0058468F"/>
    <w:rsid w:val="00585077"/>
    <w:rsid w:val="005850D2"/>
    <w:rsid w:val="00585A2F"/>
    <w:rsid w:val="00585EAF"/>
    <w:rsid w:val="00586774"/>
    <w:rsid w:val="005868AB"/>
    <w:rsid w:val="00587CD2"/>
    <w:rsid w:val="00590A67"/>
    <w:rsid w:val="00590C1B"/>
    <w:rsid w:val="00592795"/>
    <w:rsid w:val="00592BD3"/>
    <w:rsid w:val="0059517B"/>
    <w:rsid w:val="00595C68"/>
    <w:rsid w:val="00595F22"/>
    <w:rsid w:val="00596FB8"/>
    <w:rsid w:val="005972FD"/>
    <w:rsid w:val="005A0283"/>
    <w:rsid w:val="005A2707"/>
    <w:rsid w:val="005A295A"/>
    <w:rsid w:val="005A2CA9"/>
    <w:rsid w:val="005A33A8"/>
    <w:rsid w:val="005A3AF7"/>
    <w:rsid w:val="005A51DB"/>
    <w:rsid w:val="005A63ED"/>
    <w:rsid w:val="005A6606"/>
    <w:rsid w:val="005A6A90"/>
    <w:rsid w:val="005A7051"/>
    <w:rsid w:val="005A7900"/>
    <w:rsid w:val="005A7B56"/>
    <w:rsid w:val="005A7C19"/>
    <w:rsid w:val="005B0987"/>
    <w:rsid w:val="005B1AEF"/>
    <w:rsid w:val="005B2489"/>
    <w:rsid w:val="005B2860"/>
    <w:rsid w:val="005B315A"/>
    <w:rsid w:val="005B4652"/>
    <w:rsid w:val="005B4B8E"/>
    <w:rsid w:val="005B51A8"/>
    <w:rsid w:val="005B5FD4"/>
    <w:rsid w:val="005B6645"/>
    <w:rsid w:val="005B6F65"/>
    <w:rsid w:val="005C0113"/>
    <w:rsid w:val="005C156B"/>
    <w:rsid w:val="005C1870"/>
    <w:rsid w:val="005C1C60"/>
    <w:rsid w:val="005C28D4"/>
    <w:rsid w:val="005C2D55"/>
    <w:rsid w:val="005C3110"/>
    <w:rsid w:val="005C38FB"/>
    <w:rsid w:val="005C39E1"/>
    <w:rsid w:val="005C45AE"/>
    <w:rsid w:val="005C4DD1"/>
    <w:rsid w:val="005C4F96"/>
    <w:rsid w:val="005C58A5"/>
    <w:rsid w:val="005C6B13"/>
    <w:rsid w:val="005C715E"/>
    <w:rsid w:val="005C747B"/>
    <w:rsid w:val="005C77C9"/>
    <w:rsid w:val="005D01BC"/>
    <w:rsid w:val="005D1BAD"/>
    <w:rsid w:val="005D1F80"/>
    <w:rsid w:val="005D2F89"/>
    <w:rsid w:val="005D32A0"/>
    <w:rsid w:val="005D39E0"/>
    <w:rsid w:val="005D3D08"/>
    <w:rsid w:val="005D4718"/>
    <w:rsid w:val="005D4C53"/>
    <w:rsid w:val="005D5EF5"/>
    <w:rsid w:val="005D6BE7"/>
    <w:rsid w:val="005E27ED"/>
    <w:rsid w:val="005E4798"/>
    <w:rsid w:val="005E562B"/>
    <w:rsid w:val="005E5C44"/>
    <w:rsid w:val="005E5F5F"/>
    <w:rsid w:val="005E67AC"/>
    <w:rsid w:val="005E7644"/>
    <w:rsid w:val="005E7822"/>
    <w:rsid w:val="005E7FBB"/>
    <w:rsid w:val="005F00A5"/>
    <w:rsid w:val="005F00BF"/>
    <w:rsid w:val="005F3550"/>
    <w:rsid w:val="005F36FE"/>
    <w:rsid w:val="005F384F"/>
    <w:rsid w:val="005F3BDE"/>
    <w:rsid w:val="005F3D64"/>
    <w:rsid w:val="005F414E"/>
    <w:rsid w:val="005F4325"/>
    <w:rsid w:val="005F4D68"/>
    <w:rsid w:val="005F67E8"/>
    <w:rsid w:val="005F68E7"/>
    <w:rsid w:val="005F6DF0"/>
    <w:rsid w:val="006001BA"/>
    <w:rsid w:val="006012B3"/>
    <w:rsid w:val="006019E7"/>
    <w:rsid w:val="0060226B"/>
    <w:rsid w:val="006033DB"/>
    <w:rsid w:val="006055BF"/>
    <w:rsid w:val="00606C56"/>
    <w:rsid w:val="00606D83"/>
    <w:rsid w:val="00607998"/>
    <w:rsid w:val="006103E3"/>
    <w:rsid w:val="00611253"/>
    <w:rsid w:val="00611B89"/>
    <w:rsid w:val="00612328"/>
    <w:rsid w:val="00612441"/>
    <w:rsid w:val="00612E71"/>
    <w:rsid w:val="00612EDF"/>
    <w:rsid w:val="00612F55"/>
    <w:rsid w:val="00614E4E"/>
    <w:rsid w:val="00615F53"/>
    <w:rsid w:val="0061622E"/>
    <w:rsid w:val="00616BFC"/>
    <w:rsid w:val="006218B6"/>
    <w:rsid w:val="00622081"/>
    <w:rsid w:val="0062303C"/>
    <w:rsid w:val="00623BC3"/>
    <w:rsid w:val="0062479D"/>
    <w:rsid w:val="006251CF"/>
    <w:rsid w:val="006251D2"/>
    <w:rsid w:val="00626266"/>
    <w:rsid w:val="0062708A"/>
    <w:rsid w:val="0063004A"/>
    <w:rsid w:val="00630563"/>
    <w:rsid w:val="00630CEF"/>
    <w:rsid w:val="0063153A"/>
    <w:rsid w:val="00631C2C"/>
    <w:rsid w:val="00632CC3"/>
    <w:rsid w:val="0063314C"/>
    <w:rsid w:val="00634959"/>
    <w:rsid w:val="006353B5"/>
    <w:rsid w:val="00635781"/>
    <w:rsid w:val="006359DF"/>
    <w:rsid w:val="00635C7C"/>
    <w:rsid w:val="00635FD6"/>
    <w:rsid w:val="006372AF"/>
    <w:rsid w:val="00637D9A"/>
    <w:rsid w:val="006413D4"/>
    <w:rsid w:val="0064158B"/>
    <w:rsid w:val="00641598"/>
    <w:rsid w:val="00641AEB"/>
    <w:rsid w:val="00641B6D"/>
    <w:rsid w:val="006426B7"/>
    <w:rsid w:val="00642B54"/>
    <w:rsid w:val="00643904"/>
    <w:rsid w:val="00643C68"/>
    <w:rsid w:val="00644EFB"/>
    <w:rsid w:val="00646345"/>
    <w:rsid w:val="00646D09"/>
    <w:rsid w:val="00647844"/>
    <w:rsid w:val="00647AE2"/>
    <w:rsid w:val="00647CE1"/>
    <w:rsid w:val="0065018B"/>
    <w:rsid w:val="00651B88"/>
    <w:rsid w:val="006522CB"/>
    <w:rsid w:val="006534A5"/>
    <w:rsid w:val="0065486E"/>
    <w:rsid w:val="00654E36"/>
    <w:rsid w:val="0065576E"/>
    <w:rsid w:val="00655980"/>
    <w:rsid w:val="00655EC2"/>
    <w:rsid w:val="00661547"/>
    <w:rsid w:val="00661944"/>
    <w:rsid w:val="00661DAB"/>
    <w:rsid w:val="00661ECA"/>
    <w:rsid w:val="00662F45"/>
    <w:rsid w:val="0066352D"/>
    <w:rsid w:val="00663BBC"/>
    <w:rsid w:val="00664CCC"/>
    <w:rsid w:val="006655DB"/>
    <w:rsid w:val="00665F16"/>
    <w:rsid w:val="00666C43"/>
    <w:rsid w:val="00666E97"/>
    <w:rsid w:val="00670708"/>
    <w:rsid w:val="006707F0"/>
    <w:rsid w:val="00670B5F"/>
    <w:rsid w:val="00670EB6"/>
    <w:rsid w:val="00672CC0"/>
    <w:rsid w:val="00672FA3"/>
    <w:rsid w:val="00673EFD"/>
    <w:rsid w:val="0067414E"/>
    <w:rsid w:val="00674206"/>
    <w:rsid w:val="00675C00"/>
    <w:rsid w:val="00676785"/>
    <w:rsid w:val="006768EC"/>
    <w:rsid w:val="00677266"/>
    <w:rsid w:val="00680544"/>
    <w:rsid w:val="00680F7B"/>
    <w:rsid w:val="00681D5B"/>
    <w:rsid w:val="00682590"/>
    <w:rsid w:val="006839B9"/>
    <w:rsid w:val="00683E2D"/>
    <w:rsid w:val="00683EA4"/>
    <w:rsid w:val="006842F8"/>
    <w:rsid w:val="00684B91"/>
    <w:rsid w:val="00685594"/>
    <w:rsid w:val="00685C13"/>
    <w:rsid w:val="0068701A"/>
    <w:rsid w:val="006900BD"/>
    <w:rsid w:val="00690445"/>
    <w:rsid w:val="006920C7"/>
    <w:rsid w:val="006922ED"/>
    <w:rsid w:val="00692948"/>
    <w:rsid w:val="0069340F"/>
    <w:rsid w:val="00694079"/>
    <w:rsid w:val="00694D5D"/>
    <w:rsid w:val="0069661B"/>
    <w:rsid w:val="00697F42"/>
    <w:rsid w:val="006A0A34"/>
    <w:rsid w:val="006A2BFD"/>
    <w:rsid w:val="006A46C7"/>
    <w:rsid w:val="006A4955"/>
    <w:rsid w:val="006A596B"/>
    <w:rsid w:val="006A5A24"/>
    <w:rsid w:val="006A5FE2"/>
    <w:rsid w:val="006A6C84"/>
    <w:rsid w:val="006A7093"/>
    <w:rsid w:val="006A7379"/>
    <w:rsid w:val="006A7CB8"/>
    <w:rsid w:val="006B0608"/>
    <w:rsid w:val="006B090D"/>
    <w:rsid w:val="006B0E8C"/>
    <w:rsid w:val="006B1392"/>
    <w:rsid w:val="006B17DF"/>
    <w:rsid w:val="006B1F65"/>
    <w:rsid w:val="006B2E78"/>
    <w:rsid w:val="006B3A72"/>
    <w:rsid w:val="006B3AD7"/>
    <w:rsid w:val="006B4DA8"/>
    <w:rsid w:val="006B54B3"/>
    <w:rsid w:val="006B6633"/>
    <w:rsid w:val="006B666F"/>
    <w:rsid w:val="006B6712"/>
    <w:rsid w:val="006B69DC"/>
    <w:rsid w:val="006C0119"/>
    <w:rsid w:val="006C2040"/>
    <w:rsid w:val="006C2197"/>
    <w:rsid w:val="006C21D7"/>
    <w:rsid w:val="006C2282"/>
    <w:rsid w:val="006C2908"/>
    <w:rsid w:val="006C339F"/>
    <w:rsid w:val="006C3B5A"/>
    <w:rsid w:val="006C3C56"/>
    <w:rsid w:val="006C3D1D"/>
    <w:rsid w:val="006C4CEB"/>
    <w:rsid w:val="006C6F27"/>
    <w:rsid w:val="006C7065"/>
    <w:rsid w:val="006C7FFD"/>
    <w:rsid w:val="006D04B3"/>
    <w:rsid w:val="006D0551"/>
    <w:rsid w:val="006D0717"/>
    <w:rsid w:val="006D20E8"/>
    <w:rsid w:val="006D29CA"/>
    <w:rsid w:val="006D475C"/>
    <w:rsid w:val="006D4F87"/>
    <w:rsid w:val="006D5117"/>
    <w:rsid w:val="006D55C6"/>
    <w:rsid w:val="006D6AAB"/>
    <w:rsid w:val="006E02B7"/>
    <w:rsid w:val="006E0C2F"/>
    <w:rsid w:val="006E12A4"/>
    <w:rsid w:val="006E1FAA"/>
    <w:rsid w:val="006E344E"/>
    <w:rsid w:val="006E423A"/>
    <w:rsid w:val="006E47F8"/>
    <w:rsid w:val="006E5DB7"/>
    <w:rsid w:val="006E7F1A"/>
    <w:rsid w:val="006F0A7A"/>
    <w:rsid w:val="006F1AAF"/>
    <w:rsid w:val="006F3CAA"/>
    <w:rsid w:val="006F6645"/>
    <w:rsid w:val="006F6802"/>
    <w:rsid w:val="006F7053"/>
    <w:rsid w:val="006F7B92"/>
    <w:rsid w:val="006F7E96"/>
    <w:rsid w:val="007005DF"/>
    <w:rsid w:val="0070133C"/>
    <w:rsid w:val="00701E99"/>
    <w:rsid w:val="00701F74"/>
    <w:rsid w:val="0070306D"/>
    <w:rsid w:val="0070354D"/>
    <w:rsid w:val="00703758"/>
    <w:rsid w:val="007044CD"/>
    <w:rsid w:val="0070484D"/>
    <w:rsid w:val="00704BCF"/>
    <w:rsid w:val="00704F85"/>
    <w:rsid w:val="00705453"/>
    <w:rsid w:val="00706D57"/>
    <w:rsid w:val="007071A0"/>
    <w:rsid w:val="00707B27"/>
    <w:rsid w:val="00711A86"/>
    <w:rsid w:val="00712056"/>
    <w:rsid w:val="007124B0"/>
    <w:rsid w:val="00712FF6"/>
    <w:rsid w:val="0071322C"/>
    <w:rsid w:val="00713EB7"/>
    <w:rsid w:val="007144D5"/>
    <w:rsid w:val="007144E1"/>
    <w:rsid w:val="00714AB7"/>
    <w:rsid w:val="0071578D"/>
    <w:rsid w:val="00716059"/>
    <w:rsid w:val="007178EB"/>
    <w:rsid w:val="0072020C"/>
    <w:rsid w:val="0072263D"/>
    <w:rsid w:val="00723EF6"/>
    <w:rsid w:val="0072426A"/>
    <w:rsid w:val="00724DB1"/>
    <w:rsid w:val="00725182"/>
    <w:rsid w:val="0072571F"/>
    <w:rsid w:val="00725BDE"/>
    <w:rsid w:val="0073072D"/>
    <w:rsid w:val="00731383"/>
    <w:rsid w:val="00734870"/>
    <w:rsid w:val="00734CDD"/>
    <w:rsid w:val="00735C72"/>
    <w:rsid w:val="00735F67"/>
    <w:rsid w:val="007362AE"/>
    <w:rsid w:val="007367FB"/>
    <w:rsid w:val="00736CAA"/>
    <w:rsid w:val="00737213"/>
    <w:rsid w:val="007376C2"/>
    <w:rsid w:val="007379F2"/>
    <w:rsid w:val="00740084"/>
    <w:rsid w:val="007402B7"/>
    <w:rsid w:val="00740BD6"/>
    <w:rsid w:val="00740DA2"/>
    <w:rsid w:val="00742761"/>
    <w:rsid w:val="00742D7D"/>
    <w:rsid w:val="00743944"/>
    <w:rsid w:val="00744DDE"/>
    <w:rsid w:val="00744ED8"/>
    <w:rsid w:val="007457BC"/>
    <w:rsid w:val="00746644"/>
    <w:rsid w:val="00746A3E"/>
    <w:rsid w:val="00747798"/>
    <w:rsid w:val="00747BDE"/>
    <w:rsid w:val="00750504"/>
    <w:rsid w:val="00750ABA"/>
    <w:rsid w:val="00750BCD"/>
    <w:rsid w:val="00751BA9"/>
    <w:rsid w:val="0075205D"/>
    <w:rsid w:val="00753CDF"/>
    <w:rsid w:val="00754EF8"/>
    <w:rsid w:val="00755103"/>
    <w:rsid w:val="00755788"/>
    <w:rsid w:val="00760ADC"/>
    <w:rsid w:val="00761048"/>
    <w:rsid w:val="00761D45"/>
    <w:rsid w:val="00762770"/>
    <w:rsid w:val="00762BF1"/>
    <w:rsid w:val="00764325"/>
    <w:rsid w:val="0076479A"/>
    <w:rsid w:val="00765A74"/>
    <w:rsid w:val="00766754"/>
    <w:rsid w:val="007669D6"/>
    <w:rsid w:val="0076757E"/>
    <w:rsid w:val="007677A7"/>
    <w:rsid w:val="00767B69"/>
    <w:rsid w:val="00770692"/>
    <w:rsid w:val="00770B71"/>
    <w:rsid w:val="007713BB"/>
    <w:rsid w:val="007714FD"/>
    <w:rsid w:val="007718DB"/>
    <w:rsid w:val="007748A5"/>
    <w:rsid w:val="0077583B"/>
    <w:rsid w:val="00775A0F"/>
    <w:rsid w:val="00775FFD"/>
    <w:rsid w:val="00776357"/>
    <w:rsid w:val="007763F3"/>
    <w:rsid w:val="007773BC"/>
    <w:rsid w:val="007774A3"/>
    <w:rsid w:val="00780547"/>
    <w:rsid w:val="007808B1"/>
    <w:rsid w:val="007808FE"/>
    <w:rsid w:val="00781832"/>
    <w:rsid w:val="00781A0B"/>
    <w:rsid w:val="007840D6"/>
    <w:rsid w:val="00784BBD"/>
    <w:rsid w:val="007851E1"/>
    <w:rsid w:val="00785961"/>
    <w:rsid w:val="00785E66"/>
    <w:rsid w:val="00786808"/>
    <w:rsid w:val="00787041"/>
    <w:rsid w:val="007872CA"/>
    <w:rsid w:val="00790807"/>
    <w:rsid w:val="0079241C"/>
    <w:rsid w:val="0079246D"/>
    <w:rsid w:val="00792470"/>
    <w:rsid w:val="007928FC"/>
    <w:rsid w:val="00792E5A"/>
    <w:rsid w:val="00793552"/>
    <w:rsid w:val="00793612"/>
    <w:rsid w:val="00793845"/>
    <w:rsid w:val="00793BD3"/>
    <w:rsid w:val="00794225"/>
    <w:rsid w:val="00794D73"/>
    <w:rsid w:val="00795AD2"/>
    <w:rsid w:val="00797CC3"/>
    <w:rsid w:val="007A09C7"/>
    <w:rsid w:val="007A0CD2"/>
    <w:rsid w:val="007A0E9D"/>
    <w:rsid w:val="007A1EFD"/>
    <w:rsid w:val="007A2AD0"/>
    <w:rsid w:val="007A4BB3"/>
    <w:rsid w:val="007A51C0"/>
    <w:rsid w:val="007A5ACC"/>
    <w:rsid w:val="007A5D5E"/>
    <w:rsid w:val="007A65D2"/>
    <w:rsid w:val="007A677E"/>
    <w:rsid w:val="007A7933"/>
    <w:rsid w:val="007A7B91"/>
    <w:rsid w:val="007B0AE7"/>
    <w:rsid w:val="007B1548"/>
    <w:rsid w:val="007B18CC"/>
    <w:rsid w:val="007B257A"/>
    <w:rsid w:val="007B35AE"/>
    <w:rsid w:val="007B3F4B"/>
    <w:rsid w:val="007B4153"/>
    <w:rsid w:val="007B5875"/>
    <w:rsid w:val="007B680C"/>
    <w:rsid w:val="007C0CC6"/>
    <w:rsid w:val="007C11DB"/>
    <w:rsid w:val="007C13BA"/>
    <w:rsid w:val="007C18B1"/>
    <w:rsid w:val="007C25FB"/>
    <w:rsid w:val="007C2D4D"/>
    <w:rsid w:val="007C2FAE"/>
    <w:rsid w:val="007C35CF"/>
    <w:rsid w:val="007C4266"/>
    <w:rsid w:val="007C4653"/>
    <w:rsid w:val="007C4E7D"/>
    <w:rsid w:val="007C5184"/>
    <w:rsid w:val="007C63B3"/>
    <w:rsid w:val="007C6AE4"/>
    <w:rsid w:val="007C6BDC"/>
    <w:rsid w:val="007C797D"/>
    <w:rsid w:val="007C7B11"/>
    <w:rsid w:val="007D00D3"/>
    <w:rsid w:val="007D0E02"/>
    <w:rsid w:val="007D1282"/>
    <w:rsid w:val="007D14E2"/>
    <w:rsid w:val="007D28D8"/>
    <w:rsid w:val="007D2B01"/>
    <w:rsid w:val="007D3627"/>
    <w:rsid w:val="007D3E9C"/>
    <w:rsid w:val="007D430C"/>
    <w:rsid w:val="007D5768"/>
    <w:rsid w:val="007D685F"/>
    <w:rsid w:val="007D6E7C"/>
    <w:rsid w:val="007D74CD"/>
    <w:rsid w:val="007E0461"/>
    <w:rsid w:val="007E1D6D"/>
    <w:rsid w:val="007E2297"/>
    <w:rsid w:val="007E24D0"/>
    <w:rsid w:val="007E367B"/>
    <w:rsid w:val="007E3CF6"/>
    <w:rsid w:val="007E4E5E"/>
    <w:rsid w:val="007E5068"/>
    <w:rsid w:val="007E546F"/>
    <w:rsid w:val="007E5493"/>
    <w:rsid w:val="007E562A"/>
    <w:rsid w:val="007E60B6"/>
    <w:rsid w:val="007E6482"/>
    <w:rsid w:val="007E6ED1"/>
    <w:rsid w:val="007E7795"/>
    <w:rsid w:val="007E7E25"/>
    <w:rsid w:val="007F083B"/>
    <w:rsid w:val="007F091D"/>
    <w:rsid w:val="007F1B9E"/>
    <w:rsid w:val="007F2A41"/>
    <w:rsid w:val="007F3B6F"/>
    <w:rsid w:val="007F3C8D"/>
    <w:rsid w:val="007F4223"/>
    <w:rsid w:val="007F5784"/>
    <w:rsid w:val="007F5C0D"/>
    <w:rsid w:val="007F5FDC"/>
    <w:rsid w:val="007F63BC"/>
    <w:rsid w:val="007F6DBF"/>
    <w:rsid w:val="00802194"/>
    <w:rsid w:val="00802997"/>
    <w:rsid w:val="00802F87"/>
    <w:rsid w:val="008043DB"/>
    <w:rsid w:val="0080486C"/>
    <w:rsid w:val="00804ED9"/>
    <w:rsid w:val="00804F9D"/>
    <w:rsid w:val="0080536A"/>
    <w:rsid w:val="0080540D"/>
    <w:rsid w:val="00806188"/>
    <w:rsid w:val="00810B5C"/>
    <w:rsid w:val="00811BE0"/>
    <w:rsid w:val="00811FE5"/>
    <w:rsid w:val="008121E5"/>
    <w:rsid w:val="00812B16"/>
    <w:rsid w:val="00812F18"/>
    <w:rsid w:val="0081312B"/>
    <w:rsid w:val="0081341A"/>
    <w:rsid w:val="0081371B"/>
    <w:rsid w:val="00814B09"/>
    <w:rsid w:val="00815191"/>
    <w:rsid w:val="0081523F"/>
    <w:rsid w:val="008160AD"/>
    <w:rsid w:val="00816B3F"/>
    <w:rsid w:val="00817D86"/>
    <w:rsid w:val="00820788"/>
    <w:rsid w:val="0082102D"/>
    <w:rsid w:val="00821D93"/>
    <w:rsid w:val="008242CB"/>
    <w:rsid w:val="00824ABB"/>
    <w:rsid w:val="00826E5D"/>
    <w:rsid w:val="00827173"/>
    <w:rsid w:val="0082718C"/>
    <w:rsid w:val="00830940"/>
    <w:rsid w:val="00832318"/>
    <w:rsid w:val="008346FF"/>
    <w:rsid w:val="00834848"/>
    <w:rsid w:val="008354C2"/>
    <w:rsid w:val="008355FD"/>
    <w:rsid w:val="00835783"/>
    <w:rsid w:val="00835FB3"/>
    <w:rsid w:val="008368C8"/>
    <w:rsid w:val="00836985"/>
    <w:rsid w:val="00836A9B"/>
    <w:rsid w:val="00837AF0"/>
    <w:rsid w:val="00840587"/>
    <w:rsid w:val="00840626"/>
    <w:rsid w:val="00840644"/>
    <w:rsid w:val="00841E4D"/>
    <w:rsid w:val="00842D5F"/>
    <w:rsid w:val="0084303E"/>
    <w:rsid w:val="0084313D"/>
    <w:rsid w:val="00843751"/>
    <w:rsid w:val="0084378B"/>
    <w:rsid w:val="00843914"/>
    <w:rsid w:val="008439D1"/>
    <w:rsid w:val="00844C64"/>
    <w:rsid w:val="00846445"/>
    <w:rsid w:val="00846488"/>
    <w:rsid w:val="0084659C"/>
    <w:rsid w:val="00847DCE"/>
    <w:rsid w:val="00847F81"/>
    <w:rsid w:val="00850402"/>
    <w:rsid w:val="00850D29"/>
    <w:rsid w:val="00852316"/>
    <w:rsid w:val="008524F1"/>
    <w:rsid w:val="0085363D"/>
    <w:rsid w:val="00853842"/>
    <w:rsid w:val="00853D24"/>
    <w:rsid w:val="00853F78"/>
    <w:rsid w:val="00854251"/>
    <w:rsid w:val="008558F4"/>
    <w:rsid w:val="0085684C"/>
    <w:rsid w:val="00857421"/>
    <w:rsid w:val="00857863"/>
    <w:rsid w:val="008578C6"/>
    <w:rsid w:val="00860132"/>
    <w:rsid w:val="008601E1"/>
    <w:rsid w:val="00860F12"/>
    <w:rsid w:val="00861C3F"/>
    <w:rsid w:val="0086209E"/>
    <w:rsid w:val="0086215C"/>
    <w:rsid w:val="00863C72"/>
    <w:rsid w:val="00864334"/>
    <w:rsid w:val="00864441"/>
    <w:rsid w:val="00865F47"/>
    <w:rsid w:val="008660A4"/>
    <w:rsid w:val="00866338"/>
    <w:rsid w:val="008667AD"/>
    <w:rsid w:val="00866C25"/>
    <w:rsid w:val="00866D23"/>
    <w:rsid w:val="00867013"/>
    <w:rsid w:val="0086724F"/>
    <w:rsid w:val="00867C06"/>
    <w:rsid w:val="00867C6D"/>
    <w:rsid w:val="00870A1D"/>
    <w:rsid w:val="008711A2"/>
    <w:rsid w:val="00871C39"/>
    <w:rsid w:val="00872230"/>
    <w:rsid w:val="008723AF"/>
    <w:rsid w:val="0087252E"/>
    <w:rsid w:val="008727B9"/>
    <w:rsid w:val="00872B1E"/>
    <w:rsid w:val="00873F38"/>
    <w:rsid w:val="00873F9F"/>
    <w:rsid w:val="008754E0"/>
    <w:rsid w:val="00875B40"/>
    <w:rsid w:val="00875B56"/>
    <w:rsid w:val="00875C35"/>
    <w:rsid w:val="0087775B"/>
    <w:rsid w:val="008801D1"/>
    <w:rsid w:val="008805C7"/>
    <w:rsid w:val="00880C66"/>
    <w:rsid w:val="0088171A"/>
    <w:rsid w:val="00881767"/>
    <w:rsid w:val="008825EC"/>
    <w:rsid w:val="008830C0"/>
    <w:rsid w:val="00883109"/>
    <w:rsid w:val="0088418E"/>
    <w:rsid w:val="008844F0"/>
    <w:rsid w:val="00884534"/>
    <w:rsid w:val="00885071"/>
    <w:rsid w:val="00885231"/>
    <w:rsid w:val="00885A70"/>
    <w:rsid w:val="00886C66"/>
    <w:rsid w:val="00886C8D"/>
    <w:rsid w:val="008870B9"/>
    <w:rsid w:val="00891071"/>
    <w:rsid w:val="00891943"/>
    <w:rsid w:val="00891E01"/>
    <w:rsid w:val="00892299"/>
    <w:rsid w:val="008925C4"/>
    <w:rsid w:val="0089382C"/>
    <w:rsid w:val="00893839"/>
    <w:rsid w:val="0089426A"/>
    <w:rsid w:val="00895C00"/>
    <w:rsid w:val="00895D29"/>
    <w:rsid w:val="008961FC"/>
    <w:rsid w:val="0089621B"/>
    <w:rsid w:val="008974CB"/>
    <w:rsid w:val="00897A77"/>
    <w:rsid w:val="008A12F7"/>
    <w:rsid w:val="008A27F9"/>
    <w:rsid w:val="008A301E"/>
    <w:rsid w:val="008A40F1"/>
    <w:rsid w:val="008A47F2"/>
    <w:rsid w:val="008A5C94"/>
    <w:rsid w:val="008A694F"/>
    <w:rsid w:val="008A770A"/>
    <w:rsid w:val="008A79FF"/>
    <w:rsid w:val="008B0202"/>
    <w:rsid w:val="008B0713"/>
    <w:rsid w:val="008B15F1"/>
    <w:rsid w:val="008B1617"/>
    <w:rsid w:val="008B1878"/>
    <w:rsid w:val="008B2277"/>
    <w:rsid w:val="008B3AE0"/>
    <w:rsid w:val="008B3CC8"/>
    <w:rsid w:val="008B3E39"/>
    <w:rsid w:val="008B4B14"/>
    <w:rsid w:val="008B4B69"/>
    <w:rsid w:val="008B623F"/>
    <w:rsid w:val="008B6343"/>
    <w:rsid w:val="008B78AA"/>
    <w:rsid w:val="008C03E7"/>
    <w:rsid w:val="008C1150"/>
    <w:rsid w:val="008C13CD"/>
    <w:rsid w:val="008C1453"/>
    <w:rsid w:val="008C16B3"/>
    <w:rsid w:val="008C26EF"/>
    <w:rsid w:val="008C2920"/>
    <w:rsid w:val="008C4DE3"/>
    <w:rsid w:val="008C53D2"/>
    <w:rsid w:val="008C6124"/>
    <w:rsid w:val="008C6330"/>
    <w:rsid w:val="008C6D17"/>
    <w:rsid w:val="008C723E"/>
    <w:rsid w:val="008C758C"/>
    <w:rsid w:val="008D01BF"/>
    <w:rsid w:val="008D043A"/>
    <w:rsid w:val="008D0636"/>
    <w:rsid w:val="008D1BB3"/>
    <w:rsid w:val="008D3773"/>
    <w:rsid w:val="008D3C35"/>
    <w:rsid w:val="008D4367"/>
    <w:rsid w:val="008D49F5"/>
    <w:rsid w:val="008D4A1B"/>
    <w:rsid w:val="008D5254"/>
    <w:rsid w:val="008D52D2"/>
    <w:rsid w:val="008D53B4"/>
    <w:rsid w:val="008D564E"/>
    <w:rsid w:val="008D6056"/>
    <w:rsid w:val="008D614B"/>
    <w:rsid w:val="008D6E0C"/>
    <w:rsid w:val="008D73ED"/>
    <w:rsid w:val="008E104F"/>
    <w:rsid w:val="008E2501"/>
    <w:rsid w:val="008E37B4"/>
    <w:rsid w:val="008E4163"/>
    <w:rsid w:val="008E46C6"/>
    <w:rsid w:val="008E504C"/>
    <w:rsid w:val="008E5248"/>
    <w:rsid w:val="008E5578"/>
    <w:rsid w:val="008E64CA"/>
    <w:rsid w:val="008E7B03"/>
    <w:rsid w:val="008F263C"/>
    <w:rsid w:val="008F3091"/>
    <w:rsid w:val="008F354D"/>
    <w:rsid w:val="008F3BC9"/>
    <w:rsid w:val="008F3CE6"/>
    <w:rsid w:val="008F3E8F"/>
    <w:rsid w:val="008F4202"/>
    <w:rsid w:val="008F4B84"/>
    <w:rsid w:val="008F52C1"/>
    <w:rsid w:val="008F63EC"/>
    <w:rsid w:val="008F7280"/>
    <w:rsid w:val="0090006A"/>
    <w:rsid w:val="00900919"/>
    <w:rsid w:val="00900D5F"/>
    <w:rsid w:val="00900F16"/>
    <w:rsid w:val="00901F95"/>
    <w:rsid w:val="00903DB1"/>
    <w:rsid w:val="00903E96"/>
    <w:rsid w:val="0090528E"/>
    <w:rsid w:val="00905389"/>
    <w:rsid w:val="0090617F"/>
    <w:rsid w:val="00906957"/>
    <w:rsid w:val="00907FF4"/>
    <w:rsid w:val="00910007"/>
    <w:rsid w:val="00910883"/>
    <w:rsid w:val="009114A7"/>
    <w:rsid w:val="00911722"/>
    <w:rsid w:val="00911728"/>
    <w:rsid w:val="00912724"/>
    <w:rsid w:val="0091316F"/>
    <w:rsid w:val="009137BB"/>
    <w:rsid w:val="00913B05"/>
    <w:rsid w:val="00914027"/>
    <w:rsid w:val="0091438A"/>
    <w:rsid w:val="0091613B"/>
    <w:rsid w:val="00916E9E"/>
    <w:rsid w:val="009177E5"/>
    <w:rsid w:val="00920F8C"/>
    <w:rsid w:val="00924AC6"/>
    <w:rsid w:val="00924FD0"/>
    <w:rsid w:val="00925803"/>
    <w:rsid w:val="00925FD8"/>
    <w:rsid w:val="00926A99"/>
    <w:rsid w:val="00927CB8"/>
    <w:rsid w:val="00927D7E"/>
    <w:rsid w:val="009304DA"/>
    <w:rsid w:val="00931217"/>
    <w:rsid w:val="00931854"/>
    <w:rsid w:val="009321AB"/>
    <w:rsid w:val="00932BC2"/>
    <w:rsid w:val="00933342"/>
    <w:rsid w:val="00933686"/>
    <w:rsid w:val="00934B45"/>
    <w:rsid w:val="00934EE5"/>
    <w:rsid w:val="00935503"/>
    <w:rsid w:val="00935646"/>
    <w:rsid w:val="00936490"/>
    <w:rsid w:val="0093717B"/>
    <w:rsid w:val="009379C8"/>
    <w:rsid w:val="009404DE"/>
    <w:rsid w:val="009409DB"/>
    <w:rsid w:val="00940B72"/>
    <w:rsid w:val="00941129"/>
    <w:rsid w:val="00941A5C"/>
    <w:rsid w:val="00942944"/>
    <w:rsid w:val="009429EB"/>
    <w:rsid w:val="00943017"/>
    <w:rsid w:val="00943066"/>
    <w:rsid w:val="00943E5A"/>
    <w:rsid w:val="009443AA"/>
    <w:rsid w:val="00944574"/>
    <w:rsid w:val="009477C1"/>
    <w:rsid w:val="00947F30"/>
    <w:rsid w:val="00950290"/>
    <w:rsid w:val="009509F0"/>
    <w:rsid w:val="00951165"/>
    <w:rsid w:val="0095153B"/>
    <w:rsid w:val="009522DE"/>
    <w:rsid w:val="00952A45"/>
    <w:rsid w:val="00953AC9"/>
    <w:rsid w:val="00953D3A"/>
    <w:rsid w:val="00953D85"/>
    <w:rsid w:val="009556E0"/>
    <w:rsid w:val="00955A93"/>
    <w:rsid w:val="009560D5"/>
    <w:rsid w:val="0095614E"/>
    <w:rsid w:val="00956D17"/>
    <w:rsid w:val="00956DC8"/>
    <w:rsid w:val="009572E0"/>
    <w:rsid w:val="00957B80"/>
    <w:rsid w:val="009606E0"/>
    <w:rsid w:val="009610A3"/>
    <w:rsid w:val="009615C7"/>
    <w:rsid w:val="00962092"/>
    <w:rsid w:val="00963496"/>
    <w:rsid w:val="009645C5"/>
    <w:rsid w:val="00964AF8"/>
    <w:rsid w:val="00964B2C"/>
    <w:rsid w:val="00964EEC"/>
    <w:rsid w:val="00967930"/>
    <w:rsid w:val="0097050D"/>
    <w:rsid w:val="00970DC1"/>
    <w:rsid w:val="0097106E"/>
    <w:rsid w:val="00971E98"/>
    <w:rsid w:val="00974847"/>
    <w:rsid w:val="00974B92"/>
    <w:rsid w:val="00974D86"/>
    <w:rsid w:val="00975467"/>
    <w:rsid w:val="009759EC"/>
    <w:rsid w:val="00976917"/>
    <w:rsid w:val="00976AE6"/>
    <w:rsid w:val="0097792F"/>
    <w:rsid w:val="009779B1"/>
    <w:rsid w:val="00977ADC"/>
    <w:rsid w:val="0098044B"/>
    <w:rsid w:val="00980935"/>
    <w:rsid w:val="009815B8"/>
    <w:rsid w:val="0098171B"/>
    <w:rsid w:val="00981DB7"/>
    <w:rsid w:val="00983064"/>
    <w:rsid w:val="00983413"/>
    <w:rsid w:val="009836BD"/>
    <w:rsid w:val="00984CD9"/>
    <w:rsid w:val="00984D8B"/>
    <w:rsid w:val="00985EAA"/>
    <w:rsid w:val="00987038"/>
    <w:rsid w:val="00987CF6"/>
    <w:rsid w:val="00990245"/>
    <w:rsid w:val="00990264"/>
    <w:rsid w:val="00990B38"/>
    <w:rsid w:val="00991459"/>
    <w:rsid w:val="009915E6"/>
    <w:rsid w:val="00991AFC"/>
    <w:rsid w:val="00992A3A"/>
    <w:rsid w:val="00992DA6"/>
    <w:rsid w:val="00993789"/>
    <w:rsid w:val="00995676"/>
    <w:rsid w:val="00995A7D"/>
    <w:rsid w:val="00996596"/>
    <w:rsid w:val="00996661"/>
    <w:rsid w:val="00996E3C"/>
    <w:rsid w:val="0099751B"/>
    <w:rsid w:val="009A1166"/>
    <w:rsid w:val="009A1B48"/>
    <w:rsid w:val="009A2CD8"/>
    <w:rsid w:val="009A3309"/>
    <w:rsid w:val="009A3633"/>
    <w:rsid w:val="009A3DD5"/>
    <w:rsid w:val="009A4DA8"/>
    <w:rsid w:val="009A7843"/>
    <w:rsid w:val="009A7C00"/>
    <w:rsid w:val="009B1088"/>
    <w:rsid w:val="009B1AF4"/>
    <w:rsid w:val="009B1F37"/>
    <w:rsid w:val="009B423E"/>
    <w:rsid w:val="009B56AF"/>
    <w:rsid w:val="009B6BB2"/>
    <w:rsid w:val="009B7796"/>
    <w:rsid w:val="009B7998"/>
    <w:rsid w:val="009B7B95"/>
    <w:rsid w:val="009C096C"/>
    <w:rsid w:val="009C0DA9"/>
    <w:rsid w:val="009C14FC"/>
    <w:rsid w:val="009C1952"/>
    <w:rsid w:val="009C1963"/>
    <w:rsid w:val="009C2893"/>
    <w:rsid w:val="009C2C01"/>
    <w:rsid w:val="009C3A06"/>
    <w:rsid w:val="009C3A90"/>
    <w:rsid w:val="009C453E"/>
    <w:rsid w:val="009C5171"/>
    <w:rsid w:val="009D0BFD"/>
    <w:rsid w:val="009D0E0A"/>
    <w:rsid w:val="009D1E41"/>
    <w:rsid w:val="009D2592"/>
    <w:rsid w:val="009D3A30"/>
    <w:rsid w:val="009D54BE"/>
    <w:rsid w:val="009D6B14"/>
    <w:rsid w:val="009D7511"/>
    <w:rsid w:val="009D753F"/>
    <w:rsid w:val="009E0B13"/>
    <w:rsid w:val="009E1D12"/>
    <w:rsid w:val="009E36B2"/>
    <w:rsid w:val="009E39F5"/>
    <w:rsid w:val="009E59DA"/>
    <w:rsid w:val="009E66B5"/>
    <w:rsid w:val="009E6786"/>
    <w:rsid w:val="009E680F"/>
    <w:rsid w:val="009E68A5"/>
    <w:rsid w:val="009E729A"/>
    <w:rsid w:val="009E73B3"/>
    <w:rsid w:val="009F0693"/>
    <w:rsid w:val="009F16D1"/>
    <w:rsid w:val="009F1E14"/>
    <w:rsid w:val="009F1EAF"/>
    <w:rsid w:val="009F21C1"/>
    <w:rsid w:val="009F2938"/>
    <w:rsid w:val="009F29BC"/>
    <w:rsid w:val="009F2CAA"/>
    <w:rsid w:val="009F4BBB"/>
    <w:rsid w:val="009F4C38"/>
    <w:rsid w:val="009F5082"/>
    <w:rsid w:val="009F568B"/>
    <w:rsid w:val="009F5D79"/>
    <w:rsid w:val="009F6309"/>
    <w:rsid w:val="00A005BA"/>
    <w:rsid w:val="00A00710"/>
    <w:rsid w:val="00A00835"/>
    <w:rsid w:val="00A00A44"/>
    <w:rsid w:val="00A00BFA"/>
    <w:rsid w:val="00A019EB"/>
    <w:rsid w:val="00A01D67"/>
    <w:rsid w:val="00A026CE"/>
    <w:rsid w:val="00A03B0A"/>
    <w:rsid w:val="00A04F01"/>
    <w:rsid w:val="00A05B12"/>
    <w:rsid w:val="00A05EBC"/>
    <w:rsid w:val="00A1056F"/>
    <w:rsid w:val="00A107E8"/>
    <w:rsid w:val="00A10BE9"/>
    <w:rsid w:val="00A116C7"/>
    <w:rsid w:val="00A11CB1"/>
    <w:rsid w:val="00A11DFE"/>
    <w:rsid w:val="00A12C2E"/>
    <w:rsid w:val="00A1352C"/>
    <w:rsid w:val="00A13C58"/>
    <w:rsid w:val="00A14075"/>
    <w:rsid w:val="00A1467A"/>
    <w:rsid w:val="00A14B20"/>
    <w:rsid w:val="00A15A76"/>
    <w:rsid w:val="00A15E7D"/>
    <w:rsid w:val="00A16581"/>
    <w:rsid w:val="00A1667E"/>
    <w:rsid w:val="00A169C2"/>
    <w:rsid w:val="00A200D0"/>
    <w:rsid w:val="00A2132C"/>
    <w:rsid w:val="00A230F2"/>
    <w:rsid w:val="00A2353A"/>
    <w:rsid w:val="00A23858"/>
    <w:rsid w:val="00A240D0"/>
    <w:rsid w:val="00A24BBA"/>
    <w:rsid w:val="00A2527F"/>
    <w:rsid w:val="00A2570E"/>
    <w:rsid w:val="00A25F39"/>
    <w:rsid w:val="00A2685A"/>
    <w:rsid w:val="00A26B73"/>
    <w:rsid w:val="00A26EFF"/>
    <w:rsid w:val="00A278AD"/>
    <w:rsid w:val="00A2794A"/>
    <w:rsid w:val="00A30482"/>
    <w:rsid w:val="00A318E5"/>
    <w:rsid w:val="00A32FD9"/>
    <w:rsid w:val="00A337D5"/>
    <w:rsid w:val="00A3455E"/>
    <w:rsid w:val="00A371FF"/>
    <w:rsid w:val="00A40D4E"/>
    <w:rsid w:val="00A410B4"/>
    <w:rsid w:val="00A41958"/>
    <w:rsid w:val="00A42583"/>
    <w:rsid w:val="00A42B88"/>
    <w:rsid w:val="00A4328E"/>
    <w:rsid w:val="00A448F4"/>
    <w:rsid w:val="00A456C1"/>
    <w:rsid w:val="00A461FB"/>
    <w:rsid w:val="00A46A39"/>
    <w:rsid w:val="00A46E4B"/>
    <w:rsid w:val="00A473D3"/>
    <w:rsid w:val="00A47477"/>
    <w:rsid w:val="00A47A2E"/>
    <w:rsid w:val="00A47A9B"/>
    <w:rsid w:val="00A47BD6"/>
    <w:rsid w:val="00A47E16"/>
    <w:rsid w:val="00A50373"/>
    <w:rsid w:val="00A50F70"/>
    <w:rsid w:val="00A5144F"/>
    <w:rsid w:val="00A52205"/>
    <w:rsid w:val="00A539C4"/>
    <w:rsid w:val="00A53AF7"/>
    <w:rsid w:val="00A544A7"/>
    <w:rsid w:val="00A54A35"/>
    <w:rsid w:val="00A55C4C"/>
    <w:rsid w:val="00A565DD"/>
    <w:rsid w:val="00A56C25"/>
    <w:rsid w:val="00A60999"/>
    <w:rsid w:val="00A60A96"/>
    <w:rsid w:val="00A60F46"/>
    <w:rsid w:val="00A6158F"/>
    <w:rsid w:val="00A618FC"/>
    <w:rsid w:val="00A61B19"/>
    <w:rsid w:val="00A622F3"/>
    <w:rsid w:val="00A62493"/>
    <w:rsid w:val="00A6442A"/>
    <w:rsid w:val="00A64A3D"/>
    <w:rsid w:val="00A65AD8"/>
    <w:rsid w:val="00A65B11"/>
    <w:rsid w:val="00A65F3F"/>
    <w:rsid w:val="00A662E5"/>
    <w:rsid w:val="00A66C67"/>
    <w:rsid w:val="00A70033"/>
    <w:rsid w:val="00A724BA"/>
    <w:rsid w:val="00A74365"/>
    <w:rsid w:val="00A754F4"/>
    <w:rsid w:val="00A77871"/>
    <w:rsid w:val="00A778EB"/>
    <w:rsid w:val="00A80C48"/>
    <w:rsid w:val="00A81716"/>
    <w:rsid w:val="00A817C5"/>
    <w:rsid w:val="00A82581"/>
    <w:rsid w:val="00A83003"/>
    <w:rsid w:val="00A83072"/>
    <w:rsid w:val="00A84C99"/>
    <w:rsid w:val="00A85FD7"/>
    <w:rsid w:val="00A8650E"/>
    <w:rsid w:val="00A869B2"/>
    <w:rsid w:val="00A86CBC"/>
    <w:rsid w:val="00A86CFC"/>
    <w:rsid w:val="00A87C3B"/>
    <w:rsid w:val="00A90621"/>
    <w:rsid w:val="00A91083"/>
    <w:rsid w:val="00A91445"/>
    <w:rsid w:val="00A91614"/>
    <w:rsid w:val="00A9177F"/>
    <w:rsid w:val="00A91A58"/>
    <w:rsid w:val="00A929CC"/>
    <w:rsid w:val="00A93D6F"/>
    <w:rsid w:val="00A93DF9"/>
    <w:rsid w:val="00A947F4"/>
    <w:rsid w:val="00A95A0A"/>
    <w:rsid w:val="00A964F4"/>
    <w:rsid w:val="00A97232"/>
    <w:rsid w:val="00AA09C3"/>
    <w:rsid w:val="00AA198C"/>
    <w:rsid w:val="00AA1CB6"/>
    <w:rsid w:val="00AA1D5A"/>
    <w:rsid w:val="00AA2795"/>
    <w:rsid w:val="00AA2876"/>
    <w:rsid w:val="00AA4059"/>
    <w:rsid w:val="00AA41DD"/>
    <w:rsid w:val="00AA5EB3"/>
    <w:rsid w:val="00AB0C8E"/>
    <w:rsid w:val="00AB0FD3"/>
    <w:rsid w:val="00AB106E"/>
    <w:rsid w:val="00AB1419"/>
    <w:rsid w:val="00AB1E54"/>
    <w:rsid w:val="00AB257C"/>
    <w:rsid w:val="00AB25E0"/>
    <w:rsid w:val="00AB2645"/>
    <w:rsid w:val="00AB2C96"/>
    <w:rsid w:val="00AB2D31"/>
    <w:rsid w:val="00AB34C0"/>
    <w:rsid w:val="00AB34F9"/>
    <w:rsid w:val="00AB38D2"/>
    <w:rsid w:val="00AB3D5A"/>
    <w:rsid w:val="00AB4117"/>
    <w:rsid w:val="00AB4D4E"/>
    <w:rsid w:val="00AB4DA8"/>
    <w:rsid w:val="00AB532E"/>
    <w:rsid w:val="00AB7211"/>
    <w:rsid w:val="00AC005A"/>
    <w:rsid w:val="00AC0CFB"/>
    <w:rsid w:val="00AC1E83"/>
    <w:rsid w:val="00AC2CE7"/>
    <w:rsid w:val="00AC4291"/>
    <w:rsid w:val="00AC4765"/>
    <w:rsid w:val="00AC48A0"/>
    <w:rsid w:val="00AC505A"/>
    <w:rsid w:val="00AC5534"/>
    <w:rsid w:val="00AC6F1D"/>
    <w:rsid w:val="00AC715E"/>
    <w:rsid w:val="00AC71C9"/>
    <w:rsid w:val="00AC7B28"/>
    <w:rsid w:val="00AC7CBE"/>
    <w:rsid w:val="00AC7E3C"/>
    <w:rsid w:val="00AD1D22"/>
    <w:rsid w:val="00AD1FC8"/>
    <w:rsid w:val="00AD2728"/>
    <w:rsid w:val="00AD2EC6"/>
    <w:rsid w:val="00AD3A93"/>
    <w:rsid w:val="00AD4797"/>
    <w:rsid w:val="00AD674A"/>
    <w:rsid w:val="00AD6BD9"/>
    <w:rsid w:val="00AD6E9A"/>
    <w:rsid w:val="00AD6FC8"/>
    <w:rsid w:val="00AD7429"/>
    <w:rsid w:val="00AE1064"/>
    <w:rsid w:val="00AE1096"/>
    <w:rsid w:val="00AE4659"/>
    <w:rsid w:val="00AE4690"/>
    <w:rsid w:val="00AE4A51"/>
    <w:rsid w:val="00AE5A48"/>
    <w:rsid w:val="00AE6787"/>
    <w:rsid w:val="00AE6D18"/>
    <w:rsid w:val="00AE6FE1"/>
    <w:rsid w:val="00AF0376"/>
    <w:rsid w:val="00AF1548"/>
    <w:rsid w:val="00AF2221"/>
    <w:rsid w:val="00AF2917"/>
    <w:rsid w:val="00AF2C32"/>
    <w:rsid w:val="00AF3899"/>
    <w:rsid w:val="00AF48FB"/>
    <w:rsid w:val="00AF4B93"/>
    <w:rsid w:val="00AF5528"/>
    <w:rsid w:val="00AF62DC"/>
    <w:rsid w:val="00AF6561"/>
    <w:rsid w:val="00AF6AB9"/>
    <w:rsid w:val="00B001F3"/>
    <w:rsid w:val="00B00BA0"/>
    <w:rsid w:val="00B00CF1"/>
    <w:rsid w:val="00B01BB6"/>
    <w:rsid w:val="00B0231C"/>
    <w:rsid w:val="00B0303C"/>
    <w:rsid w:val="00B03932"/>
    <w:rsid w:val="00B03D51"/>
    <w:rsid w:val="00B04791"/>
    <w:rsid w:val="00B0581D"/>
    <w:rsid w:val="00B05C37"/>
    <w:rsid w:val="00B06417"/>
    <w:rsid w:val="00B064B2"/>
    <w:rsid w:val="00B06C87"/>
    <w:rsid w:val="00B06F4E"/>
    <w:rsid w:val="00B07322"/>
    <w:rsid w:val="00B109FE"/>
    <w:rsid w:val="00B10A3B"/>
    <w:rsid w:val="00B11BEA"/>
    <w:rsid w:val="00B130FE"/>
    <w:rsid w:val="00B13139"/>
    <w:rsid w:val="00B1373C"/>
    <w:rsid w:val="00B140EA"/>
    <w:rsid w:val="00B1494F"/>
    <w:rsid w:val="00B1555D"/>
    <w:rsid w:val="00B2102D"/>
    <w:rsid w:val="00B21885"/>
    <w:rsid w:val="00B218A5"/>
    <w:rsid w:val="00B21F64"/>
    <w:rsid w:val="00B22893"/>
    <w:rsid w:val="00B23386"/>
    <w:rsid w:val="00B234FF"/>
    <w:rsid w:val="00B2382B"/>
    <w:rsid w:val="00B23A86"/>
    <w:rsid w:val="00B23E18"/>
    <w:rsid w:val="00B24DA4"/>
    <w:rsid w:val="00B259D8"/>
    <w:rsid w:val="00B26C64"/>
    <w:rsid w:val="00B2739D"/>
    <w:rsid w:val="00B27664"/>
    <w:rsid w:val="00B27D40"/>
    <w:rsid w:val="00B30328"/>
    <w:rsid w:val="00B30932"/>
    <w:rsid w:val="00B30C30"/>
    <w:rsid w:val="00B31586"/>
    <w:rsid w:val="00B31BF6"/>
    <w:rsid w:val="00B32921"/>
    <w:rsid w:val="00B342F5"/>
    <w:rsid w:val="00B359AC"/>
    <w:rsid w:val="00B36603"/>
    <w:rsid w:val="00B3731C"/>
    <w:rsid w:val="00B40A2B"/>
    <w:rsid w:val="00B40B96"/>
    <w:rsid w:val="00B412DF"/>
    <w:rsid w:val="00B41588"/>
    <w:rsid w:val="00B42ECB"/>
    <w:rsid w:val="00B43CFB"/>
    <w:rsid w:val="00B43D7F"/>
    <w:rsid w:val="00B44E28"/>
    <w:rsid w:val="00B45302"/>
    <w:rsid w:val="00B45557"/>
    <w:rsid w:val="00B45EBA"/>
    <w:rsid w:val="00B4777A"/>
    <w:rsid w:val="00B47CC6"/>
    <w:rsid w:val="00B50586"/>
    <w:rsid w:val="00B50C16"/>
    <w:rsid w:val="00B52108"/>
    <w:rsid w:val="00B523DC"/>
    <w:rsid w:val="00B5268E"/>
    <w:rsid w:val="00B52845"/>
    <w:rsid w:val="00B528C9"/>
    <w:rsid w:val="00B5490C"/>
    <w:rsid w:val="00B54B4F"/>
    <w:rsid w:val="00B5579F"/>
    <w:rsid w:val="00B5594A"/>
    <w:rsid w:val="00B569A6"/>
    <w:rsid w:val="00B577B2"/>
    <w:rsid w:val="00B578FC"/>
    <w:rsid w:val="00B57DBB"/>
    <w:rsid w:val="00B601BA"/>
    <w:rsid w:val="00B6083B"/>
    <w:rsid w:val="00B60DB5"/>
    <w:rsid w:val="00B611BE"/>
    <w:rsid w:val="00B61B0F"/>
    <w:rsid w:val="00B62380"/>
    <w:rsid w:val="00B62416"/>
    <w:rsid w:val="00B6285E"/>
    <w:rsid w:val="00B63882"/>
    <w:rsid w:val="00B63C65"/>
    <w:rsid w:val="00B63DA8"/>
    <w:rsid w:val="00B642A3"/>
    <w:rsid w:val="00B64C39"/>
    <w:rsid w:val="00B65B7E"/>
    <w:rsid w:val="00B710A9"/>
    <w:rsid w:val="00B713E9"/>
    <w:rsid w:val="00B71A3B"/>
    <w:rsid w:val="00B71E23"/>
    <w:rsid w:val="00B723D7"/>
    <w:rsid w:val="00B72E8D"/>
    <w:rsid w:val="00B73BCB"/>
    <w:rsid w:val="00B74B7C"/>
    <w:rsid w:val="00B752B1"/>
    <w:rsid w:val="00B7583F"/>
    <w:rsid w:val="00B75B81"/>
    <w:rsid w:val="00B77D32"/>
    <w:rsid w:val="00B80965"/>
    <w:rsid w:val="00B815EA"/>
    <w:rsid w:val="00B822E7"/>
    <w:rsid w:val="00B825A6"/>
    <w:rsid w:val="00B84D6B"/>
    <w:rsid w:val="00B90AEF"/>
    <w:rsid w:val="00B90E6F"/>
    <w:rsid w:val="00B9366B"/>
    <w:rsid w:val="00B93926"/>
    <w:rsid w:val="00B93C63"/>
    <w:rsid w:val="00B946FF"/>
    <w:rsid w:val="00B947F9"/>
    <w:rsid w:val="00B94D87"/>
    <w:rsid w:val="00B95021"/>
    <w:rsid w:val="00B9549E"/>
    <w:rsid w:val="00B957BC"/>
    <w:rsid w:val="00B957F6"/>
    <w:rsid w:val="00B95F9F"/>
    <w:rsid w:val="00B96F26"/>
    <w:rsid w:val="00B96FAF"/>
    <w:rsid w:val="00B971C4"/>
    <w:rsid w:val="00B9799D"/>
    <w:rsid w:val="00BA0AAC"/>
    <w:rsid w:val="00BA12BF"/>
    <w:rsid w:val="00BA193F"/>
    <w:rsid w:val="00BA1B19"/>
    <w:rsid w:val="00BA2324"/>
    <w:rsid w:val="00BA2342"/>
    <w:rsid w:val="00BA2AA3"/>
    <w:rsid w:val="00BA2F4B"/>
    <w:rsid w:val="00BA2FB4"/>
    <w:rsid w:val="00BA3F10"/>
    <w:rsid w:val="00BA4435"/>
    <w:rsid w:val="00BA448F"/>
    <w:rsid w:val="00BA48C9"/>
    <w:rsid w:val="00BA4FB2"/>
    <w:rsid w:val="00BA5397"/>
    <w:rsid w:val="00BA6B91"/>
    <w:rsid w:val="00BA750F"/>
    <w:rsid w:val="00BA7B33"/>
    <w:rsid w:val="00BB0354"/>
    <w:rsid w:val="00BB11FE"/>
    <w:rsid w:val="00BB147E"/>
    <w:rsid w:val="00BB17B7"/>
    <w:rsid w:val="00BB201A"/>
    <w:rsid w:val="00BB21BB"/>
    <w:rsid w:val="00BB23ED"/>
    <w:rsid w:val="00BB2847"/>
    <w:rsid w:val="00BB30B7"/>
    <w:rsid w:val="00BB329D"/>
    <w:rsid w:val="00BB37A6"/>
    <w:rsid w:val="00BB3B8C"/>
    <w:rsid w:val="00BB4888"/>
    <w:rsid w:val="00BB5562"/>
    <w:rsid w:val="00BB5D87"/>
    <w:rsid w:val="00BC0045"/>
    <w:rsid w:val="00BC021E"/>
    <w:rsid w:val="00BC0F83"/>
    <w:rsid w:val="00BC2384"/>
    <w:rsid w:val="00BC24B7"/>
    <w:rsid w:val="00BC2CDC"/>
    <w:rsid w:val="00BC2FA0"/>
    <w:rsid w:val="00BC36C1"/>
    <w:rsid w:val="00BC5695"/>
    <w:rsid w:val="00BC6B51"/>
    <w:rsid w:val="00BC6CEA"/>
    <w:rsid w:val="00BC7431"/>
    <w:rsid w:val="00BC7F56"/>
    <w:rsid w:val="00BD14F4"/>
    <w:rsid w:val="00BD1910"/>
    <w:rsid w:val="00BD1B0C"/>
    <w:rsid w:val="00BD413D"/>
    <w:rsid w:val="00BD4B23"/>
    <w:rsid w:val="00BD5FF5"/>
    <w:rsid w:val="00BD6187"/>
    <w:rsid w:val="00BD61C0"/>
    <w:rsid w:val="00BD6999"/>
    <w:rsid w:val="00BD710F"/>
    <w:rsid w:val="00BD7563"/>
    <w:rsid w:val="00BD7595"/>
    <w:rsid w:val="00BD7847"/>
    <w:rsid w:val="00BE0900"/>
    <w:rsid w:val="00BE09C3"/>
    <w:rsid w:val="00BE4546"/>
    <w:rsid w:val="00BE4983"/>
    <w:rsid w:val="00BE58C8"/>
    <w:rsid w:val="00BE5C7D"/>
    <w:rsid w:val="00BE5F10"/>
    <w:rsid w:val="00BE6484"/>
    <w:rsid w:val="00BE684F"/>
    <w:rsid w:val="00BE70EB"/>
    <w:rsid w:val="00BE76B8"/>
    <w:rsid w:val="00BE7F7F"/>
    <w:rsid w:val="00BF014B"/>
    <w:rsid w:val="00BF0238"/>
    <w:rsid w:val="00BF114B"/>
    <w:rsid w:val="00BF198F"/>
    <w:rsid w:val="00BF23D4"/>
    <w:rsid w:val="00BF25A2"/>
    <w:rsid w:val="00BF2A02"/>
    <w:rsid w:val="00BF2CC7"/>
    <w:rsid w:val="00BF2DAB"/>
    <w:rsid w:val="00BF3576"/>
    <w:rsid w:val="00BF39F0"/>
    <w:rsid w:val="00C00F6E"/>
    <w:rsid w:val="00C02626"/>
    <w:rsid w:val="00C02F5C"/>
    <w:rsid w:val="00C03BDB"/>
    <w:rsid w:val="00C03EF3"/>
    <w:rsid w:val="00C040EE"/>
    <w:rsid w:val="00C0443A"/>
    <w:rsid w:val="00C06D87"/>
    <w:rsid w:val="00C07929"/>
    <w:rsid w:val="00C101B2"/>
    <w:rsid w:val="00C136B4"/>
    <w:rsid w:val="00C14B7D"/>
    <w:rsid w:val="00C1525F"/>
    <w:rsid w:val="00C15E94"/>
    <w:rsid w:val="00C1605F"/>
    <w:rsid w:val="00C16E72"/>
    <w:rsid w:val="00C20206"/>
    <w:rsid w:val="00C208BA"/>
    <w:rsid w:val="00C20A09"/>
    <w:rsid w:val="00C219FF"/>
    <w:rsid w:val="00C21C31"/>
    <w:rsid w:val="00C22545"/>
    <w:rsid w:val="00C23A44"/>
    <w:rsid w:val="00C24445"/>
    <w:rsid w:val="00C24AA0"/>
    <w:rsid w:val="00C25A18"/>
    <w:rsid w:val="00C264FC"/>
    <w:rsid w:val="00C267B9"/>
    <w:rsid w:val="00C27383"/>
    <w:rsid w:val="00C27E6E"/>
    <w:rsid w:val="00C3067B"/>
    <w:rsid w:val="00C308AC"/>
    <w:rsid w:val="00C310DD"/>
    <w:rsid w:val="00C3250A"/>
    <w:rsid w:val="00C32CDB"/>
    <w:rsid w:val="00C335C9"/>
    <w:rsid w:val="00C33AFD"/>
    <w:rsid w:val="00C33B78"/>
    <w:rsid w:val="00C33F54"/>
    <w:rsid w:val="00C3561B"/>
    <w:rsid w:val="00C36347"/>
    <w:rsid w:val="00C364B3"/>
    <w:rsid w:val="00C364F1"/>
    <w:rsid w:val="00C3659D"/>
    <w:rsid w:val="00C3662D"/>
    <w:rsid w:val="00C36B5D"/>
    <w:rsid w:val="00C406DE"/>
    <w:rsid w:val="00C408ED"/>
    <w:rsid w:val="00C415A4"/>
    <w:rsid w:val="00C41A48"/>
    <w:rsid w:val="00C42F19"/>
    <w:rsid w:val="00C43009"/>
    <w:rsid w:val="00C43371"/>
    <w:rsid w:val="00C43927"/>
    <w:rsid w:val="00C43DC9"/>
    <w:rsid w:val="00C43FA7"/>
    <w:rsid w:val="00C45CCC"/>
    <w:rsid w:val="00C460D4"/>
    <w:rsid w:val="00C46A33"/>
    <w:rsid w:val="00C516DF"/>
    <w:rsid w:val="00C51769"/>
    <w:rsid w:val="00C52171"/>
    <w:rsid w:val="00C536C4"/>
    <w:rsid w:val="00C541E3"/>
    <w:rsid w:val="00C54295"/>
    <w:rsid w:val="00C55904"/>
    <w:rsid w:val="00C55992"/>
    <w:rsid w:val="00C55C68"/>
    <w:rsid w:val="00C572F6"/>
    <w:rsid w:val="00C574A5"/>
    <w:rsid w:val="00C5780E"/>
    <w:rsid w:val="00C57C4E"/>
    <w:rsid w:val="00C57CEF"/>
    <w:rsid w:val="00C57E97"/>
    <w:rsid w:val="00C60036"/>
    <w:rsid w:val="00C606BA"/>
    <w:rsid w:val="00C606FB"/>
    <w:rsid w:val="00C62413"/>
    <w:rsid w:val="00C62768"/>
    <w:rsid w:val="00C62C89"/>
    <w:rsid w:val="00C634E5"/>
    <w:rsid w:val="00C63BFC"/>
    <w:rsid w:val="00C645E9"/>
    <w:rsid w:val="00C649E5"/>
    <w:rsid w:val="00C6593D"/>
    <w:rsid w:val="00C65FF7"/>
    <w:rsid w:val="00C663E1"/>
    <w:rsid w:val="00C66A9B"/>
    <w:rsid w:val="00C6764E"/>
    <w:rsid w:val="00C67705"/>
    <w:rsid w:val="00C7078D"/>
    <w:rsid w:val="00C70F19"/>
    <w:rsid w:val="00C7152C"/>
    <w:rsid w:val="00C718FF"/>
    <w:rsid w:val="00C72BD7"/>
    <w:rsid w:val="00C737B8"/>
    <w:rsid w:val="00C7397D"/>
    <w:rsid w:val="00C74797"/>
    <w:rsid w:val="00C75978"/>
    <w:rsid w:val="00C7598B"/>
    <w:rsid w:val="00C762F6"/>
    <w:rsid w:val="00C76414"/>
    <w:rsid w:val="00C772BA"/>
    <w:rsid w:val="00C77875"/>
    <w:rsid w:val="00C77947"/>
    <w:rsid w:val="00C77B3F"/>
    <w:rsid w:val="00C805A0"/>
    <w:rsid w:val="00C829AA"/>
    <w:rsid w:val="00C82DF0"/>
    <w:rsid w:val="00C82E31"/>
    <w:rsid w:val="00C834E3"/>
    <w:rsid w:val="00C84396"/>
    <w:rsid w:val="00C84A48"/>
    <w:rsid w:val="00C84EEE"/>
    <w:rsid w:val="00C851DC"/>
    <w:rsid w:val="00C86BF2"/>
    <w:rsid w:val="00C915E6"/>
    <w:rsid w:val="00C91AB4"/>
    <w:rsid w:val="00C93B42"/>
    <w:rsid w:val="00C9486A"/>
    <w:rsid w:val="00C94B6B"/>
    <w:rsid w:val="00C96572"/>
    <w:rsid w:val="00C96ED0"/>
    <w:rsid w:val="00C96F57"/>
    <w:rsid w:val="00C9770E"/>
    <w:rsid w:val="00C977CA"/>
    <w:rsid w:val="00CA0FE2"/>
    <w:rsid w:val="00CA14A9"/>
    <w:rsid w:val="00CA170F"/>
    <w:rsid w:val="00CA1D15"/>
    <w:rsid w:val="00CA2563"/>
    <w:rsid w:val="00CA2917"/>
    <w:rsid w:val="00CA2C5B"/>
    <w:rsid w:val="00CA2D2C"/>
    <w:rsid w:val="00CA4143"/>
    <w:rsid w:val="00CA4647"/>
    <w:rsid w:val="00CA5F84"/>
    <w:rsid w:val="00CA7479"/>
    <w:rsid w:val="00CA7818"/>
    <w:rsid w:val="00CB0A2F"/>
    <w:rsid w:val="00CB0ABA"/>
    <w:rsid w:val="00CB0DD0"/>
    <w:rsid w:val="00CB0DF1"/>
    <w:rsid w:val="00CB0E80"/>
    <w:rsid w:val="00CB1156"/>
    <w:rsid w:val="00CB1715"/>
    <w:rsid w:val="00CB171F"/>
    <w:rsid w:val="00CB19A0"/>
    <w:rsid w:val="00CB237D"/>
    <w:rsid w:val="00CB39EC"/>
    <w:rsid w:val="00CB419B"/>
    <w:rsid w:val="00CB4337"/>
    <w:rsid w:val="00CB4B48"/>
    <w:rsid w:val="00CB4CCD"/>
    <w:rsid w:val="00CB5395"/>
    <w:rsid w:val="00CB55DE"/>
    <w:rsid w:val="00CB6191"/>
    <w:rsid w:val="00CB6C5D"/>
    <w:rsid w:val="00CC1208"/>
    <w:rsid w:val="00CC174C"/>
    <w:rsid w:val="00CC1A33"/>
    <w:rsid w:val="00CC1B8B"/>
    <w:rsid w:val="00CC1F3B"/>
    <w:rsid w:val="00CC289B"/>
    <w:rsid w:val="00CC2F93"/>
    <w:rsid w:val="00CC3203"/>
    <w:rsid w:val="00CC4560"/>
    <w:rsid w:val="00CC595A"/>
    <w:rsid w:val="00CC6400"/>
    <w:rsid w:val="00CC64B4"/>
    <w:rsid w:val="00CC6EDA"/>
    <w:rsid w:val="00CC7909"/>
    <w:rsid w:val="00CD01B7"/>
    <w:rsid w:val="00CD11AF"/>
    <w:rsid w:val="00CD11FE"/>
    <w:rsid w:val="00CD16F2"/>
    <w:rsid w:val="00CD480A"/>
    <w:rsid w:val="00CD4A17"/>
    <w:rsid w:val="00CD5260"/>
    <w:rsid w:val="00CD5596"/>
    <w:rsid w:val="00CD5D92"/>
    <w:rsid w:val="00CD5F1E"/>
    <w:rsid w:val="00CD6109"/>
    <w:rsid w:val="00CD729B"/>
    <w:rsid w:val="00CD72A9"/>
    <w:rsid w:val="00CD75C2"/>
    <w:rsid w:val="00CD78EE"/>
    <w:rsid w:val="00CD7AB6"/>
    <w:rsid w:val="00CE0246"/>
    <w:rsid w:val="00CE045D"/>
    <w:rsid w:val="00CE12C2"/>
    <w:rsid w:val="00CE175A"/>
    <w:rsid w:val="00CE2AD6"/>
    <w:rsid w:val="00CE2D3E"/>
    <w:rsid w:val="00CE35A3"/>
    <w:rsid w:val="00CE3C0F"/>
    <w:rsid w:val="00CE3D9C"/>
    <w:rsid w:val="00CE5622"/>
    <w:rsid w:val="00CE5833"/>
    <w:rsid w:val="00CE75F4"/>
    <w:rsid w:val="00CE7CBA"/>
    <w:rsid w:val="00CE7E69"/>
    <w:rsid w:val="00CF10C0"/>
    <w:rsid w:val="00CF1F62"/>
    <w:rsid w:val="00CF21B8"/>
    <w:rsid w:val="00CF2283"/>
    <w:rsid w:val="00CF3776"/>
    <w:rsid w:val="00CF405E"/>
    <w:rsid w:val="00CF46D6"/>
    <w:rsid w:val="00CF48AA"/>
    <w:rsid w:val="00CF490E"/>
    <w:rsid w:val="00CF4AC4"/>
    <w:rsid w:val="00CF4B23"/>
    <w:rsid w:val="00CF5236"/>
    <w:rsid w:val="00CF62DC"/>
    <w:rsid w:val="00CF7C1B"/>
    <w:rsid w:val="00CF7C47"/>
    <w:rsid w:val="00CF7FC4"/>
    <w:rsid w:val="00D00001"/>
    <w:rsid w:val="00D00105"/>
    <w:rsid w:val="00D0010B"/>
    <w:rsid w:val="00D00867"/>
    <w:rsid w:val="00D00C2A"/>
    <w:rsid w:val="00D013FC"/>
    <w:rsid w:val="00D0158B"/>
    <w:rsid w:val="00D01B87"/>
    <w:rsid w:val="00D021CC"/>
    <w:rsid w:val="00D02483"/>
    <w:rsid w:val="00D04F66"/>
    <w:rsid w:val="00D0561C"/>
    <w:rsid w:val="00D05EF7"/>
    <w:rsid w:val="00D065B3"/>
    <w:rsid w:val="00D0670C"/>
    <w:rsid w:val="00D06735"/>
    <w:rsid w:val="00D07151"/>
    <w:rsid w:val="00D07A85"/>
    <w:rsid w:val="00D10DA6"/>
    <w:rsid w:val="00D12042"/>
    <w:rsid w:val="00D129A4"/>
    <w:rsid w:val="00D12C47"/>
    <w:rsid w:val="00D1304B"/>
    <w:rsid w:val="00D14D79"/>
    <w:rsid w:val="00D14EC4"/>
    <w:rsid w:val="00D15030"/>
    <w:rsid w:val="00D15E1A"/>
    <w:rsid w:val="00D1625C"/>
    <w:rsid w:val="00D16458"/>
    <w:rsid w:val="00D16EC5"/>
    <w:rsid w:val="00D17967"/>
    <w:rsid w:val="00D2049E"/>
    <w:rsid w:val="00D2073E"/>
    <w:rsid w:val="00D209BB"/>
    <w:rsid w:val="00D20C56"/>
    <w:rsid w:val="00D2248E"/>
    <w:rsid w:val="00D2434A"/>
    <w:rsid w:val="00D24E5A"/>
    <w:rsid w:val="00D27933"/>
    <w:rsid w:val="00D27C07"/>
    <w:rsid w:val="00D312E9"/>
    <w:rsid w:val="00D31A7D"/>
    <w:rsid w:val="00D31ACB"/>
    <w:rsid w:val="00D31D46"/>
    <w:rsid w:val="00D32B53"/>
    <w:rsid w:val="00D32F2C"/>
    <w:rsid w:val="00D33815"/>
    <w:rsid w:val="00D33902"/>
    <w:rsid w:val="00D33B06"/>
    <w:rsid w:val="00D33F76"/>
    <w:rsid w:val="00D342AE"/>
    <w:rsid w:val="00D36DB8"/>
    <w:rsid w:val="00D4135B"/>
    <w:rsid w:val="00D413C0"/>
    <w:rsid w:val="00D415B5"/>
    <w:rsid w:val="00D42AC5"/>
    <w:rsid w:val="00D445DF"/>
    <w:rsid w:val="00D44929"/>
    <w:rsid w:val="00D44952"/>
    <w:rsid w:val="00D450CA"/>
    <w:rsid w:val="00D4532B"/>
    <w:rsid w:val="00D45830"/>
    <w:rsid w:val="00D45BDB"/>
    <w:rsid w:val="00D46093"/>
    <w:rsid w:val="00D46715"/>
    <w:rsid w:val="00D46E0F"/>
    <w:rsid w:val="00D47119"/>
    <w:rsid w:val="00D50231"/>
    <w:rsid w:val="00D502D2"/>
    <w:rsid w:val="00D51845"/>
    <w:rsid w:val="00D52C97"/>
    <w:rsid w:val="00D5363E"/>
    <w:rsid w:val="00D54A5F"/>
    <w:rsid w:val="00D54B70"/>
    <w:rsid w:val="00D555A6"/>
    <w:rsid w:val="00D56BC0"/>
    <w:rsid w:val="00D56D70"/>
    <w:rsid w:val="00D57A15"/>
    <w:rsid w:val="00D6012D"/>
    <w:rsid w:val="00D608AF"/>
    <w:rsid w:val="00D61564"/>
    <w:rsid w:val="00D6314F"/>
    <w:rsid w:val="00D634E2"/>
    <w:rsid w:val="00D63666"/>
    <w:rsid w:val="00D636DB"/>
    <w:rsid w:val="00D6396B"/>
    <w:rsid w:val="00D64447"/>
    <w:rsid w:val="00D64DA2"/>
    <w:rsid w:val="00D650E2"/>
    <w:rsid w:val="00D6517B"/>
    <w:rsid w:val="00D65322"/>
    <w:rsid w:val="00D65F4E"/>
    <w:rsid w:val="00D661F8"/>
    <w:rsid w:val="00D67CF3"/>
    <w:rsid w:val="00D70AA0"/>
    <w:rsid w:val="00D70E68"/>
    <w:rsid w:val="00D7156F"/>
    <w:rsid w:val="00D7177F"/>
    <w:rsid w:val="00D721FF"/>
    <w:rsid w:val="00D7273C"/>
    <w:rsid w:val="00D72FFB"/>
    <w:rsid w:val="00D735D3"/>
    <w:rsid w:val="00D73789"/>
    <w:rsid w:val="00D73A10"/>
    <w:rsid w:val="00D7485B"/>
    <w:rsid w:val="00D749B6"/>
    <w:rsid w:val="00D76065"/>
    <w:rsid w:val="00D77CC5"/>
    <w:rsid w:val="00D8022C"/>
    <w:rsid w:val="00D809FC"/>
    <w:rsid w:val="00D812CC"/>
    <w:rsid w:val="00D814C3"/>
    <w:rsid w:val="00D81E2B"/>
    <w:rsid w:val="00D82C06"/>
    <w:rsid w:val="00D82CC8"/>
    <w:rsid w:val="00D82E3F"/>
    <w:rsid w:val="00D834D3"/>
    <w:rsid w:val="00D83DB1"/>
    <w:rsid w:val="00D842ED"/>
    <w:rsid w:val="00D852BB"/>
    <w:rsid w:val="00D85C27"/>
    <w:rsid w:val="00D86E79"/>
    <w:rsid w:val="00D87568"/>
    <w:rsid w:val="00D87AF6"/>
    <w:rsid w:val="00D9071D"/>
    <w:rsid w:val="00D9077F"/>
    <w:rsid w:val="00D90A95"/>
    <w:rsid w:val="00D90E7D"/>
    <w:rsid w:val="00D91182"/>
    <w:rsid w:val="00D91240"/>
    <w:rsid w:val="00D913B2"/>
    <w:rsid w:val="00D9268F"/>
    <w:rsid w:val="00D92757"/>
    <w:rsid w:val="00D9296C"/>
    <w:rsid w:val="00D92D68"/>
    <w:rsid w:val="00D9447F"/>
    <w:rsid w:val="00D95278"/>
    <w:rsid w:val="00D96D4E"/>
    <w:rsid w:val="00D975A7"/>
    <w:rsid w:val="00D97912"/>
    <w:rsid w:val="00DA10ED"/>
    <w:rsid w:val="00DA274F"/>
    <w:rsid w:val="00DA31F7"/>
    <w:rsid w:val="00DA33A0"/>
    <w:rsid w:val="00DA3C07"/>
    <w:rsid w:val="00DA4C03"/>
    <w:rsid w:val="00DA5849"/>
    <w:rsid w:val="00DA5D6E"/>
    <w:rsid w:val="00DA7233"/>
    <w:rsid w:val="00DA7F87"/>
    <w:rsid w:val="00DB0797"/>
    <w:rsid w:val="00DB08B4"/>
    <w:rsid w:val="00DB0E62"/>
    <w:rsid w:val="00DB175B"/>
    <w:rsid w:val="00DB1B1A"/>
    <w:rsid w:val="00DB1EA1"/>
    <w:rsid w:val="00DB34F1"/>
    <w:rsid w:val="00DB3DBA"/>
    <w:rsid w:val="00DB4D6D"/>
    <w:rsid w:val="00DB611F"/>
    <w:rsid w:val="00DB61F5"/>
    <w:rsid w:val="00DB6F9C"/>
    <w:rsid w:val="00DC0C2E"/>
    <w:rsid w:val="00DC1558"/>
    <w:rsid w:val="00DC17D3"/>
    <w:rsid w:val="00DC1EBD"/>
    <w:rsid w:val="00DC2A16"/>
    <w:rsid w:val="00DC34CB"/>
    <w:rsid w:val="00DC3CF5"/>
    <w:rsid w:val="00DC49C0"/>
    <w:rsid w:val="00DC4ED0"/>
    <w:rsid w:val="00DC51E3"/>
    <w:rsid w:val="00DC6C6B"/>
    <w:rsid w:val="00DC7DFB"/>
    <w:rsid w:val="00DD0E1C"/>
    <w:rsid w:val="00DD15B2"/>
    <w:rsid w:val="00DD178C"/>
    <w:rsid w:val="00DD1F85"/>
    <w:rsid w:val="00DD2993"/>
    <w:rsid w:val="00DD3209"/>
    <w:rsid w:val="00DD4446"/>
    <w:rsid w:val="00DD4C76"/>
    <w:rsid w:val="00DD4D71"/>
    <w:rsid w:val="00DD579B"/>
    <w:rsid w:val="00DD592A"/>
    <w:rsid w:val="00DD5D14"/>
    <w:rsid w:val="00DD6DBC"/>
    <w:rsid w:val="00DD6F6E"/>
    <w:rsid w:val="00DE0CC4"/>
    <w:rsid w:val="00DE1689"/>
    <w:rsid w:val="00DE172E"/>
    <w:rsid w:val="00DE1E3F"/>
    <w:rsid w:val="00DE1F81"/>
    <w:rsid w:val="00DE2592"/>
    <w:rsid w:val="00DE2B0E"/>
    <w:rsid w:val="00DE2D39"/>
    <w:rsid w:val="00DE50DA"/>
    <w:rsid w:val="00DE5E79"/>
    <w:rsid w:val="00DF0228"/>
    <w:rsid w:val="00DF178B"/>
    <w:rsid w:val="00DF1CCC"/>
    <w:rsid w:val="00DF1FBA"/>
    <w:rsid w:val="00DF25A5"/>
    <w:rsid w:val="00DF28B4"/>
    <w:rsid w:val="00DF29C2"/>
    <w:rsid w:val="00DF31F0"/>
    <w:rsid w:val="00DF3630"/>
    <w:rsid w:val="00DF3DBC"/>
    <w:rsid w:val="00DF4067"/>
    <w:rsid w:val="00DF4B0C"/>
    <w:rsid w:val="00DF5217"/>
    <w:rsid w:val="00DF5377"/>
    <w:rsid w:val="00DF6037"/>
    <w:rsid w:val="00DF6C06"/>
    <w:rsid w:val="00DF717C"/>
    <w:rsid w:val="00DF76EC"/>
    <w:rsid w:val="00E00516"/>
    <w:rsid w:val="00E00D0B"/>
    <w:rsid w:val="00E0112D"/>
    <w:rsid w:val="00E03134"/>
    <w:rsid w:val="00E032DD"/>
    <w:rsid w:val="00E047B0"/>
    <w:rsid w:val="00E04CF6"/>
    <w:rsid w:val="00E0503B"/>
    <w:rsid w:val="00E05CB0"/>
    <w:rsid w:val="00E064AD"/>
    <w:rsid w:val="00E06B71"/>
    <w:rsid w:val="00E070C7"/>
    <w:rsid w:val="00E074DC"/>
    <w:rsid w:val="00E1006E"/>
    <w:rsid w:val="00E100EF"/>
    <w:rsid w:val="00E10453"/>
    <w:rsid w:val="00E10D93"/>
    <w:rsid w:val="00E10FB5"/>
    <w:rsid w:val="00E1103F"/>
    <w:rsid w:val="00E1171A"/>
    <w:rsid w:val="00E12375"/>
    <w:rsid w:val="00E12539"/>
    <w:rsid w:val="00E12918"/>
    <w:rsid w:val="00E12D33"/>
    <w:rsid w:val="00E12E4B"/>
    <w:rsid w:val="00E13969"/>
    <w:rsid w:val="00E14996"/>
    <w:rsid w:val="00E14D9C"/>
    <w:rsid w:val="00E156E9"/>
    <w:rsid w:val="00E16A26"/>
    <w:rsid w:val="00E16DD2"/>
    <w:rsid w:val="00E16FAB"/>
    <w:rsid w:val="00E206D4"/>
    <w:rsid w:val="00E20B65"/>
    <w:rsid w:val="00E20DE8"/>
    <w:rsid w:val="00E232F3"/>
    <w:rsid w:val="00E2574E"/>
    <w:rsid w:val="00E25815"/>
    <w:rsid w:val="00E25A76"/>
    <w:rsid w:val="00E25BF3"/>
    <w:rsid w:val="00E25F20"/>
    <w:rsid w:val="00E2725F"/>
    <w:rsid w:val="00E30A86"/>
    <w:rsid w:val="00E30F85"/>
    <w:rsid w:val="00E3177A"/>
    <w:rsid w:val="00E31785"/>
    <w:rsid w:val="00E320C6"/>
    <w:rsid w:val="00E32DF8"/>
    <w:rsid w:val="00E336D7"/>
    <w:rsid w:val="00E34562"/>
    <w:rsid w:val="00E35861"/>
    <w:rsid w:val="00E3687A"/>
    <w:rsid w:val="00E36D76"/>
    <w:rsid w:val="00E36E17"/>
    <w:rsid w:val="00E36EA9"/>
    <w:rsid w:val="00E3784E"/>
    <w:rsid w:val="00E400DE"/>
    <w:rsid w:val="00E40A1F"/>
    <w:rsid w:val="00E41766"/>
    <w:rsid w:val="00E41E25"/>
    <w:rsid w:val="00E420C4"/>
    <w:rsid w:val="00E4231F"/>
    <w:rsid w:val="00E42585"/>
    <w:rsid w:val="00E432BE"/>
    <w:rsid w:val="00E4406A"/>
    <w:rsid w:val="00E44349"/>
    <w:rsid w:val="00E44EEA"/>
    <w:rsid w:val="00E4579A"/>
    <w:rsid w:val="00E47286"/>
    <w:rsid w:val="00E47606"/>
    <w:rsid w:val="00E500D7"/>
    <w:rsid w:val="00E5145F"/>
    <w:rsid w:val="00E51547"/>
    <w:rsid w:val="00E52327"/>
    <w:rsid w:val="00E523FA"/>
    <w:rsid w:val="00E52B75"/>
    <w:rsid w:val="00E52DE4"/>
    <w:rsid w:val="00E52E68"/>
    <w:rsid w:val="00E53244"/>
    <w:rsid w:val="00E535DD"/>
    <w:rsid w:val="00E54409"/>
    <w:rsid w:val="00E54C36"/>
    <w:rsid w:val="00E55673"/>
    <w:rsid w:val="00E55DBD"/>
    <w:rsid w:val="00E568C5"/>
    <w:rsid w:val="00E56C35"/>
    <w:rsid w:val="00E56FE9"/>
    <w:rsid w:val="00E57830"/>
    <w:rsid w:val="00E57B2F"/>
    <w:rsid w:val="00E6048E"/>
    <w:rsid w:val="00E616CA"/>
    <w:rsid w:val="00E61C6D"/>
    <w:rsid w:val="00E62893"/>
    <w:rsid w:val="00E62D23"/>
    <w:rsid w:val="00E64C76"/>
    <w:rsid w:val="00E65C46"/>
    <w:rsid w:val="00E665DE"/>
    <w:rsid w:val="00E7114E"/>
    <w:rsid w:val="00E713C2"/>
    <w:rsid w:val="00E7161F"/>
    <w:rsid w:val="00E71EA8"/>
    <w:rsid w:val="00E71EDC"/>
    <w:rsid w:val="00E71FE3"/>
    <w:rsid w:val="00E735F6"/>
    <w:rsid w:val="00E73E4D"/>
    <w:rsid w:val="00E75198"/>
    <w:rsid w:val="00E76A26"/>
    <w:rsid w:val="00E76FE3"/>
    <w:rsid w:val="00E804C3"/>
    <w:rsid w:val="00E8066B"/>
    <w:rsid w:val="00E81999"/>
    <w:rsid w:val="00E81F26"/>
    <w:rsid w:val="00E82027"/>
    <w:rsid w:val="00E838CD"/>
    <w:rsid w:val="00E842A6"/>
    <w:rsid w:val="00E843AA"/>
    <w:rsid w:val="00E85BC2"/>
    <w:rsid w:val="00E86ACB"/>
    <w:rsid w:val="00E86E5E"/>
    <w:rsid w:val="00E87232"/>
    <w:rsid w:val="00E874A4"/>
    <w:rsid w:val="00E87FE9"/>
    <w:rsid w:val="00E90FA0"/>
    <w:rsid w:val="00E9207D"/>
    <w:rsid w:val="00E9211F"/>
    <w:rsid w:val="00E93428"/>
    <w:rsid w:val="00E9416D"/>
    <w:rsid w:val="00E943C4"/>
    <w:rsid w:val="00E94F6C"/>
    <w:rsid w:val="00E95C55"/>
    <w:rsid w:val="00E960CC"/>
    <w:rsid w:val="00E966FE"/>
    <w:rsid w:val="00E96AC5"/>
    <w:rsid w:val="00E97FFB"/>
    <w:rsid w:val="00EA00C0"/>
    <w:rsid w:val="00EA0904"/>
    <w:rsid w:val="00EA1057"/>
    <w:rsid w:val="00EA1298"/>
    <w:rsid w:val="00EA2297"/>
    <w:rsid w:val="00EA2A83"/>
    <w:rsid w:val="00EA38CE"/>
    <w:rsid w:val="00EA400E"/>
    <w:rsid w:val="00EA450F"/>
    <w:rsid w:val="00EA53D1"/>
    <w:rsid w:val="00EA5EC4"/>
    <w:rsid w:val="00EA6E89"/>
    <w:rsid w:val="00EB0339"/>
    <w:rsid w:val="00EB0AFC"/>
    <w:rsid w:val="00EB2796"/>
    <w:rsid w:val="00EB28AE"/>
    <w:rsid w:val="00EB33F1"/>
    <w:rsid w:val="00EB3803"/>
    <w:rsid w:val="00EB3891"/>
    <w:rsid w:val="00EB40E8"/>
    <w:rsid w:val="00EB41C0"/>
    <w:rsid w:val="00EB442B"/>
    <w:rsid w:val="00EB4798"/>
    <w:rsid w:val="00EB5550"/>
    <w:rsid w:val="00EB69FA"/>
    <w:rsid w:val="00EB7746"/>
    <w:rsid w:val="00EB7C77"/>
    <w:rsid w:val="00EB7EE4"/>
    <w:rsid w:val="00EC0106"/>
    <w:rsid w:val="00EC0500"/>
    <w:rsid w:val="00EC06AF"/>
    <w:rsid w:val="00EC11C2"/>
    <w:rsid w:val="00EC2366"/>
    <w:rsid w:val="00EC25C2"/>
    <w:rsid w:val="00EC2BE9"/>
    <w:rsid w:val="00EC33E5"/>
    <w:rsid w:val="00EC53CC"/>
    <w:rsid w:val="00EC7257"/>
    <w:rsid w:val="00ED0901"/>
    <w:rsid w:val="00ED1155"/>
    <w:rsid w:val="00ED1779"/>
    <w:rsid w:val="00ED1D36"/>
    <w:rsid w:val="00ED234B"/>
    <w:rsid w:val="00ED29BC"/>
    <w:rsid w:val="00ED3D26"/>
    <w:rsid w:val="00ED50C0"/>
    <w:rsid w:val="00ED575C"/>
    <w:rsid w:val="00ED5C7D"/>
    <w:rsid w:val="00ED5D6D"/>
    <w:rsid w:val="00ED67F6"/>
    <w:rsid w:val="00ED6B3D"/>
    <w:rsid w:val="00ED7A13"/>
    <w:rsid w:val="00ED7A81"/>
    <w:rsid w:val="00ED7AFF"/>
    <w:rsid w:val="00EE2CEE"/>
    <w:rsid w:val="00EE45B9"/>
    <w:rsid w:val="00EE4683"/>
    <w:rsid w:val="00EE5A25"/>
    <w:rsid w:val="00EE5CF0"/>
    <w:rsid w:val="00EE7881"/>
    <w:rsid w:val="00EF0102"/>
    <w:rsid w:val="00EF02B5"/>
    <w:rsid w:val="00EF295D"/>
    <w:rsid w:val="00EF3502"/>
    <w:rsid w:val="00EF38B6"/>
    <w:rsid w:val="00EF3A5C"/>
    <w:rsid w:val="00EF3E1F"/>
    <w:rsid w:val="00EF409F"/>
    <w:rsid w:val="00EF4F67"/>
    <w:rsid w:val="00EF51E9"/>
    <w:rsid w:val="00EF5A75"/>
    <w:rsid w:val="00EF6793"/>
    <w:rsid w:val="00EF6C4C"/>
    <w:rsid w:val="00EF6EE4"/>
    <w:rsid w:val="00EF7072"/>
    <w:rsid w:val="00EF7392"/>
    <w:rsid w:val="00EF7A54"/>
    <w:rsid w:val="00F00A33"/>
    <w:rsid w:val="00F00B43"/>
    <w:rsid w:val="00F01F2D"/>
    <w:rsid w:val="00F03372"/>
    <w:rsid w:val="00F033E6"/>
    <w:rsid w:val="00F03430"/>
    <w:rsid w:val="00F03A74"/>
    <w:rsid w:val="00F03C56"/>
    <w:rsid w:val="00F03E4F"/>
    <w:rsid w:val="00F04018"/>
    <w:rsid w:val="00F047A9"/>
    <w:rsid w:val="00F04935"/>
    <w:rsid w:val="00F05021"/>
    <w:rsid w:val="00F061BA"/>
    <w:rsid w:val="00F064EF"/>
    <w:rsid w:val="00F06566"/>
    <w:rsid w:val="00F07592"/>
    <w:rsid w:val="00F077E8"/>
    <w:rsid w:val="00F10FB9"/>
    <w:rsid w:val="00F11182"/>
    <w:rsid w:val="00F12059"/>
    <w:rsid w:val="00F1312B"/>
    <w:rsid w:val="00F132FD"/>
    <w:rsid w:val="00F13B18"/>
    <w:rsid w:val="00F13BBC"/>
    <w:rsid w:val="00F14075"/>
    <w:rsid w:val="00F1463E"/>
    <w:rsid w:val="00F14CCF"/>
    <w:rsid w:val="00F15303"/>
    <w:rsid w:val="00F16D37"/>
    <w:rsid w:val="00F17364"/>
    <w:rsid w:val="00F176E5"/>
    <w:rsid w:val="00F17B39"/>
    <w:rsid w:val="00F2016C"/>
    <w:rsid w:val="00F206A0"/>
    <w:rsid w:val="00F20824"/>
    <w:rsid w:val="00F215F7"/>
    <w:rsid w:val="00F226C7"/>
    <w:rsid w:val="00F24512"/>
    <w:rsid w:val="00F24A4E"/>
    <w:rsid w:val="00F24C46"/>
    <w:rsid w:val="00F26808"/>
    <w:rsid w:val="00F26D65"/>
    <w:rsid w:val="00F2706C"/>
    <w:rsid w:val="00F27A13"/>
    <w:rsid w:val="00F27EAE"/>
    <w:rsid w:val="00F305AF"/>
    <w:rsid w:val="00F30CD0"/>
    <w:rsid w:val="00F31D41"/>
    <w:rsid w:val="00F33923"/>
    <w:rsid w:val="00F341C0"/>
    <w:rsid w:val="00F35256"/>
    <w:rsid w:val="00F352AB"/>
    <w:rsid w:val="00F35584"/>
    <w:rsid w:val="00F35D3A"/>
    <w:rsid w:val="00F36D14"/>
    <w:rsid w:val="00F401A1"/>
    <w:rsid w:val="00F4107C"/>
    <w:rsid w:val="00F43300"/>
    <w:rsid w:val="00F43E3C"/>
    <w:rsid w:val="00F442FD"/>
    <w:rsid w:val="00F44F9D"/>
    <w:rsid w:val="00F45624"/>
    <w:rsid w:val="00F45EDB"/>
    <w:rsid w:val="00F468B0"/>
    <w:rsid w:val="00F47E34"/>
    <w:rsid w:val="00F50469"/>
    <w:rsid w:val="00F509CC"/>
    <w:rsid w:val="00F50B3C"/>
    <w:rsid w:val="00F51751"/>
    <w:rsid w:val="00F51B5D"/>
    <w:rsid w:val="00F5230E"/>
    <w:rsid w:val="00F52424"/>
    <w:rsid w:val="00F538D5"/>
    <w:rsid w:val="00F53F2C"/>
    <w:rsid w:val="00F55D5E"/>
    <w:rsid w:val="00F560D7"/>
    <w:rsid w:val="00F56341"/>
    <w:rsid w:val="00F57E7B"/>
    <w:rsid w:val="00F61563"/>
    <w:rsid w:val="00F618E9"/>
    <w:rsid w:val="00F62212"/>
    <w:rsid w:val="00F62524"/>
    <w:rsid w:val="00F62CEB"/>
    <w:rsid w:val="00F64678"/>
    <w:rsid w:val="00F6599C"/>
    <w:rsid w:val="00F67579"/>
    <w:rsid w:val="00F70255"/>
    <w:rsid w:val="00F71097"/>
    <w:rsid w:val="00F7218E"/>
    <w:rsid w:val="00F73579"/>
    <w:rsid w:val="00F73624"/>
    <w:rsid w:val="00F74499"/>
    <w:rsid w:val="00F7522E"/>
    <w:rsid w:val="00F752FE"/>
    <w:rsid w:val="00F75725"/>
    <w:rsid w:val="00F75A83"/>
    <w:rsid w:val="00F75BBA"/>
    <w:rsid w:val="00F75CD4"/>
    <w:rsid w:val="00F75FEA"/>
    <w:rsid w:val="00F81045"/>
    <w:rsid w:val="00F8131C"/>
    <w:rsid w:val="00F819A8"/>
    <w:rsid w:val="00F81EA7"/>
    <w:rsid w:val="00F82141"/>
    <w:rsid w:val="00F82847"/>
    <w:rsid w:val="00F82E18"/>
    <w:rsid w:val="00F842CD"/>
    <w:rsid w:val="00F84774"/>
    <w:rsid w:val="00F860B9"/>
    <w:rsid w:val="00F86B07"/>
    <w:rsid w:val="00F87F50"/>
    <w:rsid w:val="00F90009"/>
    <w:rsid w:val="00F90E0B"/>
    <w:rsid w:val="00F90E98"/>
    <w:rsid w:val="00F9174C"/>
    <w:rsid w:val="00F92C62"/>
    <w:rsid w:val="00F92DDB"/>
    <w:rsid w:val="00F92EAA"/>
    <w:rsid w:val="00F93DAC"/>
    <w:rsid w:val="00F942AE"/>
    <w:rsid w:val="00F94D86"/>
    <w:rsid w:val="00F95040"/>
    <w:rsid w:val="00F9506D"/>
    <w:rsid w:val="00F952EA"/>
    <w:rsid w:val="00F95B1B"/>
    <w:rsid w:val="00FA238A"/>
    <w:rsid w:val="00FA3CEE"/>
    <w:rsid w:val="00FA404C"/>
    <w:rsid w:val="00FA569B"/>
    <w:rsid w:val="00FA589D"/>
    <w:rsid w:val="00FA68E7"/>
    <w:rsid w:val="00FA7639"/>
    <w:rsid w:val="00FA763F"/>
    <w:rsid w:val="00FA7935"/>
    <w:rsid w:val="00FA7A02"/>
    <w:rsid w:val="00FA7A94"/>
    <w:rsid w:val="00FB0383"/>
    <w:rsid w:val="00FB0422"/>
    <w:rsid w:val="00FB05C1"/>
    <w:rsid w:val="00FB1EF0"/>
    <w:rsid w:val="00FB2186"/>
    <w:rsid w:val="00FB2F0D"/>
    <w:rsid w:val="00FB2F54"/>
    <w:rsid w:val="00FB39F2"/>
    <w:rsid w:val="00FB46E4"/>
    <w:rsid w:val="00FB5F88"/>
    <w:rsid w:val="00FB67F9"/>
    <w:rsid w:val="00FB7534"/>
    <w:rsid w:val="00FB7D24"/>
    <w:rsid w:val="00FC051A"/>
    <w:rsid w:val="00FC13DF"/>
    <w:rsid w:val="00FC2203"/>
    <w:rsid w:val="00FC23EB"/>
    <w:rsid w:val="00FC3E80"/>
    <w:rsid w:val="00FC3FE9"/>
    <w:rsid w:val="00FC4E48"/>
    <w:rsid w:val="00FC503A"/>
    <w:rsid w:val="00FC52F5"/>
    <w:rsid w:val="00FC5660"/>
    <w:rsid w:val="00FC5F4E"/>
    <w:rsid w:val="00FC615E"/>
    <w:rsid w:val="00FC641D"/>
    <w:rsid w:val="00FC7002"/>
    <w:rsid w:val="00FC7893"/>
    <w:rsid w:val="00FD1E6F"/>
    <w:rsid w:val="00FD26F1"/>
    <w:rsid w:val="00FD2A3A"/>
    <w:rsid w:val="00FD2C5E"/>
    <w:rsid w:val="00FD39CB"/>
    <w:rsid w:val="00FD4063"/>
    <w:rsid w:val="00FD4140"/>
    <w:rsid w:val="00FD4455"/>
    <w:rsid w:val="00FD4A55"/>
    <w:rsid w:val="00FD4A66"/>
    <w:rsid w:val="00FD591B"/>
    <w:rsid w:val="00FD6618"/>
    <w:rsid w:val="00FD6958"/>
    <w:rsid w:val="00FD6AF6"/>
    <w:rsid w:val="00FD6B34"/>
    <w:rsid w:val="00FD6CEA"/>
    <w:rsid w:val="00FD7D99"/>
    <w:rsid w:val="00FE0F10"/>
    <w:rsid w:val="00FE127A"/>
    <w:rsid w:val="00FE1B09"/>
    <w:rsid w:val="00FE2E2D"/>
    <w:rsid w:val="00FE32EB"/>
    <w:rsid w:val="00FE352E"/>
    <w:rsid w:val="00FE3DA2"/>
    <w:rsid w:val="00FE3EE8"/>
    <w:rsid w:val="00FE4274"/>
    <w:rsid w:val="00FE50D6"/>
    <w:rsid w:val="00FE68F1"/>
    <w:rsid w:val="00FE6BDB"/>
    <w:rsid w:val="00FE6D0F"/>
    <w:rsid w:val="00FF0472"/>
    <w:rsid w:val="00FF0E24"/>
    <w:rsid w:val="00FF17BE"/>
    <w:rsid w:val="00FF189A"/>
    <w:rsid w:val="00FF2297"/>
    <w:rsid w:val="00FF2986"/>
    <w:rsid w:val="00FF34BC"/>
    <w:rsid w:val="00FF37EC"/>
    <w:rsid w:val="00FF4071"/>
    <w:rsid w:val="00FF4BE6"/>
    <w:rsid w:val="00FF4F19"/>
    <w:rsid w:val="00FF6C97"/>
    <w:rsid w:val="00FF768B"/>
    <w:rsid w:val="00FF7F4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6CA92A6"/>
  <w15:docId w15:val="{025717CA-5322-4120-946C-9E33CF342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42"/>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80C"/>
    <w:pPr>
      <w:spacing w:after="200" w:line="259" w:lineRule="auto"/>
    </w:pPr>
    <w:rPr>
      <w:rFonts w:ascii="Arial" w:hAnsi="Arial"/>
      <w:sz w:val="22"/>
    </w:rPr>
  </w:style>
  <w:style w:type="paragraph" w:styleId="Heading1">
    <w:name w:val="heading 1"/>
    <w:basedOn w:val="BodyText"/>
    <w:next w:val="BodyText"/>
    <w:link w:val="Heading1Char"/>
    <w:uiPriority w:val="2"/>
    <w:qFormat/>
    <w:rsid w:val="002C635D"/>
    <w:pPr>
      <w:keepNext/>
      <w:keepLines/>
      <w:pBdr>
        <w:bottom w:val="single" w:sz="2" w:space="1" w:color="auto"/>
      </w:pBdr>
      <w:spacing w:before="400" w:after="100"/>
      <w:outlineLvl w:val="0"/>
    </w:pPr>
    <w:rPr>
      <w:rFonts w:eastAsiaTheme="majorEastAsia" w:cstheme="majorBidi"/>
      <w:b/>
      <w:sz w:val="36"/>
      <w:szCs w:val="32"/>
    </w:rPr>
  </w:style>
  <w:style w:type="paragraph" w:styleId="Heading2">
    <w:name w:val="heading 2"/>
    <w:basedOn w:val="BodyText"/>
    <w:next w:val="Normal"/>
    <w:link w:val="Heading2Char"/>
    <w:uiPriority w:val="3"/>
    <w:unhideWhenUsed/>
    <w:qFormat/>
    <w:rsid w:val="002C635D"/>
    <w:pPr>
      <w:keepNext/>
      <w:keepLines/>
      <w:spacing w:before="300" w:after="120"/>
      <w:outlineLvl w:val="1"/>
    </w:pPr>
    <w:rPr>
      <w:rFonts w:eastAsiaTheme="majorEastAsia" w:cstheme="majorBidi"/>
      <w:b/>
      <w:color w:val="000000" w:themeColor="text1"/>
      <w:sz w:val="28"/>
      <w:szCs w:val="26"/>
    </w:rPr>
  </w:style>
  <w:style w:type="paragraph" w:styleId="Heading3">
    <w:name w:val="heading 3"/>
    <w:basedOn w:val="Heading2"/>
    <w:next w:val="Normal"/>
    <w:link w:val="Heading3Char"/>
    <w:uiPriority w:val="4"/>
    <w:unhideWhenUsed/>
    <w:qFormat/>
    <w:rsid w:val="000F4FFC"/>
    <w:pPr>
      <w:spacing w:before="280" w:after="0"/>
      <w:outlineLvl w:val="2"/>
    </w:pPr>
    <w:rPr>
      <w:sz w:val="24"/>
    </w:rPr>
  </w:style>
  <w:style w:type="paragraph" w:styleId="Heading4">
    <w:name w:val="heading 4"/>
    <w:basedOn w:val="BodyText"/>
    <w:next w:val="Normal"/>
    <w:link w:val="Heading4Char"/>
    <w:uiPriority w:val="5"/>
    <w:unhideWhenUsed/>
    <w:qFormat/>
    <w:rsid w:val="00551EDA"/>
    <w:pPr>
      <w:spacing w:before="280" w:after="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cerely">
    <w:name w:val="Sincerely"/>
    <w:basedOn w:val="Normal"/>
    <w:uiPriority w:val="6"/>
    <w:rsid w:val="000F6CF3"/>
    <w:pPr>
      <w:spacing w:after="1000"/>
    </w:pPr>
  </w:style>
  <w:style w:type="paragraph" w:styleId="Header">
    <w:name w:val="header"/>
    <w:basedOn w:val="Normal"/>
    <w:link w:val="HeaderChar"/>
    <w:uiPriority w:val="99"/>
    <w:unhideWhenUsed/>
    <w:rsid w:val="005E7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822"/>
    <w:rPr>
      <w:rFonts w:ascii="Times New Roman" w:hAnsi="Times New Roman"/>
      <w:sz w:val="22"/>
    </w:rPr>
  </w:style>
  <w:style w:type="paragraph" w:styleId="Footer">
    <w:name w:val="footer"/>
    <w:basedOn w:val="Normal"/>
    <w:link w:val="FooterChar"/>
    <w:uiPriority w:val="99"/>
    <w:unhideWhenUsed/>
    <w:rsid w:val="00E7161F"/>
    <w:pPr>
      <w:tabs>
        <w:tab w:val="center" w:pos="4680"/>
        <w:tab w:val="right" w:pos="9360"/>
      </w:tabs>
      <w:spacing w:after="0" w:line="240" w:lineRule="auto"/>
    </w:pPr>
  </w:style>
  <w:style w:type="paragraph" w:styleId="NormalWeb">
    <w:name w:val="Normal (Web)"/>
    <w:basedOn w:val="Normal"/>
    <w:uiPriority w:val="99"/>
    <w:semiHidden/>
    <w:unhideWhenUsed/>
    <w:rsid w:val="00B52108"/>
    <w:pPr>
      <w:spacing w:before="100" w:beforeAutospacing="1" w:after="100" w:afterAutospacing="1"/>
    </w:pPr>
    <w:rPr>
      <w:rFonts w:cs="Times New Roman"/>
    </w:rPr>
  </w:style>
  <w:style w:type="paragraph" w:styleId="BodyText">
    <w:name w:val="Body Text"/>
    <w:basedOn w:val="Normal"/>
    <w:link w:val="BodyTextChar"/>
    <w:uiPriority w:val="99"/>
    <w:unhideWhenUsed/>
    <w:rsid w:val="00B52108"/>
    <w:pPr>
      <w:spacing w:line="264" w:lineRule="auto"/>
    </w:pPr>
  </w:style>
  <w:style w:type="character" w:customStyle="1" w:styleId="BodyTextChar">
    <w:name w:val="Body Text Char"/>
    <w:basedOn w:val="DefaultParagraphFont"/>
    <w:link w:val="BodyText"/>
    <w:uiPriority w:val="99"/>
    <w:rsid w:val="00B52108"/>
    <w:rPr>
      <w:rFonts w:ascii="Times New Roman" w:hAnsi="Times New Roman"/>
      <w:sz w:val="22"/>
    </w:rPr>
  </w:style>
  <w:style w:type="character" w:customStyle="1" w:styleId="Heading1Char">
    <w:name w:val="Heading 1 Char"/>
    <w:basedOn w:val="DefaultParagraphFont"/>
    <w:link w:val="Heading1"/>
    <w:uiPriority w:val="2"/>
    <w:rsid w:val="002C635D"/>
    <w:rPr>
      <w:rFonts w:ascii="Arial" w:eastAsiaTheme="majorEastAsia" w:hAnsi="Arial" w:cstheme="majorBidi"/>
      <w:b/>
      <w:sz w:val="36"/>
      <w:szCs w:val="32"/>
    </w:rPr>
  </w:style>
  <w:style w:type="character" w:customStyle="1" w:styleId="Heading2Char">
    <w:name w:val="Heading 2 Char"/>
    <w:basedOn w:val="DefaultParagraphFont"/>
    <w:link w:val="Heading2"/>
    <w:uiPriority w:val="3"/>
    <w:rsid w:val="002C635D"/>
    <w:rPr>
      <w:rFonts w:ascii="Arial" w:eastAsiaTheme="majorEastAsia" w:hAnsi="Arial" w:cstheme="majorBidi"/>
      <w:b/>
      <w:color w:val="000000" w:themeColor="text1"/>
      <w:sz w:val="28"/>
      <w:szCs w:val="26"/>
    </w:rPr>
  </w:style>
  <w:style w:type="paragraph" w:styleId="BodyText2">
    <w:name w:val="Body Text 2"/>
    <w:aliases w:val="No spacing"/>
    <w:basedOn w:val="BodyText"/>
    <w:link w:val="BodyText2Char"/>
    <w:uiPriority w:val="99"/>
    <w:unhideWhenUsed/>
    <w:rsid w:val="007A4BB3"/>
    <w:pPr>
      <w:spacing w:after="0"/>
    </w:pPr>
  </w:style>
  <w:style w:type="character" w:customStyle="1" w:styleId="BodyText2Char">
    <w:name w:val="Body Text 2 Char"/>
    <w:aliases w:val="No spacing Char"/>
    <w:basedOn w:val="DefaultParagraphFont"/>
    <w:link w:val="BodyText2"/>
    <w:uiPriority w:val="99"/>
    <w:rsid w:val="007A4BB3"/>
    <w:rPr>
      <w:rFonts w:ascii="Times New Roman" w:hAnsi="Times New Roman"/>
      <w:sz w:val="22"/>
    </w:rPr>
  </w:style>
  <w:style w:type="character" w:customStyle="1" w:styleId="FooterChar">
    <w:name w:val="Footer Char"/>
    <w:basedOn w:val="DefaultParagraphFont"/>
    <w:link w:val="Footer"/>
    <w:uiPriority w:val="99"/>
    <w:rsid w:val="00E7161F"/>
    <w:rPr>
      <w:rFonts w:ascii="Times New Roman" w:hAnsi="Times New Roman"/>
      <w:sz w:val="22"/>
    </w:rPr>
  </w:style>
  <w:style w:type="character" w:customStyle="1" w:styleId="Heading3Char">
    <w:name w:val="Heading 3 Char"/>
    <w:basedOn w:val="DefaultParagraphFont"/>
    <w:link w:val="Heading3"/>
    <w:uiPriority w:val="4"/>
    <w:rsid w:val="000F4FFC"/>
    <w:rPr>
      <w:rFonts w:ascii="Arial" w:eastAsiaTheme="majorEastAsia" w:hAnsi="Arial" w:cstheme="majorBidi"/>
      <w:b/>
      <w:color w:val="000000" w:themeColor="text1"/>
      <w:szCs w:val="26"/>
    </w:rPr>
  </w:style>
  <w:style w:type="character" w:customStyle="1" w:styleId="Heading4Char">
    <w:name w:val="Heading 4 Char"/>
    <w:basedOn w:val="DefaultParagraphFont"/>
    <w:link w:val="Heading4"/>
    <w:uiPriority w:val="5"/>
    <w:rsid w:val="00551EDA"/>
    <w:rPr>
      <w:rFonts w:ascii="Arial" w:hAnsi="Arial"/>
      <w:b/>
      <w:sz w:val="22"/>
    </w:rPr>
  </w:style>
  <w:style w:type="paragraph" w:styleId="NoSpacing">
    <w:name w:val="No Spacing"/>
    <w:link w:val="NoSpacingChar"/>
    <w:uiPriority w:val="1"/>
    <w:qFormat/>
    <w:rsid w:val="007B680C"/>
    <w:rPr>
      <w:rFonts w:ascii="Arial" w:hAnsi="Arial"/>
      <w:sz w:val="22"/>
    </w:rPr>
  </w:style>
  <w:style w:type="character" w:customStyle="1" w:styleId="NoSpacingChar">
    <w:name w:val="No Spacing Char"/>
    <w:basedOn w:val="DefaultParagraphFont"/>
    <w:link w:val="NoSpacing"/>
    <w:uiPriority w:val="1"/>
    <w:rsid w:val="007B680C"/>
    <w:rPr>
      <w:rFonts w:ascii="Arial" w:hAnsi="Arial"/>
      <w:sz w:val="22"/>
    </w:rPr>
  </w:style>
  <w:style w:type="paragraph" w:styleId="Subtitle">
    <w:name w:val="Subtitle"/>
    <w:basedOn w:val="Normal"/>
    <w:next w:val="Normal"/>
    <w:link w:val="SubtitleChar"/>
    <w:uiPriority w:val="11"/>
    <w:qFormat/>
    <w:rsid w:val="00EF409F"/>
    <w:pPr>
      <w:numPr>
        <w:ilvl w:val="1"/>
      </w:numPr>
      <w:spacing w:after="160"/>
    </w:pPr>
    <w:rPr>
      <w:spacing w:val="15"/>
      <w:sz w:val="44"/>
      <w:szCs w:val="22"/>
    </w:rPr>
  </w:style>
  <w:style w:type="character" w:customStyle="1" w:styleId="SubtitleChar">
    <w:name w:val="Subtitle Char"/>
    <w:basedOn w:val="DefaultParagraphFont"/>
    <w:link w:val="Subtitle"/>
    <w:uiPriority w:val="11"/>
    <w:rsid w:val="00EF409F"/>
    <w:rPr>
      <w:rFonts w:ascii="Arial" w:hAnsi="Arial"/>
      <w:spacing w:val="15"/>
      <w:sz w:val="44"/>
      <w:szCs w:val="22"/>
    </w:rPr>
  </w:style>
  <w:style w:type="paragraph" w:styleId="TOCHeading">
    <w:name w:val="TOC Heading"/>
    <w:basedOn w:val="Heading1"/>
    <w:next w:val="Normal"/>
    <w:uiPriority w:val="39"/>
    <w:unhideWhenUsed/>
    <w:rsid w:val="00B218A5"/>
    <w:pPr>
      <w:spacing w:before="240" w:after="200" w:line="259" w:lineRule="auto"/>
      <w:outlineLvl w:val="9"/>
    </w:pPr>
    <w:rPr>
      <w:lang w:val="en-US"/>
    </w:rPr>
  </w:style>
  <w:style w:type="paragraph" w:styleId="TOC1">
    <w:name w:val="toc 1"/>
    <w:next w:val="Normal"/>
    <w:autoRedefine/>
    <w:uiPriority w:val="39"/>
    <w:unhideWhenUsed/>
    <w:rsid w:val="002C635D"/>
    <w:pPr>
      <w:tabs>
        <w:tab w:val="right" w:leader="dot" w:pos="9350"/>
      </w:tabs>
      <w:spacing w:line="360" w:lineRule="auto"/>
    </w:pPr>
    <w:rPr>
      <w:rFonts w:ascii="Arial" w:eastAsiaTheme="majorEastAsia" w:hAnsi="Arial" w:cstheme="majorBidi"/>
      <w:b/>
      <w:color w:val="000000" w:themeColor="text1"/>
      <w:szCs w:val="26"/>
    </w:rPr>
  </w:style>
  <w:style w:type="paragraph" w:styleId="TOC2">
    <w:name w:val="toc 2"/>
    <w:basedOn w:val="Heading3"/>
    <w:next w:val="Normal"/>
    <w:autoRedefine/>
    <w:uiPriority w:val="39"/>
    <w:unhideWhenUsed/>
    <w:rsid w:val="00F047A9"/>
    <w:pPr>
      <w:spacing w:before="0" w:line="360" w:lineRule="auto"/>
      <w:ind w:left="221"/>
    </w:pPr>
    <w:rPr>
      <w:b w:val="0"/>
    </w:rPr>
  </w:style>
  <w:style w:type="paragraph" w:styleId="TOC3">
    <w:name w:val="toc 3"/>
    <w:basedOn w:val="Normal"/>
    <w:next w:val="Normal"/>
    <w:autoRedefine/>
    <w:uiPriority w:val="39"/>
    <w:unhideWhenUsed/>
    <w:rsid w:val="00811FE5"/>
    <w:pPr>
      <w:spacing w:after="0" w:line="360" w:lineRule="auto"/>
      <w:ind w:left="442"/>
    </w:pPr>
  </w:style>
  <w:style w:type="character" w:styleId="Hyperlink">
    <w:name w:val="Hyperlink"/>
    <w:basedOn w:val="DefaultParagraphFont"/>
    <w:uiPriority w:val="99"/>
    <w:unhideWhenUsed/>
    <w:rsid w:val="00811FE5"/>
    <w:rPr>
      <w:color w:val="004C9B" w:themeColor="hyperlink"/>
      <w:u w:val="single"/>
    </w:rPr>
  </w:style>
  <w:style w:type="paragraph" w:styleId="BalloonText">
    <w:name w:val="Balloon Text"/>
    <w:basedOn w:val="Normal"/>
    <w:link w:val="BalloonTextChar"/>
    <w:uiPriority w:val="99"/>
    <w:semiHidden/>
    <w:unhideWhenUsed/>
    <w:rsid w:val="00A47477"/>
    <w:pPr>
      <w:spacing w:after="0" w:line="240" w:lineRule="auto"/>
    </w:pPr>
    <w:rPr>
      <w:rFonts w:ascii="Segoe UI" w:hAnsi="Segoe UI" w:cs="Segoe UI"/>
      <w:sz w:val="18"/>
      <w:szCs w:val="18"/>
    </w:rPr>
  </w:style>
  <w:style w:type="paragraph" w:styleId="TOC4">
    <w:name w:val="toc 4"/>
    <w:basedOn w:val="Heading4"/>
    <w:next w:val="Normal"/>
    <w:autoRedefine/>
    <w:uiPriority w:val="39"/>
    <w:semiHidden/>
    <w:unhideWhenUsed/>
    <w:rsid w:val="00811FE5"/>
    <w:pPr>
      <w:spacing w:after="100"/>
      <w:ind w:left="660"/>
    </w:pPr>
  </w:style>
  <w:style w:type="character" w:customStyle="1" w:styleId="BalloonTextChar">
    <w:name w:val="Balloon Text Char"/>
    <w:basedOn w:val="DefaultParagraphFont"/>
    <w:link w:val="BalloonText"/>
    <w:uiPriority w:val="99"/>
    <w:semiHidden/>
    <w:rsid w:val="00A47477"/>
    <w:rPr>
      <w:rFonts w:ascii="Segoe UI" w:hAnsi="Segoe UI" w:cs="Segoe UI"/>
      <w:sz w:val="18"/>
      <w:szCs w:val="18"/>
    </w:rPr>
  </w:style>
  <w:style w:type="table" w:styleId="TableGrid">
    <w:name w:val="Table Grid"/>
    <w:basedOn w:val="TableNormal"/>
    <w:uiPriority w:val="39"/>
    <w:rsid w:val="00530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1">
    <w:name w:val="Grid Table 5 Dark - Accent 21"/>
    <w:basedOn w:val="TableNormal"/>
    <w:uiPriority w:val="50"/>
    <w:rsid w:val="007B680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2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2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2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2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200" w:themeFill="accent2"/>
      </w:tcPr>
    </w:tblStylePr>
    <w:tblStylePr w:type="band1Vert">
      <w:tblPr/>
      <w:tcPr>
        <w:shd w:val="clear" w:color="auto" w:fill="FFC699" w:themeFill="accent2" w:themeFillTint="66"/>
      </w:tcPr>
    </w:tblStylePr>
    <w:tblStylePr w:type="band1Horz">
      <w:tblPr/>
      <w:tcPr>
        <w:shd w:val="clear" w:color="auto" w:fill="FFC699" w:themeFill="accent2" w:themeFillTint="66"/>
      </w:tcPr>
    </w:tblStylePr>
  </w:style>
  <w:style w:type="table" w:customStyle="1" w:styleId="GridTable5Dark1">
    <w:name w:val="Grid Table 5 Dark1"/>
    <w:aliases w:val="Ryerson table"/>
    <w:basedOn w:val="TableNormal"/>
    <w:uiPriority w:val="50"/>
    <w:rsid w:val="00F12059"/>
    <w:pPr>
      <w:contextualSpacing/>
    </w:pPr>
    <w:rPr>
      <w:rFonts w:ascii="Arial" w:hAnsi="Arial"/>
      <w:sz w:val="22"/>
    </w:rPr>
    <w:tblPr>
      <w:tblStyleRowBandSize w:val="1"/>
      <w:tblStyleColBandSize w:val="1"/>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
    <w:trPr>
      <w:cantSplit/>
    </w:trPr>
    <w:tcPr>
      <w:shd w:val="clear" w:color="auto" w:fill="CCCCCC" w:themeFill="text1" w:themeFillTint="33"/>
      <w:tcMar>
        <w:top w:w="85" w:type="dxa"/>
        <w:left w:w="85" w:type="dxa"/>
        <w:bottom w:w="85" w:type="dxa"/>
        <w:right w:w="85" w:type="dxa"/>
      </w:tcMar>
      <w:vAlign w:val="center"/>
    </w:tcPr>
    <w:tblStylePr w:type="firstRow">
      <w:pPr>
        <w:wordWrap/>
        <w:spacing w:afterLines="0" w:line="240" w:lineRule="auto"/>
        <w:contextualSpacing/>
      </w:pPr>
      <w:rPr>
        <w:rFonts w:ascii="Arial" w:hAnsi="Arial"/>
        <w:b/>
        <w:bCs/>
        <w:color w:val="FFFFFF" w:themeColor="background1"/>
        <w:sz w:val="22"/>
      </w:rPr>
      <w:tblPr/>
      <w:trPr>
        <w:cantSplit w:val="0"/>
        <w:tblHeader/>
      </w:trPr>
      <w:tcPr>
        <w:tcBorders>
          <w:top w:val="single" w:sz="6" w:space="0" w:color="FFFFFF" w:themeColor="background1"/>
          <w:left w:val="single" w:sz="6" w:space="0" w:color="FFFFFF" w:themeColor="background1"/>
          <w:bottom w:val="single" w:sz="18" w:space="0" w:color="FFFFFF" w:themeColor="background1"/>
          <w:right w:val="single" w:sz="6" w:space="0" w:color="FFFFFF" w:themeColor="background1"/>
          <w:insideH w:val="nil"/>
          <w:insideV w:val="single" w:sz="6" w:space="0" w:color="FFFFFF" w:themeColor="background1"/>
          <w:tl2br w:val="nil"/>
          <w:tr2bl w:val="nil"/>
        </w:tcBorders>
        <w:shd w:val="clear" w:color="auto" w:fill="004C9B"/>
      </w:tcPr>
    </w:tblStylePr>
    <w:tblStylePr w:type="lastRow">
      <w:rPr>
        <w:b/>
        <w:bCs/>
        <w:color w:val="FFFFFF" w:themeColor="background1"/>
      </w:rPr>
      <w:tblPr/>
      <w:tcPr>
        <w:shd w:val="clear" w:color="auto" w:fill="0077DC"/>
      </w:tcPr>
    </w:tblStylePr>
    <w:tblStylePr w:type="firstCol">
      <w:rPr>
        <w:rFonts w:ascii="Arial" w:hAnsi="Arial"/>
        <w:b/>
        <w:bCs/>
        <w:color w:val="FFFFFF" w:themeColor="background1"/>
      </w:rPr>
      <w:tblPr/>
      <w:tcPr>
        <w:shd w:val="clear" w:color="auto" w:fill="0077DC"/>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rPr>
        <w:rFonts w:ascii="Arial" w:hAnsi="Arial"/>
        <w:color w:val="auto"/>
        <w:sz w:val="22"/>
      </w:rPr>
      <w:tblPr/>
      <w:tcPr>
        <w:shd w:val="clear" w:color="auto" w:fill="D9D9D9"/>
      </w:tcPr>
    </w:tblStylePr>
    <w:tblStylePr w:type="band2Horz">
      <w:rPr>
        <w:rFonts w:ascii="Arial" w:hAnsi="Arial"/>
        <w:sz w:val="22"/>
      </w:rPr>
      <w:tblPr/>
      <w:tcPr>
        <w:shd w:val="clear" w:color="auto" w:fill="FFFFFF" w:themeFill="background1"/>
      </w:tcPr>
    </w:tblStylePr>
  </w:style>
  <w:style w:type="table" w:customStyle="1" w:styleId="GridTable5Dark-Accent61">
    <w:name w:val="Grid Table 5 Dark - Accent 61"/>
    <w:basedOn w:val="TableNormal"/>
    <w:uiPriority w:val="50"/>
    <w:rsid w:val="005C45A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F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A4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A4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A4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A44" w:themeFill="accent6"/>
      </w:tcPr>
    </w:tblStylePr>
    <w:tblStylePr w:type="band1Vert">
      <w:tblPr/>
      <w:tcPr>
        <w:shd w:val="clear" w:color="auto" w:fill="70FFAE" w:themeFill="accent6" w:themeFillTint="66"/>
      </w:tcPr>
    </w:tblStylePr>
    <w:tblStylePr w:type="band1Horz">
      <w:tblPr/>
      <w:tcPr>
        <w:shd w:val="clear" w:color="auto" w:fill="70FFAE" w:themeFill="accent6" w:themeFillTint="66"/>
      </w:tcPr>
    </w:tblStylePr>
  </w:style>
  <w:style w:type="paragraph" w:styleId="Title">
    <w:name w:val="Title"/>
    <w:basedOn w:val="Normal"/>
    <w:next w:val="Subtitle"/>
    <w:link w:val="TitleChar"/>
    <w:uiPriority w:val="10"/>
    <w:qFormat/>
    <w:rsid w:val="00D70AA0"/>
    <w:pPr>
      <w:spacing w:before="400" w:after="300" w:line="240" w:lineRule="auto"/>
      <w:contextualSpacing/>
    </w:pPr>
    <w:rPr>
      <w:b/>
      <w:spacing w:val="-10"/>
      <w:kern w:val="28"/>
      <w:sz w:val="56"/>
      <w:szCs w:val="56"/>
    </w:rPr>
  </w:style>
  <w:style w:type="character" w:customStyle="1" w:styleId="TitleChar">
    <w:name w:val="Title Char"/>
    <w:basedOn w:val="DefaultParagraphFont"/>
    <w:link w:val="Title"/>
    <w:uiPriority w:val="10"/>
    <w:rsid w:val="00D70AA0"/>
    <w:rPr>
      <w:rFonts w:ascii="Arial" w:hAnsi="Arial"/>
      <w:b/>
      <w:spacing w:val="-10"/>
      <w:kern w:val="28"/>
      <w:sz w:val="56"/>
      <w:szCs w:val="56"/>
    </w:rPr>
  </w:style>
  <w:style w:type="table" w:styleId="MediumGrid3-Accent2">
    <w:name w:val="Medium Grid 3 Accent 2"/>
    <w:basedOn w:val="TableNormal"/>
    <w:uiPriority w:val="42"/>
    <w:rsid w:val="002C635D"/>
    <w:rPr>
      <w:rFonts w:eastAsiaTheme="minorHAnsi" w:cs="Times New Roman"/>
      <w:kern w:val="24"/>
      <w:sz w:val="23"/>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C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2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2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8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880" w:themeFill="accent2" w:themeFillTint="7F"/>
      </w:tcPr>
    </w:tblStylePr>
  </w:style>
  <w:style w:type="paragraph" w:styleId="TOAHeading">
    <w:name w:val="toa heading"/>
    <w:basedOn w:val="Normal"/>
    <w:next w:val="Normal"/>
    <w:uiPriority w:val="99"/>
    <w:unhideWhenUsed/>
    <w:rsid w:val="007D430C"/>
    <w:pPr>
      <w:spacing w:before="120"/>
    </w:pPr>
    <w:rPr>
      <w:rFonts w:asciiTheme="majorHAnsi" w:eastAsiaTheme="majorEastAsia" w:hAnsiTheme="majorHAnsi" w:cstheme="majorBidi"/>
      <w:b/>
      <w:bCs/>
      <w:sz w:val="24"/>
    </w:rPr>
  </w:style>
  <w:style w:type="paragraph" w:styleId="ListParagraph">
    <w:name w:val="List Paragraph"/>
    <w:basedOn w:val="Normal"/>
    <w:uiPriority w:val="34"/>
    <w:qFormat/>
    <w:rsid w:val="00977ADC"/>
    <w:pPr>
      <w:ind w:left="720"/>
      <w:contextualSpacing/>
    </w:pPr>
  </w:style>
  <w:style w:type="character" w:styleId="UnresolvedMention">
    <w:name w:val="Unresolved Mention"/>
    <w:basedOn w:val="DefaultParagraphFont"/>
    <w:uiPriority w:val="99"/>
    <w:semiHidden/>
    <w:unhideWhenUsed/>
    <w:rsid w:val="00F00A33"/>
    <w:rPr>
      <w:color w:val="605E5C"/>
      <w:shd w:val="clear" w:color="auto" w:fill="E1DFDD"/>
    </w:rPr>
  </w:style>
  <w:style w:type="character" w:styleId="CommentReference">
    <w:name w:val="annotation reference"/>
    <w:basedOn w:val="DefaultParagraphFont"/>
    <w:uiPriority w:val="99"/>
    <w:semiHidden/>
    <w:unhideWhenUsed/>
    <w:rsid w:val="00286BE6"/>
    <w:rPr>
      <w:sz w:val="16"/>
      <w:szCs w:val="16"/>
    </w:rPr>
  </w:style>
  <w:style w:type="paragraph" w:styleId="CommentText">
    <w:name w:val="annotation text"/>
    <w:basedOn w:val="Normal"/>
    <w:link w:val="CommentTextChar"/>
    <w:uiPriority w:val="99"/>
    <w:unhideWhenUsed/>
    <w:rsid w:val="00286BE6"/>
    <w:pPr>
      <w:spacing w:line="240" w:lineRule="auto"/>
    </w:pPr>
    <w:rPr>
      <w:sz w:val="20"/>
      <w:szCs w:val="20"/>
    </w:rPr>
  </w:style>
  <w:style w:type="character" w:customStyle="1" w:styleId="CommentTextChar">
    <w:name w:val="Comment Text Char"/>
    <w:basedOn w:val="DefaultParagraphFont"/>
    <w:link w:val="CommentText"/>
    <w:uiPriority w:val="99"/>
    <w:rsid w:val="00286BE6"/>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86BE6"/>
    <w:rPr>
      <w:b/>
      <w:bCs/>
    </w:rPr>
  </w:style>
  <w:style w:type="character" w:customStyle="1" w:styleId="CommentSubjectChar">
    <w:name w:val="Comment Subject Char"/>
    <w:basedOn w:val="CommentTextChar"/>
    <w:link w:val="CommentSubject"/>
    <w:uiPriority w:val="99"/>
    <w:semiHidden/>
    <w:rsid w:val="00286BE6"/>
    <w:rPr>
      <w:rFonts w:ascii="Arial" w:hAnsi="Arial"/>
      <w:b/>
      <w:bCs/>
      <w:sz w:val="20"/>
      <w:szCs w:val="20"/>
    </w:rPr>
  </w:style>
  <w:style w:type="table" w:styleId="GridTable1Light">
    <w:name w:val="Grid Table 1 Light"/>
    <w:basedOn w:val="TableNormal"/>
    <w:uiPriority w:val="46"/>
    <w:rsid w:val="00245C7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245C75"/>
    <w:tblPr>
      <w:tblStyleRowBandSize w:val="1"/>
      <w:tblStyleColBandSize w:val="1"/>
      <w:tblBorders>
        <w:top w:val="single" w:sz="4" w:space="0" w:color="C1C1C1" w:themeColor="accent5" w:themeTint="99"/>
        <w:left w:val="single" w:sz="4" w:space="0" w:color="C1C1C1" w:themeColor="accent5" w:themeTint="99"/>
        <w:bottom w:val="single" w:sz="4" w:space="0" w:color="C1C1C1" w:themeColor="accent5" w:themeTint="99"/>
        <w:right w:val="single" w:sz="4" w:space="0" w:color="C1C1C1" w:themeColor="accent5" w:themeTint="99"/>
        <w:insideH w:val="single" w:sz="4" w:space="0" w:color="C1C1C1" w:themeColor="accent5" w:themeTint="99"/>
        <w:insideV w:val="single" w:sz="4" w:space="0" w:color="C1C1C1" w:themeColor="accent5" w:themeTint="99"/>
      </w:tblBorders>
    </w:tblPr>
    <w:tblStylePr w:type="firstRow">
      <w:rPr>
        <w:b/>
        <w:bCs/>
        <w:color w:val="FFFFFF" w:themeColor="background1"/>
      </w:rPr>
      <w:tblPr/>
      <w:tcPr>
        <w:tcBorders>
          <w:top w:val="single" w:sz="4" w:space="0" w:color="999999" w:themeColor="accent5"/>
          <w:left w:val="single" w:sz="4" w:space="0" w:color="999999" w:themeColor="accent5"/>
          <w:bottom w:val="single" w:sz="4" w:space="0" w:color="999999" w:themeColor="accent5"/>
          <w:right w:val="single" w:sz="4" w:space="0" w:color="999999" w:themeColor="accent5"/>
          <w:insideH w:val="nil"/>
          <w:insideV w:val="nil"/>
        </w:tcBorders>
        <w:shd w:val="clear" w:color="auto" w:fill="999999" w:themeFill="accent5"/>
      </w:tcPr>
    </w:tblStylePr>
    <w:tblStylePr w:type="lastRow">
      <w:rPr>
        <w:b/>
        <w:bCs/>
      </w:rPr>
      <w:tblPr/>
      <w:tcPr>
        <w:tcBorders>
          <w:top w:val="double" w:sz="4" w:space="0" w:color="999999" w:themeColor="accent5"/>
        </w:tcBorders>
      </w:tcPr>
    </w:tblStylePr>
    <w:tblStylePr w:type="firstCol">
      <w:rPr>
        <w:b/>
        <w:bCs/>
      </w:rPr>
    </w:tblStylePr>
    <w:tblStylePr w:type="lastCol">
      <w:rPr>
        <w:b/>
        <w:bCs/>
      </w:rPr>
    </w:tblStylePr>
    <w:tblStylePr w:type="band1Vert">
      <w:tblPr/>
      <w:tcPr>
        <w:shd w:val="clear" w:color="auto" w:fill="EAEAEA" w:themeFill="accent5" w:themeFillTint="33"/>
      </w:tcPr>
    </w:tblStylePr>
    <w:tblStylePr w:type="band1Horz">
      <w:tblPr/>
      <w:tcPr>
        <w:shd w:val="clear" w:color="auto" w:fill="EAEAEA" w:themeFill="accent5" w:themeFillTint="33"/>
      </w:tcPr>
    </w:tblStylePr>
  </w:style>
  <w:style w:type="paragraph" w:customStyle="1" w:styleId="DecimalAligned">
    <w:name w:val="Decimal Aligned"/>
    <w:basedOn w:val="Normal"/>
    <w:uiPriority w:val="40"/>
    <w:qFormat/>
    <w:rsid w:val="00A2570E"/>
    <w:pPr>
      <w:tabs>
        <w:tab w:val="decimal" w:pos="360"/>
      </w:tabs>
      <w:spacing w:line="276" w:lineRule="auto"/>
    </w:pPr>
    <w:rPr>
      <w:rFonts w:asciiTheme="minorHAnsi" w:hAnsiTheme="minorHAnsi" w:cs="Times New Roman"/>
      <w:szCs w:val="22"/>
      <w:lang w:val="en-US"/>
    </w:rPr>
  </w:style>
  <w:style w:type="paragraph" w:styleId="FootnoteText">
    <w:name w:val="footnote text"/>
    <w:basedOn w:val="Normal"/>
    <w:link w:val="FootnoteTextChar"/>
    <w:uiPriority w:val="99"/>
    <w:unhideWhenUsed/>
    <w:rsid w:val="00A2570E"/>
    <w:pPr>
      <w:spacing w:after="0" w:line="240" w:lineRule="auto"/>
    </w:pPr>
    <w:rPr>
      <w:rFonts w:asciiTheme="minorHAnsi" w:hAnsiTheme="minorHAnsi" w:cs="Times New Roman"/>
      <w:sz w:val="20"/>
      <w:szCs w:val="20"/>
      <w:lang w:val="en-US"/>
    </w:rPr>
  </w:style>
  <w:style w:type="character" w:customStyle="1" w:styleId="FootnoteTextChar">
    <w:name w:val="Footnote Text Char"/>
    <w:basedOn w:val="DefaultParagraphFont"/>
    <w:link w:val="FootnoteText"/>
    <w:uiPriority w:val="99"/>
    <w:rsid w:val="00A2570E"/>
    <w:rPr>
      <w:rFonts w:cs="Times New Roman"/>
      <w:sz w:val="20"/>
      <w:szCs w:val="20"/>
      <w:lang w:val="en-US"/>
    </w:rPr>
  </w:style>
  <w:style w:type="character" w:styleId="SubtleEmphasis">
    <w:name w:val="Subtle Emphasis"/>
    <w:basedOn w:val="DefaultParagraphFont"/>
    <w:uiPriority w:val="19"/>
    <w:qFormat/>
    <w:rsid w:val="00A2570E"/>
    <w:rPr>
      <w:i/>
      <w:iCs/>
    </w:rPr>
  </w:style>
  <w:style w:type="table" w:styleId="LightShading-Accent1">
    <w:name w:val="Light Shading Accent 1"/>
    <w:basedOn w:val="TableNormal"/>
    <w:uiPriority w:val="60"/>
    <w:rsid w:val="00A2570E"/>
    <w:rPr>
      <w:color w:val="003874" w:themeColor="accent1" w:themeShade="BF"/>
      <w:sz w:val="22"/>
      <w:szCs w:val="22"/>
      <w:lang w:val="en-US"/>
    </w:rPr>
    <w:tblPr>
      <w:tblStyleRowBandSize w:val="1"/>
      <w:tblStyleColBandSize w:val="1"/>
      <w:tblBorders>
        <w:top w:val="single" w:sz="8" w:space="0" w:color="004C9B" w:themeColor="accent1"/>
        <w:bottom w:val="single" w:sz="8" w:space="0" w:color="004C9B" w:themeColor="accent1"/>
      </w:tblBorders>
    </w:tblPr>
    <w:tblStylePr w:type="firstRow">
      <w:pPr>
        <w:spacing w:before="0" w:after="0" w:line="240" w:lineRule="auto"/>
      </w:pPr>
      <w:rPr>
        <w:b/>
        <w:bCs/>
      </w:rPr>
      <w:tblPr/>
      <w:tcPr>
        <w:tcBorders>
          <w:top w:val="single" w:sz="8" w:space="0" w:color="004C9B" w:themeColor="accent1"/>
          <w:left w:val="nil"/>
          <w:bottom w:val="single" w:sz="8" w:space="0" w:color="004C9B" w:themeColor="accent1"/>
          <w:right w:val="nil"/>
          <w:insideH w:val="nil"/>
          <w:insideV w:val="nil"/>
        </w:tcBorders>
      </w:tcPr>
    </w:tblStylePr>
    <w:tblStylePr w:type="lastRow">
      <w:pPr>
        <w:spacing w:before="0" w:after="0" w:line="240" w:lineRule="auto"/>
      </w:pPr>
      <w:rPr>
        <w:b/>
        <w:bCs/>
      </w:rPr>
      <w:tblPr/>
      <w:tcPr>
        <w:tcBorders>
          <w:top w:val="single" w:sz="8" w:space="0" w:color="004C9B" w:themeColor="accent1"/>
          <w:left w:val="nil"/>
          <w:bottom w:val="single" w:sz="8" w:space="0" w:color="004C9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7D2FF" w:themeFill="accent1" w:themeFillTint="3F"/>
      </w:tcPr>
    </w:tblStylePr>
    <w:tblStylePr w:type="band1Horz">
      <w:tblPr/>
      <w:tcPr>
        <w:tcBorders>
          <w:left w:val="nil"/>
          <w:right w:val="nil"/>
          <w:insideH w:val="nil"/>
          <w:insideV w:val="nil"/>
        </w:tcBorders>
        <w:shd w:val="clear" w:color="auto" w:fill="A7D2FF" w:themeFill="accent1" w:themeFillTint="3F"/>
      </w:tcPr>
    </w:tblStylePr>
  </w:style>
  <w:style w:type="table" w:styleId="GridTable2">
    <w:name w:val="Grid Table 2"/>
    <w:basedOn w:val="TableNormal"/>
    <w:uiPriority w:val="47"/>
    <w:rsid w:val="00F44F9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541ADB"/>
    <w:pPr>
      <w:spacing w:line="240" w:lineRule="auto"/>
    </w:pPr>
    <w:rPr>
      <w:i/>
      <w:iCs/>
      <w:color w:val="44546A" w:themeColor="text2"/>
      <w:sz w:val="18"/>
      <w:szCs w:val="18"/>
    </w:rPr>
  </w:style>
  <w:style w:type="character" w:styleId="Strong">
    <w:name w:val="Strong"/>
    <w:basedOn w:val="DefaultParagraphFont"/>
    <w:uiPriority w:val="22"/>
    <w:qFormat/>
    <w:rsid w:val="008F3E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8203">
      <w:bodyDiv w:val="1"/>
      <w:marLeft w:val="0"/>
      <w:marRight w:val="0"/>
      <w:marTop w:val="0"/>
      <w:marBottom w:val="0"/>
      <w:divBdr>
        <w:top w:val="none" w:sz="0" w:space="0" w:color="auto"/>
        <w:left w:val="none" w:sz="0" w:space="0" w:color="auto"/>
        <w:bottom w:val="none" w:sz="0" w:space="0" w:color="auto"/>
        <w:right w:val="none" w:sz="0" w:space="0" w:color="auto"/>
      </w:divBdr>
    </w:div>
    <w:div w:id="57021760">
      <w:bodyDiv w:val="1"/>
      <w:marLeft w:val="0"/>
      <w:marRight w:val="0"/>
      <w:marTop w:val="0"/>
      <w:marBottom w:val="0"/>
      <w:divBdr>
        <w:top w:val="none" w:sz="0" w:space="0" w:color="auto"/>
        <w:left w:val="none" w:sz="0" w:space="0" w:color="auto"/>
        <w:bottom w:val="none" w:sz="0" w:space="0" w:color="auto"/>
        <w:right w:val="none" w:sz="0" w:space="0" w:color="auto"/>
      </w:divBdr>
    </w:div>
    <w:div w:id="79644122">
      <w:bodyDiv w:val="1"/>
      <w:marLeft w:val="0"/>
      <w:marRight w:val="0"/>
      <w:marTop w:val="0"/>
      <w:marBottom w:val="0"/>
      <w:divBdr>
        <w:top w:val="none" w:sz="0" w:space="0" w:color="auto"/>
        <w:left w:val="none" w:sz="0" w:space="0" w:color="auto"/>
        <w:bottom w:val="none" w:sz="0" w:space="0" w:color="auto"/>
        <w:right w:val="none" w:sz="0" w:space="0" w:color="auto"/>
      </w:divBdr>
    </w:div>
    <w:div w:id="107969941">
      <w:bodyDiv w:val="1"/>
      <w:marLeft w:val="0"/>
      <w:marRight w:val="0"/>
      <w:marTop w:val="0"/>
      <w:marBottom w:val="0"/>
      <w:divBdr>
        <w:top w:val="none" w:sz="0" w:space="0" w:color="auto"/>
        <w:left w:val="none" w:sz="0" w:space="0" w:color="auto"/>
        <w:bottom w:val="none" w:sz="0" w:space="0" w:color="auto"/>
        <w:right w:val="none" w:sz="0" w:space="0" w:color="auto"/>
      </w:divBdr>
    </w:div>
    <w:div w:id="132873615">
      <w:bodyDiv w:val="1"/>
      <w:marLeft w:val="0"/>
      <w:marRight w:val="0"/>
      <w:marTop w:val="0"/>
      <w:marBottom w:val="0"/>
      <w:divBdr>
        <w:top w:val="none" w:sz="0" w:space="0" w:color="auto"/>
        <w:left w:val="none" w:sz="0" w:space="0" w:color="auto"/>
        <w:bottom w:val="none" w:sz="0" w:space="0" w:color="auto"/>
        <w:right w:val="none" w:sz="0" w:space="0" w:color="auto"/>
      </w:divBdr>
    </w:div>
    <w:div w:id="145752983">
      <w:bodyDiv w:val="1"/>
      <w:marLeft w:val="0"/>
      <w:marRight w:val="0"/>
      <w:marTop w:val="0"/>
      <w:marBottom w:val="0"/>
      <w:divBdr>
        <w:top w:val="none" w:sz="0" w:space="0" w:color="auto"/>
        <w:left w:val="none" w:sz="0" w:space="0" w:color="auto"/>
        <w:bottom w:val="none" w:sz="0" w:space="0" w:color="auto"/>
        <w:right w:val="none" w:sz="0" w:space="0" w:color="auto"/>
      </w:divBdr>
    </w:div>
    <w:div w:id="218711762">
      <w:bodyDiv w:val="1"/>
      <w:marLeft w:val="0"/>
      <w:marRight w:val="0"/>
      <w:marTop w:val="0"/>
      <w:marBottom w:val="0"/>
      <w:divBdr>
        <w:top w:val="none" w:sz="0" w:space="0" w:color="auto"/>
        <w:left w:val="none" w:sz="0" w:space="0" w:color="auto"/>
        <w:bottom w:val="none" w:sz="0" w:space="0" w:color="auto"/>
        <w:right w:val="none" w:sz="0" w:space="0" w:color="auto"/>
      </w:divBdr>
    </w:div>
    <w:div w:id="228543324">
      <w:bodyDiv w:val="1"/>
      <w:marLeft w:val="0"/>
      <w:marRight w:val="0"/>
      <w:marTop w:val="0"/>
      <w:marBottom w:val="0"/>
      <w:divBdr>
        <w:top w:val="none" w:sz="0" w:space="0" w:color="auto"/>
        <w:left w:val="none" w:sz="0" w:space="0" w:color="auto"/>
        <w:bottom w:val="none" w:sz="0" w:space="0" w:color="auto"/>
        <w:right w:val="none" w:sz="0" w:space="0" w:color="auto"/>
      </w:divBdr>
    </w:div>
    <w:div w:id="280722932">
      <w:bodyDiv w:val="1"/>
      <w:marLeft w:val="0"/>
      <w:marRight w:val="0"/>
      <w:marTop w:val="0"/>
      <w:marBottom w:val="0"/>
      <w:divBdr>
        <w:top w:val="none" w:sz="0" w:space="0" w:color="auto"/>
        <w:left w:val="none" w:sz="0" w:space="0" w:color="auto"/>
        <w:bottom w:val="none" w:sz="0" w:space="0" w:color="auto"/>
        <w:right w:val="none" w:sz="0" w:space="0" w:color="auto"/>
      </w:divBdr>
    </w:div>
    <w:div w:id="305553088">
      <w:bodyDiv w:val="1"/>
      <w:marLeft w:val="0"/>
      <w:marRight w:val="0"/>
      <w:marTop w:val="0"/>
      <w:marBottom w:val="0"/>
      <w:divBdr>
        <w:top w:val="none" w:sz="0" w:space="0" w:color="auto"/>
        <w:left w:val="none" w:sz="0" w:space="0" w:color="auto"/>
        <w:bottom w:val="none" w:sz="0" w:space="0" w:color="auto"/>
        <w:right w:val="none" w:sz="0" w:space="0" w:color="auto"/>
      </w:divBdr>
    </w:div>
    <w:div w:id="318271060">
      <w:bodyDiv w:val="1"/>
      <w:marLeft w:val="0"/>
      <w:marRight w:val="0"/>
      <w:marTop w:val="0"/>
      <w:marBottom w:val="0"/>
      <w:divBdr>
        <w:top w:val="none" w:sz="0" w:space="0" w:color="auto"/>
        <w:left w:val="none" w:sz="0" w:space="0" w:color="auto"/>
        <w:bottom w:val="none" w:sz="0" w:space="0" w:color="auto"/>
        <w:right w:val="none" w:sz="0" w:space="0" w:color="auto"/>
      </w:divBdr>
      <w:divsChild>
        <w:div w:id="352732036">
          <w:marLeft w:val="0"/>
          <w:marRight w:val="0"/>
          <w:marTop w:val="0"/>
          <w:marBottom w:val="0"/>
          <w:divBdr>
            <w:top w:val="none" w:sz="0" w:space="0" w:color="auto"/>
            <w:left w:val="none" w:sz="0" w:space="0" w:color="auto"/>
            <w:bottom w:val="none" w:sz="0" w:space="0" w:color="auto"/>
            <w:right w:val="none" w:sz="0" w:space="0" w:color="auto"/>
          </w:divBdr>
          <w:divsChild>
            <w:div w:id="304311130">
              <w:marLeft w:val="0"/>
              <w:marRight w:val="0"/>
              <w:marTop w:val="0"/>
              <w:marBottom w:val="0"/>
              <w:divBdr>
                <w:top w:val="none" w:sz="0" w:space="0" w:color="auto"/>
                <w:left w:val="none" w:sz="0" w:space="0" w:color="auto"/>
                <w:bottom w:val="none" w:sz="0" w:space="0" w:color="auto"/>
                <w:right w:val="none" w:sz="0" w:space="0" w:color="auto"/>
              </w:divBdr>
              <w:divsChild>
                <w:div w:id="1185511082">
                  <w:marLeft w:val="0"/>
                  <w:marRight w:val="0"/>
                  <w:marTop w:val="0"/>
                  <w:marBottom w:val="0"/>
                  <w:divBdr>
                    <w:top w:val="none" w:sz="0" w:space="0" w:color="auto"/>
                    <w:left w:val="none" w:sz="0" w:space="0" w:color="auto"/>
                    <w:bottom w:val="none" w:sz="0" w:space="0" w:color="auto"/>
                    <w:right w:val="none" w:sz="0" w:space="0" w:color="auto"/>
                  </w:divBdr>
                  <w:divsChild>
                    <w:div w:id="1530801253">
                      <w:marLeft w:val="0"/>
                      <w:marRight w:val="0"/>
                      <w:marTop w:val="0"/>
                      <w:marBottom w:val="0"/>
                      <w:divBdr>
                        <w:top w:val="none" w:sz="0" w:space="0" w:color="auto"/>
                        <w:left w:val="none" w:sz="0" w:space="0" w:color="auto"/>
                        <w:bottom w:val="none" w:sz="0" w:space="0" w:color="auto"/>
                        <w:right w:val="none" w:sz="0" w:space="0" w:color="auto"/>
                      </w:divBdr>
                      <w:divsChild>
                        <w:div w:id="150412012">
                          <w:marLeft w:val="0"/>
                          <w:marRight w:val="0"/>
                          <w:marTop w:val="0"/>
                          <w:marBottom w:val="0"/>
                          <w:divBdr>
                            <w:top w:val="none" w:sz="0" w:space="0" w:color="auto"/>
                            <w:left w:val="none" w:sz="0" w:space="0" w:color="auto"/>
                            <w:bottom w:val="none" w:sz="0" w:space="0" w:color="auto"/>
                            <w:right w:val="none" w:sz="0" w:space="0" w:color="auto"/>
                          </w:divBdr>
                          <w:divsChild>
                            <w:div w:id="41248795">
                              <w:marLeft w:val="0"/>
                              <w:marRight w:val="0"/>
                              <w:marTop w:val="0"/>
                              <w:marBottom w:val="0"/>
                              <w:divBdr>
                                <w:top w:val="none" w:sz="0" w:space="0" w:color="auto"/>
                                <w:left w:val="none" w:sz="0" w:space="0" w:color="auto"/>
                                <w:bottom w:val="none" w:sz="0" w:space="0" w:color="auto"/>
                                <w:right w:val="none" w:sz="0" w:space="0" w:color="auto"/>
                              </w:divBdr>
                              <w:divsChild>
                                <w:div w:id="1371106321">
                                  <w:marLeft w:val="0"/>
                                  <w:marRight w:val="0"/>
                                  <w:marTop w:val="0"/>
                                  <w:marBottom w:val="0"/>
                                  <w:divBdr>
                                    <w:top w:val="none" w:sz="0" w:space="0" w:color="auto"/>
                                    <w:left w:val="none" w:sz="0" w:space="0" w:color="auto"/>
                                    <w:bottom w:val="none" w:sz="0" w:space="0" w:color="auto"/>
                                    <w:right w:val="none" w:sz="0" w:space="0" w:color="auto"/>
                                  </w:divBdr>
                                  <w:divsChild>
                                    <w:div w:id="825121994">
                                      <w:marLeft w:val="0"/>
                                      <w:marRight w:val="0"/>
                                      <w:marTop w:val="0"/>
                                      <w:marBottom w:val="0"/>
                                      <w:divBdr>
                                        <w:top w:val="none" w:sz="0" w:space="0" w:color="auto"/>
                                        <w:left w:val="none" w:sz="0" w:space="0" w:color="auto"/>
                                        <w:bottom w:val="none" w:sz="0" w:space="0" w:color="auto"/>
                                        <w:right w:val="none" w:sz="0" w:space="0" w:color="auto"/>
                                      </w:divBdr>
                                      <w:divsChild>
                                        <w:div w:id="147291009">
                                          <w:marLeft w:val="0"/>
                                          <w:marRight w:val="0"/>
                                          <w:marTop w:val="0"/>
                                          <w:marBottom w:val="0"/>
                                          <w:divBdr>
                                            <w:top w:val="none" w:sz="0" w:space="0" w:color="auto"/>
                                            <w:left w:val="none" w:sz="0" w:space="0" w:color="auto"/>
                                            <w:bottom w:val="none" w:sz="0" w:space="0" w:color="auto"/>
                                            <w:right w:val="none" w:sz="0" w:space="0" w:color="auto"/>
                                          </w:divBdr>
                                          <w:divsChild>
                                            <w:div w:id="1796749286">
                                              <w:marLeft w:val="0"/>
                                              <w:marRight w:val="0"/>
                                              <w:marTop w:val="0"/>
                                              <w:marBottom w:val="0"/>
                                              <w:divBdr>
                                                <w:top w:val="none" w:sz="0" w:space="0" w:color="auto"/>
                                                <w:left w:val="none" w:sz="0" w:space="0" w:color="auto"/>
                                                <w:bottom w:val="none" w:sz="0" w:space="0" w:color="auto"/>
                                                <w:right w:val="none" w:sz="0" w:space="0" w:color="auto"/>
                                              </w:divBdr>
                                              <w:divsChild>
                                                <w:div w:id="111247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026928">
          <w:marLeft w:val="0"/>
          <w:marRight w:val="0"/>
          <w:marTop w:val="0"/>
          <w:marBottom w:val="0"/>
          <w:divBdr>
            <w:top w:val="none" w:sz="0" w:space="0" w:color="auto"/>
            <w:left w:val="none" w:sz="0" w:space="0" w:color="auto"/>
            <w:bottom w:val="none" w:sz="0" w:space="0" w:color="auto"/>
            <w:right w:val="none" w:sz="0" w:space="0" w:color="auto"/>
          </w:divBdr>
          <w:divsChild>
            <w:div w:id="194196330">
              <w:marLeft w:val="0"/>
              <w:marRight w:val="0"/>
              <w:marTop w:val="0"/>
              <w:marBottom w:val="0"/>
              <w:divBdr>
                <w:top w:val="none" w:sz="0" w:space="0" w:color="auto"/>
                <w:left w:val="none" w:sz="0" w:space="0" w:color="auto"/>
                <w:bottom w:val="none" w:sz="0" w:space="0" w:color="auto"/>
                <w:right w:val="none" w:sz="0" w:space="0" w:color="auto"/>
              </w:divBdr>
              <w:divsChild>
                <w:div w:id="1285506844">
                  <w:marLeft w:val="0"/>
                  <w:marRight w:val="0"/>
                  <w:marTop w:val="0"/>
                  <w:marBottom w:val="0"/>
                  <w:divBdr>
                    <w:top w:val="none" w:sz="0" w:space="0" w:color="auto"/>
                    <w:left w:val="none" w:sz="0" w:space="0" w:color="auto"/>
                    <w:bottom w:val="none" w:sz="0" w:space="0" w:color="auto"/>
                    <w:right w:val="none" w:sz="0" w:space="0" w:color="auto"/>
                  </w:divBdr>
                  <w:divsChild>
                    <w:div w:id="1506555856">
                      <w:marLeft w:val="0"/>
                      <w:marRight w:val="0"/>
                      <w:marTop w:val="0"/>
                      <w:marBottom w:val="0"/>
                      <w:divBdr>
                        <w:top w:val="none" w:sz="0" w:space="0" w:color="auto"/>
                        <w:left w:val="none" w:sz="0" w:space="0" w:color="auto"/>
                        <w:bottom w:val="none" w:sz="0" w:space="0" w:color="auto"/>
                        <w:right w:val="none" w:sz="0" w:space="0" w:color="auto"/>
                      </w:divBdr>
                      <w:divsChild>
                        <w:div w:id="225144138">
                          <w:marLeft w:val="0"/>
                          <w:marRight w:val="0"/>
                          <w:marTop w:val="0"/>
                          <w:marBottom w:val="0"/>
                          <w:divBdr>
                            <w:top w:val="none" w:sz="0" w:space="0" w:color="auto"/>
                            <w:left w:val="none" w:sz="0" w:space="0" w:color="auto"/>
                            <w:bottom w:val="none" w:sz="0" w:space="0" w:color="auto"/>
                            <w:right w:val="none" w:sz="0" w:space="0" w:color="auto"/>
                          </w:divBdr>
                          <w:divsChild>
                            <w:div w:id="1629898510">
                              <w:marLeft w:val="0"/>
                              <w:marRight w:val="0"/>
                              <w:marTop w:val="0"/>
                              <w:marBottom w:val="0"/>
                              <w:divBdr>
                                <w:top w:val="none" w:sz="0" w:space="0" w:color="auto"/>
                                <w:left w:val="none" w:sz="0" w:space="0" w:color="auto"/>
                                <w:bottom w:val="none" w:sz="0" w:space="0" w:color="auto"/>
                                <w:right w:val="none" w:sz="0" w:space="0" w:color="auto"/>
                              </w:divBdr>
                              <w:divsChild>
                                <w:div w:id="2122914383">
                                  <w:marLeft w:val="0"/>
                                  <w:marRight w:val="0"/>
                                  <w:marTop w:val="0"/>
                                  <w:marBottom w:val="0"/>
                                  <w:divBdr>
                                    <w:top w:val="none" w:sz="0" w:space="0" w:color="auto"/>
                                    <w:left w:val="none" w:sz="0" w:space="0" w:color="auto"/>
                                    <w:bottom w:val="none" w:sz="0" w:space="0" w:color="auto"/>
                                    <w:right w:val="none" w:sz="0" w:space="0" w:color="auto"/>
                                  </w:divBdr>
                                  <w:divsChild>
                                    <w:div w:id="245463902">
                                      <w:marLeft w:val="0"/>
                                      <w:marRight w:val="0"/>
                                      <w:marTop w:val="0"/>
                                      <w:marBottom w:val="0"/>
                                      <w:divBdr>
                                        <w:top w:val="none" w:sz="0" w:space="0" w:color="auto"/>
                                        <w:left w:val="none" w:sz="0" w:space="0" w:color="auto"/>
                                        <w:bottom w:val="none" w:sz="0" w:space="0" w:color="auto"/>
                                        <w:right w:val="none" w:sz="0" w:space="0" w:color="auto"/>
                                      </w:divBdr>
                                      <w:divsChild>
                                        <w:div w:id="1003046514">
                                          <w:marLeft w:val="0"/>
                                          <w:marRight w:val="0"/>
                                          <w:marTop w:val="0"/>
                                          <w:marBottom w:val="0"/>
                                          <w:divBdr>
                                            <w:top w:val="none" w:sz="0" w:space="0" w:color="auto"/>
                                            <w:left w:val="none" w:sz="0" w:space="0" w:color="auto"/>
                                            <w:bottom w:val="none" w:sz="0" w:space="0" w:color="auto"/>
                                            <w:right w:val="none" w:sz="0" w:space="0" w:color="auto"/>
                                          </w:divBdr>
                                          <w:divsChild>
                                            <w:div w:id="298271063">
                                              <w:marLeft w:val="0"/>
                                              <w:marRight w:val="0"/>
                                              <w:marTop w:val="0"/>
                                              <w:marBottom w:val="0"/>
                                              <w:divBdr>
                                                <w:top w:val="none" w:sz="0" w:space="0" w:color="auto"/>
                                                <w:left w:val="none" w:sz="0" w:space="0" w:color="auto"/>
                                                <w:bottom w:val="none" w:sz="0" w:space="0" w:color="auto"/>
                                                <w:right w:val="none" w:sz="0" w:space="0" w:color="auto"/>
                                              </w:divBdr>
                                              <w:divsChild>
                                                <w:div w:id="100605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3702157">
      <w:bodyDiv w:val="1"/>
      <w:marLeft w:val="0"/>
      <w:marRight w:val="0"/>
      <w:marTop w:val="0"/>
      <w:marBottom w:val="0"/>
      <w:divBdr>
        <w:top w:val="none" w:sz="0" w:space="0" w:color="auto"/>
        <w:left w:val="none" w:sz="0" w:space="0" w:color="auto"/>
        <w:bottom w:val="none" w:sz="0" w:space="0" w:color="auto"/>
        <w:right w:val="none" w:sz="0" w:space="0" w:color="auto"/>
      </w:divBdr>
    </w:div>
    <w:div w:id="323819848">
      <w:bodyDiv w:val="1"/>
      <w:marLeft w:val="0"/>
      <w:marRight w:val="0"/>
      <w:marTop w:val="0"/>
      <w:marBottom w:val="0"/>
      <w:divBdr>
        <w:top w:val="none" w:sz="0" w:space="0" w:color="auto"/>
        <w:left w:val="none" w:sz="0" w:space="0" w:color="auto"/>
        <w:bottom w:val="none" w:sz="0" w:space="0" w:color="auto"/>
        <w:right w:val="none" w:sz="0" w:space="0" w:color="auto"/>
      </w:divBdr>
    </w:div>
    <w:div w:id="332029266">
      <w:bodyDiv w:val="1"/>
      <w:marLeft w:val="0"/>
      <w:marRight w:val="0"/>
      <w:marTop w:val="0"/>
      <w:marBottom w:val="0"/>
      <w:divBdr>
        <w:top w:val="none" w:sz="0" w:space="0" w:color="auto"/>
        <w:left w:val="none" w:sz="0" w:space="0" w:color="auto"/>
        <w:bottom w:val="none" w:sz="0" w:space="0" w:color="auto"/>
        <w:right w:val="none" w:sz="0" w:space="0" w:color="auto"/>
      </w:divBdr>
    </w:div>
    <w:div w:id="336545522">
      <w:bodyDiv w:val="1"/>
      <w:marLeft w:val="0"/>
      <w:marRight w:val="0"/>
      <w:marTop w:val="0"/>
      <w:marBottom w:val="0"/>
      <w:divBdr>
        <w:top w:val="none" w:sz="0" w:space="0" w:color="auto"/>
        <w:left w:val="none" w:sz="0" w:space="0" w:color="auto"/>
        <w:bottom w:val="none" w:sz="0" w:space="0" w:color="auto"/>
        <w:right w:val="none" w:sz="0" w:space="0" w:color="auto"/>
      </w:divBdr>
    </w:div>
    <w:div w:id="342561579">
      <w:bodyDiv w:val="1"/>
      <w:marLeft w:val="0"/>
      <w:marRight w:val="0"/>
      <w:marTop w:val="0"/>
      <w:marBottom w:val="0"/>
      <w:divBdr>
        <w:top w:val="none" w:sz="0" w:space="0" w:color="auto"/>
        <w:left w:val="none" w:sz="0" w:space="0" w:color="auto"/>
        <w:bottom w:val="none" w:sz="0" w:space="0" w:color="auto"/>
        <w:right w:val="none" w:sz="0" w:space="0" w:color="auto"/>
      </w:divBdr>
      <w:divsChild>
        <w:div w:id="1176110464">
          <w:marLeft w:val="0"/>
          <w:marRight w:val="0"/>
          <w:marTop w:val="0"/>
          <w:marBottom w:val="0"/>
          <w:divBdr>
            <w:top w:val="none" w:sz="0" w:space="0" w:color="auto"/>
            <w:left w:val="none" w:sz="0" w:space="0" w:color="auto"/>
            <w:bottom w:val="none" w:sz="0" w:space="0" w:color="auto"/>
            <w:right w:val="none" w:sz="0" w:space="0" w:color="auto"/>
          </w:divBdr>
          <w:divsChild>
            <w:div w:id="85537107">
              <w:marLeft w:val="0"/>
              <w:marRight w:val="0"/>
              <w:marTop w:val="0"/>
              <w:marBottom w:val="0"/>
              <w:divBdr>
                <w:top w:val="none" w:sz="0" w:space="0" w:color="auto"/>
                <w:left w:val="none" w:sz="0" w:space="0" w:color="auto"/>
                <w:bottom w:val="none" w:sz="0" w:space="0" w:color="auto"/>
                <w:right w:val="none" w:sz="0" w:space="0" w:color="auto"/>
              </w:divBdr>
              <w:divsChild>
                <w:div w:id="1441340268">
                  <w:marLeft w:val="0"/>
                  <w:marRight w:val="0"/>
                  <w:marTop w:val="0"/>
                  <w:marBottom w:val="0"/>
                  <w:divBdr>
                    <w:top w:val="none" w:sz="0" w:space="0" w:color="auto"/>
                    <w:left w:val="none" w:sz="0" w:space="0" w:color="auto"/>
                    <w:bottom w:val="none" w:sz="0" w:space="0" w:color="auto"/>
                    <w:right w:val="none" w:sz="0" w:space="0" w:color="auto"/>
                  </w:divBdr>
                  <w:divsChild>
                    <w:div w:id="726759653">
                      <w:marLeft w:val="0"/>
                      <w:marRight w:val="0"/>
                      <w:marTop w:val="0"/>
                      <w:marBottom w:val="0"/>
                      <w:divBdr>
                        <w:top w:val="none" w:sz="0" w:space="0" w:color="auto"/>
                        <w:left w:val="none" w:sz="0" w:space="0" w:color="auto"/>
                        <w:bottom w:val="none" w:sz="0" w:space="0" w:color="auto"/>
                        <w:right w:val="none" w:sz="0" w:space="0" w:color="auto"/>
                      </w:divBdr>
                      <w:divsChild>
                        <w:div w:id="606890873">
                          <w:marLeft w:val="0"/>
                          <w:marRight w:val="0"/>
                          <w:marTop w:val="0"/>
                          <w:marBottom w:val="0"/>
                          <w:divBdr>
                            <w:top w:val="none" w:sz="0" w:space="0" w:color="auto"/>
                            <w:left w:val="none" w:sz="0" w:space="0" w:color="auto"/>
                            <w:bottom w:val="none" w:sz="0" w:space="0" w:color="auto"/>
                            <w:right w:val="none" w:sz="0" w:space="0" w:color="auto"/>
                          </w:divBdr>
                          <w:divsChild>
                            <w:div w:id="757480306">
                              <w:marLeft w:val="0"/>
                              <w:marRight w:val="0"/>
                              <w:marTop w:val="0"/>
                              <w:marBottom w:val="0"/>
                              <w:divBdr>
                                <w:top w:val="none" w:sz="0" w:space="0" w:color="auto"/>
                                <w:left w:val="none" w:sz="0" w:space="0" w:color="auto"/>
                                <w:bottom w:val="none" w:sz="0" w:space="0" w:color="auto"/>
                                <w:right w:val="none" w:sz="0" w:space="0" w:color="auto"/>
                              </w:divBdr>
                              <w:divsChild>
                                <w:div w:id="1995454532">
                                  <w:marLeft w:val="0"/>
                                  <w:marRight w:val="0"/>
                                  <w:marTop w:val="0"/>
                                  <w:marBottom w:val="0"/>
                                  <w:divBdr>
                                    <w:top w:val="none" w:sz="0" w:space="0" w:color="auto"/>
                                    <w:left w:val="none" w:sz="0" w:space="0" w:color="auto"/>
                                    <w:bottom w:val="none" w:sz="0" w:space="0" w:color="auto"/>
                                    <w:right w:val="none" w:sz="0" w:space="0" w:color="auto"/>
                                  </w:divBdr>
                                  <w:divsChild>
                                    <w:div w:id="158113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0726">
                      <w:marLeft w:val="0"/>
                      <w:marRight w:val="0"/>
                      <w:marTop w:val="0"/>
                      <w:marBottom w:val="0"/>
                      <w:divBdr>
                        <w:top w:val="none" w:sz="0" w:space="0" w:color="auto"/>
                        <w:left w:val="none" w:sz="0" w:space="0" w:color="auto"/>
                        <w:bottom w:val="none" w:sz="0" w:space="0" w:color="auto"/>
                        <w:right w:val="none" w:sz="0" w:space="0" w:color="auto"/>
                      </w:divBdr>
                      <w:divsChild>
                        <w:div w:id="20237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502454">
      <w:bodyDiv w:val="1"/>
      <w:marLeft w:val="0"/>
      <w:marRight w:val="0"/>
      <w:marTop w:val="0"/>
      <w:marBottom w:val="0"/>
      <w:divBdr>
        <w:top w:val="none" w:sz="0" w:space="0" w:color="auto"/>
        <w:left w:val="none" w:sz="0" w:space="0" w:color="auto"/>
        <w:bottom w:val="none" w:sz="0" w:space="0" w:color="auto"/>
        <w:right w:val="none" w:sz="0" w:space="0" w:color="auto"/>
      </w:divBdr>
    </w:div>
    <w:div w:id="363865016">
      <w:bodyDiv w:val="1"/>
      <w:marLeft w:val="0"/>
      <w:marRight w:val="0"/>
      <w:marTop w:val="0"/>
      <w:marBottom w:val="0"/>
      <w:divBdr>
        <w:top w:val="none" w:sz="0" w:space="0" w:color="auto"/>
        <w:left w:val="none" w:sz="0" w:space="0" w:color="auto"/>
        <w:bottom w:val="none" w:sz="0" w:space="0" w:color="auto"/>
        <w:right w:val="none" w:sz="0" w:space="0" w:color="auto"/>
      </w:divBdr>
    </w:div>
    <w:div w:id="377701699">
      <w:bodyDiv w:val="1"/>
      <w:marLeft w:val="0"/>
      <w:marRight w:val="0"/>
      <w:marTop w:val="0"/>
      <w:marBottom w:val="0"/>
      <w:divBdr>
        <w:top w:val="none" w:sz="0" w:space="0" w:color="auto"/>
        <w:left w:val="none" w:sz="0" w:space="0" w:color="auto"/>
        <w:bottom w:val="none" w:sz="0" w:space="0" w:color="auto"/>
        <w:right w:val="none" w:sz="0" w:space="0" w:color="auto"/>
      </w:divBdr>
    </w:div>
    <w:div w:id="382412614">
      <w:bodyDiv w:val="1"/>
      <w:marLeft w:val="0"/>
      <w:marRight w:val="0"/>
      <w:marTop w:val="0"/>
      <w:marBottom w:val="0"/>
      <w:divBdr>
        <w:top w:val="none" w:sz="0" w:space="0" w:color="auto"/>
        <w:left w:val="none" w:sz="0" w:space="0" w:color="auto"/>
        <w:bottom w:val="none" w:sz="0" w:space="0" w:color="auto"/>
        <w:right w:val="none" w:sz="0" w:space="0" w:color="auto"/>
      </w:divBdr>
    </w:div>
    <w:div w:id="404107054">
      <w:bodyDiv w:val="1"/>
      <w:marLeft w:val="0"/>
      <w:marRight w:val="0"/>
      <w:marTop w:val="0"/>
      <w:marBottom w:val="0"/>
      <w:divBdr>
        <w:top w:val="none" w:sz="0" w:space="0" w:color="auto"/>
        <w:left w:val="none" w:sz="0" w:space="0" w:color="auto"/>
        <w:bottom w:val="none" w:sz="0" w:space="0" w:color="auto"/>
        <w:right w:val="none" w:sz="0" w:space="0" w:color="auto"/>
      </w:divBdr>
    </w:div>
    <w:div w:id="455371369">
      <w:bodyDiv w:val="1"/>
      <w:marLeft w:val="0"/>
      <w:marRight w:val="0"/>
      <w:marTop w:val="0"/>
      <w:marBottom w:val="0"/>
      <w:divBdr>
        <w:top w:val="none" w:sz="0" w:space="0" w:color="auto"/>
        <w:left w:val="none" w:sz="0" w:space="0" w:color="auto"/>
        <w:bottom w:val="none" w:sz="0" w:space="0" w:color="auto"/>
        <w:right w:val="none" w:sz="0" w:space="0" w:color="auto"/>
      </w:divBdr>
    </w:div>
    <w:div w:id="480730827">
      <w:bodyDiv w:val="1"/>
      <w:marLeft w:val="0"/>
      <w:marRight w:val="0"/>
      <w:marTop w:val="0"/>
      <w:marBottom w:val="0"/>
      <w:divBdr>
        <w:top w:val="none" w:sz="0" w:space="0" w:color="auto"/>
        <w:left w:val="none" w:sz="0" w:space="0" w:color="auto"/>
        <w:bottom w:val="none" w:sz="0" w:space="0" w:color="auto"/>
        <w:right w:val="none" w:sz="0" w:space="0" w:color="auto"/>
      </w:divBdr>
    </w:div>
    <w:div w:id="490370072">
      <w:bodyDiv w:val="1"/>
      <w:marLeft w:val="0"/>
      <w:marRight w:val="0"/>
      <w:marTop w:val="0"/>
      <w:marBottom w:val="0"/>
      <w:divBdr>
        <w:top w:val="none" w:sz="0" w:space="0" w:color="auto"/>
        <w:left w:val="none" w:sz="0" w:space="0" w:color="auto"/>
        <w:bottom w:val="none" w:sz="0" w:space="0" w:color="auto"/>
        <w:right w:val="none" w:sz="0" w:space="0" w:color="auto"/>
      </w:divBdr>
    </w:div>
    <w:div w:id="521824253">
      <w:bodyDiv w:val="1"/>
      <w:marLeft w:val="0"/>
      <w:marRight w:val="0"/>
      <w:marTop w:val="0"/>
      <w:marBottom w:val="0"/>
      <w:divBdr>
        <w:top w:val="none" w:sz="0" w:space="0" w:color="auto"/>
        <w:left w:val="none" w:sz="0" w:space="0" w:color="auto"/>
        <w:bottom w:val="none" w:sz="0" w:space="0" w:color="auto"/>
        <w:right w:val="none" w:sz="0" w:space="0" w:color="auto"/>
      </w:divBdr>
      <w:divsChild>
        <w:div w:id="1513031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577254">
          <w:blockQuote w:val="1"/>
          <w:marLeft w:val="720"/>
          <w:marRight w:val="720"/>
          <w:marTop w:val="100"/>
          <w:marBottom w:val="100"/>
          <w:divBdr>
            <w:top w:val="none" w:sz="0" w:space="0" w:color="auto"/>
            <w:left w:val="none" w:sz="0" w:space="0" w:color="auto"/>
            <w:bottom w:val="none" w:sz="0" w:space="0" w:color="auto"/>
            <w:right w:val="none" w:sz="0" w:space="0" w:color="auto"/>
          </w:divBdr>
        </w:div>
        <w:div w:id="325939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2942224">
      <w:bodyDiv w:val="1"/>
      <w:marLeft w:val="0"/>
      <w:marRight w:val="0"/>
      <w:marTop w:val="0"/>
      <w:marBottom w:val="0"/>
      <w:divBdr>
        <w:top w:val="none" w:sz="0" w:space="0" w:color="auto"/>
        <w:left w:val="none" w:sz="0" w:space="0" w:color="auto"/>
        <w:bottom w:val="none" w:sz="0" w:space="0" w:color="auto"/>
        <w:right w:val="none" w:sz="0" w:space="0" w:color="auto"/>
      </w:divBdr>
    </w:div>
    <w:div w:id="539978564">
      <w:bodyDiv w:val="1"/>
      <w:marLeft w:val="0"/>
      <w:marRight w:val="0"/>
      <w:marTop w:val="0"/>
      <w:marBottom w:val="0"/>
      <w:divBdr>
        <w:top w:val="none" w:sz="0" w:space="0" w:color="auto"/>
        <w:left w:val="none" w:sz="0" w:space="0" w:color="auto"/>
        <w:bottom w:val="none" w:sz="0" w:space="0" w:color="auto"/>
        <w:right w:val="none" w:sz="0" w:space="0" w:color="auto"/>
      </w:divBdr>
    </w:div>
    <w:div w:id="552082425">
      <w:bodyDiv w:val="1"/>
      <w:marLeft w:val="0"/>
      <w:marRight w:val="0"/>
      <w:marTop w:val="0"/>
      <w:marBottom w:val="0"/>
      <w:divBdr>
        <w:top w:val="none" w:sz="0" w:space="0" w:color="auto"/>
        <w:left w:val="none" w:sz="0" w:space="0" w:color="auto"/>
        <w:bottom w:val="none" w:sz="0" w:space="0" w:color="auto"/>
        <w:right w:val="none" w:sz="0" w:space="0" w:color="auto"/>
      </w:divBdr>
    </w:div>
    <w:div w:id="563837538">
      <w:bodyDiv w:val="1"/>
      <w:marLeft w:val="0"/>
      <w:marRight w:val="0"/>
      <w:marTop w:val="0"/>
      <w:marBottom w:val="0"/>
      <w:divBdr>
        <w:top w:val="none" w:sz="0" w:space="0" w:color="auto"/>
        <w:left w:val="none" w:sz="0" w:space="0" w:color="auto"/>
        <w:bottom w:val="none" w:sz="0" w:space="0" w:color="auto"/>
        <w:right w:val="none" w:sz="0" w:space="0" w:color="auto"/>
      </w:divBdr>
    </w:div>
    <w:div w:id="569657485">
      <w:bodyDiv w:val="1"/>
      <w:marLeft w:val="0"/>
      <w:marRight w:val="0"/>
      <w:marTop w:val="0"/>
      <w:marBottom w:val="0"/>
      <w:divBdr>
        <w:top w:val="none" w:sz="0" w:space="0" w:color="auto"/>
        <w:left w:val="none" w:sz="0" w:space="0" w:color="auto"/>
        <w:bottom w:val="none" w:sz="0" w:space="0" w:color="auto"/>
        <w:right w:val="none" w:sz="0" w:space="0" w:color="auto"/>
      </w:divBdr>
    </w:div>
    <w:div w:id="578487702">
      <w:bodyDiv w:val="1"/>
      <w:marLeft w:val="0"/>
      <w:marRight w:val="0"/>
      <w:marTop w:val="0"/>
      <w:marBottom w:val="0"/>
      <w:divBdr>
        <w:top w:val="none" w:sz="0" w:space="0" w:color="auto"/>
        <w:left w:val="none" w:sz="0" w:space="0" w:color="auto"/>
        <w:bottom w:val="none" w:sz="0" w:space="0" w:color="auto"/>
        <w:right w:val="none" w:sz="0" w:space="0" w:color="auto"/>
      </w:divBdr>
    </w:div>
    <w:div w:id="587080424">
      <w:bodyDiv w:val="1"/>
      <w:marLeft w:val="0"/>
      <w:marRight w:val="0"/>
      <w:marTop w:val="0"/>
      <w:marBottom w:val="0"/>
      <w:divBdr>
        <w:top w:val="none" w:sz="0" w:space="0" w:color="auto"/>
        <w:left w:val="none" w:sz="0" w:space="0" w:color="auto"/>
        <w:bottom w:val="none" w:sz="0" w:space="0" w:color="auto"/>
        <w:right w:val="none" w:sz="0" w:space="0" w:color="auto"/>
      </w:divBdr>
    </w:div>
    <w:div w:id="587731020">
      <w:bodyDiv w:val="1"/>
      <w:marLeft w:val="0"/>
      <w:marRight w:val="0"/>
      <w:marTop w:val="0"/>
      <w:marBottom w:val="0"/>
      <w:divBdr>
        <w:top w:val="none" w:sz="0" w:space="0" w:color="auto"/>
        <w:left w:val="none" w:sz="0" w:space="0" w:color="auto"/>
        <w:bottom w:val="none" w:sz="0" w:space="0" w:color="auto"/>
        <w:right w:val="none" w:sz="0" w:space="0" w:color="auto"/>
      </w:divBdr>
    </w:div>
    <w:div w:id="626857830">
      <w:bodyDiv w:val="1"/>
      <w:marLeft w:val="0"/>
      <w:marRight w:val="0"/>
      <w:marTop w:val="0"/>
      <w:marBottom w:val="0"/>
      <w:divBdr>
        <w:top w:val="none" w:sz="0" w:space="0" w:color="auto"/>
        <w:left w:val="none" w:sz="0" w:space="0" w:color="auto"/>
        <w:bottom w:val="none" w:sz="0" w:space="0" w:color="auto"/>
        <w:right w:val="none" w:sz="0" w:space="0" w:color="auto"/>
      </w:divBdr>
    </w:div>
    <w:div w:id="629047082">
      <w:bodyDiv w:val="1"/>
      <w:marLeft w:val="0"/>
      <w:marRight w:val="0"/>
      <w:marTop w:val="0"/>
      <w:marBottom w:val="0"/>
      <w:divBdr>
        <w:top w:val="none" w:sz="0" w:space="0" w:color="auto"/>
        <w:left w:val="none" w:sz="0" w:space="0" w:color="auto"/>
        <w:bottom w:val="none" w:sz="0" w:space="0" w:color="auto"/>
        <w:right w:val="none" w:sz="0" w:space="0" w:color="auto"/>
      </w:divBdr>
    </w:div>
    <w:div w:id="635449860">
      <w:bodyDiv w:val="1"/>
      <w:marLeft w:val="0"/>
      <w:marRight w:val="0"/>
      <w:marTop w:val="0"/>
      <w:marBottom w:val="0"/>
      <w:divBdr>
        <w:top w:val="none" w:sz="0" w:space="0" w:color="auto"/>
        <w:left w:val="none" w:sz="0" w:space="0" w:color="auto"/>
        <w:bottom w:val="none" w:sz="0" w:space="0" w:color="auto"/>
        <w:right w:val="none" w:sz="0" w:space="0" w:color="auto"/>
      </w:divBdr>
    </w:div>
    <w:div w:id="648677337">
      <w:bodyDiv w:val="1"/>
      <w:marLeft w:val="0"/>
      <w:marRight w:val="0"/>
      <w:marTop w:val="0"/>
      <w:marBottom w:val="0"/>
      <w:divBdr>
        <w:top w:val="none" w:sz="0" w:space="0" w:color="auto"/>
        <w:left w:val="none" w:sz="0" w:space="0" w:color="auto"/>
        <w:bottom w:val="none" w:sz="0" w:space="0" w:color="auto"/>
        <w:right w:val="none" w:sz="0" w:space="0" w:color="auto"/>
      </w:divBdr>
    </w:div>
    <w:div w:id="671447089">
      <w:bodyDiv w:val="1"/>
      <w:marLeft w:val="0"/>
      <w:marRight w:val="0"/>
      <w:marTop w:val="0"/>
      <w:marBottom w:val="0"/>
      <w:divBdr>
        <w:top w:val="none" w:sz="0" w:space="0" w:color="auto"/>
        <w:left w:val="none" w:sz="0" w:space="0" w:color="auto"/>
        <w:bottom w:val="none" w:sz="0" w:space="0" w:color="auto"/>
        <w:right w:val="none" w:sz="0" w:space="0" w:color="auto"/>
      </w:divBdr>
    </w:div>
    <w:div w:id="682704358">
      <w:bodyDiv w:val="1"/>
      <w:marLeft w:val="0"/>
      <w:marRight w:val="0"/>
      <w:marTop w:val="0"/>
      <w:marBottom w:val="0"/>
      <w:divBdr>
        <w:top w:val="none" w:sz="0" w:space="0" w:color="auto"/>
        <w:left w:val="none" w:sz="0" w:space="0" w:color="auto"/>
        <w:bottom w:val="none" w:sz="0" w:space="0" w:color="auto"/>
        <w:right w:val="none" w:sz="0" w:space="0" w:color="auto"/>
      </w:divBdr>
    </w:div>
    <w:div w:id="687486356">
      <w:bodyDiv w:val="1"/>
      <w:marLeft w:val="0"/>
      <w:marRight w:val="0"/>
      <w:marTop w:val="0"/>
      <w:marBottom w:val="0"/>
      <w:divBdr>
        <w:top w:val="none" w:sz="0" w:space="0" w:color="auto"/>
        <w:left w:val="none" w:sz="0" w:space="0" w:color="auto"/>
        <w:bottom w:val="none" w:sz="0" w:space="0" w:color="auto"/>
        <w:right w:val="none" w:sz="0" w:space="0" w:color="auto"/>
      </w:divBdr>
    </w:div>
    <w:div w:id="703872622">
      <w:bodyDiv w:val="1"/>
      <w:marLeft w:val="0"/>
      <w:marRight w:val="0"/>
      <w:marTop w:val="0"/>
      <w:marBottom w:val="0"/>
      <w:divBdr>
        <w:top w:val="none" w:sz="0" w:space="0" w:color="auto"/>
        <w:left w:val="none" w:sz="0" w:space="0" w:color="auto"/>
        <w:bottom w:val="none" w:sz="0" w:space="0" w:color="auto"/>
        <w:right w:val="none" w:sz="0" w:space="0" w:color="auto"/>
      </w:divBdr>
    </w:div>
    <w:div w:id="710886454">
      <w:bodyDiv w:val="1"/>
      <w:marLeft w:val="0"/>
      <w:marRight w:val="0"/>
      <w:marTop w:val="0"/>
      <w:marBottom w:val="0"/>
      <w:divBdr>
        <w:top w:val="none" w:sz="0" w:space="0" w:color="auto"/>
        <w:left w:val="none" w:sz="0" w:space="0" w:color="auto"/>
        <w:bottom w:val="none" w:sz="0" w:space="0" w:color="auto"/>
        <w:right w:val="none" w:sz="0" w:space="0" w:color="auto"/>
      </w:divBdr>
    </w:div>
    <w:div w:id="720054458">
      <w:bodyDiv w:val="1"/>
      <w:marLeft w:val="0"/>
      <w:marRight w:val="0"/>
      <w:marTop w:val="0"/>
      <w:marBottom w:val="0"/>
      <w:divBdr>
        <w:top w:val="none" w:sz="0" w:space="0" w:color="auto"/>
        <w:left w:val="none" w:sz="0" w:space="0" w:color="auto"/>
        <w:bottom w:val="none" w:sz="0" w:space="0" w:color="auto"/>
        <w:right w:val="none" w:sz="0" w:space="0" w:color="auto"/>
      </w:divBdr>
    </w:div>
    <w:div w:id="733091894">
      <w:bodyDiv w:val="1"/>
      <w:marLeft w:val="0"/>
      <w:marRight w:val="0"/>
      <w:marTop w:val="0"/>
      <w:marBottom w:val="0"/>
      <w:divBdr>
        <w:top w:val="none" w:sz="0" w:space="0" w:color="auto"/>
        <w:left w:val="none" w:sz="0" w:space="0" w:color="auto"/>
        <w:bottom w:val="none" w:sz="0" w:space="0" w:color="auto"/>
        <w:right w:val="none" w:sz="0" w:space="0" w:color="auto"/>
      </w:divBdr>
    </w:div>
    <w:div w:id="753403330">
      <w:bodyDiv w:val="1"/>
      <w:marLeft w:val="0"/>
      <w:marRight w:val="0"/>
      <w:marTop w:val="0"/>
      <w:marBottom w:val="0"/>
      <w:divBdr>
        <w:top w:val="none" w:sz="0" w:space="0" w:color="auto"/>
        <w:left w:val="none" w:sz="0" w:space="0" w:color="auto"/>
        <w:bottom w:val="none" w:sz="0" w:space="0" w:color="auto"/>
        <w:right w:val="none" w:sz="0" w:space="0" w:color="auto"/>
      </w:divBdr>
    </w:div>
    <w:div w:id="770005216">
      <w:bodyDiv w:val="1"/>
      <w:marLeft w:val="0"/>
      <w:marRight w:val="0"/>
      <w:marTop w:val="0"/>
      <w:marBottom w:val="0"/>
      <w:divBdr>
        <w:top w:val="none" w:sz="0" w:space="0" w:color="auto"/>
        <w:left w:val="none" w:sz="0" w:space="0" w:color="auto"/>
        <w:bottom w:val="none" w:sz="0" w:space="0" w:color="auto"/>
        <w:right w:val="none" w:sz="0" w:space="0" w:color="auto"/>
      </w:divBdr>
    </w:div>
    <w:div w:id="779224908">
      <w:bodyDiv w:val="1"/>
      <w:marLeft w:val="0"/>
      <w:marRight w:val="0"/>
      <w:marTop w:val="0"/>
      <w:marBottom w:val="0"/>
      <w:divBdr>
        <w:top w:val="none" w:sz="0" w:space="0" w:color="auto"/>
        <w:left w:val="none" w:sz="0" w:space="0" w:color="auto"/>
        <w:bottom w:val="none" w:sz="0" w:space="0" w:color="auto"/>
        <w:right w:val="none" w:sz="0" w:space="0" w:color="auto"/>
      </w:divBdr>
    </w:div>
    <w:div w:id="799111103">
      <w:bodyDiv w:val="1"/>
      <w:marLeft w:val="0"/>
      <w:marRight w:val="0"/>
      <w:marTop w:val="0"/>
      <w:marBottom w:val="0"/>
      <w:divBdr>
        <w:top w:val="none" w:sz="0" w:space="0" w:color="auto"/>
        <w:left w:val="none" w:sz="0" w:space="0" w:color="auto"/>
        <w:bottom w:val="none" w:sz="0" w:space="0" w:color="auto"/>
        <w:right w:val="none" w:sz="0" w:space="0" w:color="auto"/>
      </w:divBdr>
    </w:div>
    <w:div w:id="816343308">
      <w:bodyDiv w:val="1"/>
      <w:marLeft w:val="0"/>
      <w:marRight w:val="0"/>
      <w:marTop w:val="0"/>
      <w:marBottom w:val="0"/>
      <w:divBdr>
        <w:top w:val="none" w:sz="0" w:space="0" w:color="auto"/>
        <w:left w:val="none" w:sz="0" w:space="0" w:color="auto"/>
        <w:bottom w:val="none" w:sz="0" w:space="0" w:color="auto"/>
        <w:right w:val="none" w:sz="0" w:space="0" w:color="auto"/>
      </w:divBdr>
    </w:div>
    <w:div w:id="819856051">
      <w:bodyDiv w:val="1"/>
      <w:marLeft w:val="0"/>
      <w:marRight w:val="0"/>
      <w:marTop w:val="0"/>
      <w:marBottom w:val="0"/>
      <w:divBdr>
        <w:top w:val="none" w:sz="0" w:space="0" w:color="auto"/>
        <w:left w:val="none" w:sz="0" w:space="0" w:color="auto"/>
        <w:bottom w:val="none" w:sz="0" w:space="0" w:color="auto"/>
        <w:right w:val="none" w:sz="0" w:space="0" w:color="auto"/>
      </w:divBdr>
    </w:div>
    <w:div w:id="822309558">
      <w:bodyDiv w:val="1"/>
      <w:marLeft w:val="0"/>
      <w:marRight w:val="0"/>
      <w:marTop w:val="0"/>
      <w:marBottom w:val="0"/>
      <w:divBdr>
        <w:top w:val="none" w:sz="0" w:space="0" w:color="auto"/>
        <w:left w:val="none" w:sz="0" w:space="0" w:color="auto"/>
        <w:bottom w:val="none" w:sz="0" w:space="0" w:color="auto"/>
        <w:right w:val="none" w:sz="0" w:space="0" w:color="auto"/>
      </w:divBdr>
    </w:div>
    <w:div w:id="829053968">
      <w:bodyDiv w:val="1"/>
      <w:marLeft w:val="0"/>
      <w:marRight w:val="0"/>
      <w:marTop w:val="0"/>
      <w:marBottom w:val="0"/>
      <w:divBdr>
        <w:top w:val="none" w:sz="0" w:space="0" w:color="auto"/>
        <w:left w:val="none" w:sz="0" w:space="0" w:color="auto"/>
        <w:bottom w:val="none" w:sz="0" w:space="0" w:color="auto"/>
        <w:right w:val="none" w:sz="0" w:space="0" w:color="auto"/>
      </w:divBdr>
    </w:div>
    <w:div w:id="832647282">
      <w:bodyDiv w:val="1"/>
      <w:marLeft w:val="0"/>
      <w:marRight w:val="0"/>
      <w:marTop w:val="0"/>
      <w:marBottom w:val="0"/>
      <w:divBdr>
        <w:top w:val="none" w:sz="0" w:space="0" w:color="auto"/>
        <w:left w:val="none" w:sz="0" w:space="0" w:color="auto"/>
        <w:bottom w:val="none" w:sz="0" w:space="0" w:color="auto"/>
        <w:right w:val="none" w:sz="0" w:space="0" w:color="auto"/>
      </w:divBdr>
    </w:div>
    <w:div w:id="856045414">
      <w:bodyDiv w:val="1"/>
      <w:marLeft w:val="0"/>
      <w:marRight w:val="0"/>
      <w:marTop w:val="0"/>
      <w:marBottom w:val="0"/>
      <w:divBdr>
        <w:top w:val="none" w:sz="0" w:space="0" w:color="auto"/>
        <w:left w:val="none" w:sz="0" w:space="0" w:color="auto"/>
        <w:bottom w:val="none" w:sz="0" w:space="0" w:color="auto"/>
        <w:right w:val="none" w:sz="0" w:space="0" w:color="auto"/>
      </w:divBdr>
    </w:div>
    <w:div w:id="902986050">
      <w:bodyDiv w:val="1"/>
      <w:marLeft w:val="0"/>
      <w:marRight w:val="0"/>
      <w:marTop w:val="0"/>
      <w:marBottom w:val="0"/>
      <w:divBdr>
        <w:top w:val="none" w:sz="0" w:space="0" w:color="auto"/>
        <w:left w:val="none" w:sz="0" w:space="0" w:color="auto"/>
        <w:bottom w:val="none" w:sz="0" w:space="0" w:color="auto"/>
        <w:right w:val="none" w:sz="0" w:space="0" w:color="auto"/>
      </w:divBdr>
    </w:div>
    <w:div w:id="928929042">
      <w:bodyDiv w:val="1"/>
      <w:marLeft w:val="0"/>
      <w:marRight w:val="0"/>
      <w:marTop w:val="0"/>
      <w:marBottom w:val="0"/>
      <w:divBdr>
        <w:top w:val="none" w:sz="0" w:space="0" w:color="auto"/>
        <w:left w:val="none" w:sz="0" w:space="0" w:color="auto"/>
        <w:bottom w:val="none" w:sz="0" w:space="0" w:color="auto"/>
        <w:right w:val="none" w:sz="0" w:space="0" w:color="auto"/>
      </w:divBdr>
    </w:div>
    <w:div w:id="929507428">
      <w:bodyDiv w:val="1"/>
      <w:marLeft w:val="0"/>
      <w:marRight w:val="0"/>
      <w:marTop w:val="0"/>
      <w:marBottom w:val="0"/>
      <w:divBdr>
        <w:top w:val="none" w:sz="0" w:space="0" w:color="auto"/>
        <w:left w:val="none" w:sz="0" w:space="0" w:color="auto"/>
        <w:bottom w:val="none" w:sz="0" w:space="0" w:color="auto"/>
        <w:right w:val="none" w:sz="0" w:space="0" w:color="auto"/>
      </w:divBdr>
    </w:div>
    <w:div w:id="983773044">
      <w:bodyDiv w:val="1"/>
      <w:marLeft w:val="0"/>
      <w:marRight w:val="0"/>
      <w:marTop w:val="0"/>
      <w:marBottom w:val="0"/>
      <w:divBdr>
        <w:top w:val="none" w:sz="0" w:space="0" w:color="auto"/>
        <w:left w:val="none" w:sz="0" w:space="0" w:color="auto"/>
        <w:bottom w:val="none" w:sz="0" w:space="0" w:color="auto"/>
        <w:right w:val="none" w:sz="0" w:space="0" w:color="auto"/>
      </w:divBdr>
    </w:div>
    <w:div w:id="1023091771">
      <w:bodyDiv w:val="1"/>
      <w:marLeft w:val="0"/>
      <w:marRight w:val="0"/>
      <w:marTop w:val="0"/>
      <w:marBottom w:val="0"/>
      <w:divBdr>
        <w:top w:val="none" w:sz="0" w:space="0" w:color="auto"/>
        <w:left w:val="none" w:sz="0" w:space="0" w:color="auto"/>
        <w:bottom w:val="none" w:sz="0" w:space="0" w:color="auto"/>
        <w:right w:val="none" w:sz="0" w:space="0" w:color="auto"/>
      </w:divBdr>
    </w:div>
    <w:div w:id="1026909014">
      <w:bodyDiv w:val="1"/>
      <w:marLeft w:val="0"/>
      <w:marRight w:val="0"/>
      <w:marTop w:val="0"/>
      <w:marBottom w:val="0"/>
      <w:divBdr>
        <w:top w:val="none" w:sz="0" w:space="0" w:color="auto"/>
        <w:left w:val="none" w:sz="0" w:space="0" w:color="auto"/>
        <w:bottom w:val="none" w:sz="0" w:space="0" w:color="auto"/>
        <w:right w:val="none" w:sz="0" w:space="0" w:color="auto"/>
      </w:divBdr>
    </w:div>
    <w:div w:id="1028526289">
      <w:bodyDiv w:val="1"/>
      <w:marLeft w:val="0"/>
      <w:marRight w:val="0"/>
      <w:marTop w:val="0"/>
      <w:marBottom w:val="0"/>
      <w:divBdr>
        <w:top w:val="none" w:sz="0" w:space="0" w:color="auto"/>
        <w:left w:val="none" w:sz="0" w:space="0" w:color="auto"/>
        <w:bottom w:val="none" w:sz="0" w:space="0" w:color="auto"/>
        <w:right w:val="none" w:sz="0" w:space="0" w:color="auto"/>
      </w:divBdr>
    </w:div>
    <w:div w:id="1032194274">
      <w:bodyDiv w:val="1"/>
      <w:marLeft w:val="0"/>
      <w:marRight w:val="0"/>
      <w:marTop w:val="0"/>
      <w:marBottom w:val="0"/>
      <w:divBdr>
        <w:top w:val="none" w:sz="0" w:space="0" w:color="auto"/>
        <w:left w:val="none" w:sz="0" w:space="0" w:color="auto"/>
        <w:bottom w:val="none" w:sz="0" w:space="0" w:color="auto"/>
        <w:right w:val="none" w:sz="0" w:space="0" w:color="auto"/>
      </w:divBdr>
    </w:div>
    <w:div w:id="1036858296">
      <w:bodyDiv w:val="1"/>
      <w:marLeft w:val="0"/>
      <w:marRight w:val="0"/>
      <w:marTop w:val="0"/>
      <w:marBottom w:val="0"/>
      <w:divBdr>
        <w:top w:val="none" w:sz="0" w:space="0" w:color="auto"/>
        <w:left w:val="none" w:sz="0" w:space="0" w:color="auto"/>
        <w:bottom w:val="none" w:sz="0" w:space="0" w:color="auto"/>
        <w:right w:val="none" w:sz="0" w:space="0" w:color="auto"/>
      </w:divBdr>
      <w:divsChild>
        <w:div w:id="161703913">
          <w:blockQuote w:val="1"/>
          <w:marLeft w:val="720"/>
          <w:marRight w:val="720"/>
          <w:marTop w:val="100"/>
          <w:marBottom w:val="100"/>
          <w:divBdr>
            <w:top w:val="none" w:sz="0" w:space="0" w:color="auto"/>
            <w:left w:val="none" w:sz="0" w:space="0" w:color="auto"/>
            <w:bottom w:val="none" w:sz="0" w:space="0" w:color="auto"/>
            <w:right w:val="none" w:sz="0" w:space="0" w:color="auto"/>
          </w:divBdr>
        </w:div>
        <w:div w:id="23097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204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3164410">
      <w:bodyDiv w:val="1"/>
      <w:marLeft w:val="0"/>
      <w:marRight w:val="0"/>
      <w:marTop w:val="0"/>
      <w:marBottom w:val="0"/>
      <w:divBdr>
        <w:top w:val="none" w:sz="0" w:space="0" w:color="auto"/>
        <w:left w:val="none" w:sz="0" w:space="0" w:color="auto"/>
        <w:bottom w:val="none" w:sz="0" w:space="0" w:color="auto"/>
        <w:right w:val="none" w:sz="0" w:space="0" w:color="auto"/>
      </w:divBdr>
    </w:div>
    <w:div w:id="1102069295">
      <w:bodyDiv w:val="1"/>
      <w:marLeft w:val="0"/>
      <w:marRight w:val="0"/>
      <w:marTop w:val="0"/>
      <w:marBottom w:val="0"/>
      <w:divBdr>
        <w:top w:val="none" w:sz="0" w:space="0" w:color="auto"/>
        <w:left w:val="none" w:sz="0" w:space="0" w:color="auto"/>
        <w:bottom w:val="none" w:sz="0" w:space="0" w:color="auto"/>
        <w:right w:val="none" w:sz="0" w:space="0" w:color="auto"/>
      </w:divBdr>
    </w:div>
    <w:div w:id="1118648773">
      <w:bodyDiv w:val="1"/>
      <w:marLeft w:val="0"/>
      <w:marRight w:val="0"/>
      <w:marTop w:val="0"/>
      <w:marBottom w:val="0"/>
      <w:divBdr>
        <w:top w:val="none" w:sz="0" w:space="0" w:color="auto"/>
        <w:left w:val="none" w:sz="0" w:space="0" w:color="auto"/>
        <w:bottom w:val="none" w:sz="0" w:space="0" w:color="auto"/>
        <w:right w:val="none" w:sz="0" w:space="0" w:color="auto"/>
      </w:divBdr>
    </w:div>
    <w:div w:id="1130395438">
      <w:bodyDiv w:val="1"/>
      <w:marLeft w:val="0"/>
      <w:marRight w:val="0"/>
      <w:marTop w:val="0"/>
      <w:marBottom w:val="0"/>
      <w:divBdr>
        <w:top w:val="none" w:sz="0" w:space="0" w:color="auto"/>
        <w:left w:val="none" w:sz="0" w:space="0" w:color="auto"/>
        <w:bottom w:val="none" w:sz="0" w:space="0" w:color="auto"/>
        <w:right w:val="none" w:sz="0" w:space="0" w:color="auto"/>
      </w:divBdr>
    </w:div>
    <w:div w:id="1158883040">
      <w:bodyDiv w:val="1"/>
      <w:marLeft w:val="0"/>
      <w:marRight w:val="0"/>
      <w:marTop w:val="0"/>
      <w:marBottom w:val="0"/>
      <w:divBdr>
        <w:top w:val="none" w:sz="0" w:space="0" w:color="auto"/>
        <w:left w:val="none" w:sz="0" w:space="0" w:color="auto"/>
        <w:bottom w:val="none" w:sz="0" w:space="0" w:color="auto"/>
        <w:right w:val="none" w:sz="0" w:space="0" w:color="auto"/>
      </w:divBdr>
    </w:div>
    <w:div w:id="1159882799">
      <w:bodyDiv w:val="1"/>
      <w:marLeft w:val="0"/>
      <w:marRight w:val="0"/>
      <w:marTop w:val="0"/>
      <w:marBottom w:val="0"/>
      <w:divBdr>
        <w:top w:val="none" w:sz="0" w:space="0" w:color="auto"/>
        <w:left w:val="none" w:sz="0" w:space="0" w:color="auto"/>
        <w:bottom w:val="none" w:sz="0" w:space="0" w:color="auto"/>
        <w:right w:val="none" w:sz="0" w:space="0" w:color="auto"/>
      </w:divBdr>
    </w:div>
    <w:div w:id="1227910737">
      <w:bodyDiv w:val="1"/>
      <w:marLeft w:val="0"/>
      <w:marRight w:val="0"/>
      <w:marTop w:val="0"/>
      <w:marBottom w:val="0"/>
      <w:divBdr>
        <w:top w:val="none" w:sz="0" w:space="0" w:color="auto"/>
        <w:left w:val="none" w:sz="0" w:space="0" w:color="auto"/>
        <w:bottom w:val="none" w:sz="0" w:space="0" w:color="auto"/>
        <w:right w:val="none" w:sz="0" w:space="0" w:color="auto"/>
      </w:divBdr>
    </w:div>
    <w:div w:id="1249581717">
      <w:bodyDiv w:val="1"/>
      <w:marLeft w:val="0"/>
      <w:marRight w:val="0"/>
      <w:marTop w:val="0"/>
      <w:marBottom w:val="0"/>
      <w:divBdr>
        <w:top w:val="none" w:sz="0" w:space="0" w:color="auto"/>
        <w:left w:val="none" w:sz="0" w:space="0" w:color="auto"/>
        <w:bottom w:val="none" w:sz="0" w:space="0" w:color="auto"/>
        <w:right w:val="none" w:sz="0" w:space="0" w:color="auto"/>
      </w:divBdr>
    </w:div>
    <w:div w:id="1250194824">
      <w:bodyDiv w:val="1"/>
      <w:marLeft w:val="0"/>
      <w:marRight w:val="0"/>
      <w:marTop w:val="0"/>
      <w:marBottom w:val="0"/>
      <w:divBdr>
        <w:top w:val="none" w:sz="0" w:space="0" w:color="auto"/>
        <w:left w:val="none" w:sz="0" w:space="0" w:color="auto"/>
        <w:bottom w:val="none" w:sz="0" w:space="0" w:color="auto"/>
        <w:right w:val="none" w:sz="0" w:space="0" w:color="auto"/>
      </w:divBdr>
    </w:div>
    <w:div w:id="1252277861">
      <w:bodyDiv w:val="1"/>
      <w:marLeft w:val="0"/>
      <w:marRight w:val="0"/>
      <w:marTop w:val="0"/>
      <w:marBottom w:val="0"/>
      <w:divBdr>
        <w:top w:val="none" w:sz="0" w:space="0" w:color="auto"/>
        <w:left w:val="none" w:sz="0" w:space="0" w:color="auto"/>
        <w:bottom w:val="none" w:sz="0" w:space="0" w:color="auto"/>
        <w:right w:val="none" w:sz="0" w:space="0" w:color="auto"/>
      </w:divBdr>
    </w:div>
    <w:div w:id="1256330835">
      <w:bodyDiv w:val="1"/>
      <w:marLeft w:val="0"/>
      <w:marRight w:val="0"/>
      <w:marTop w:val="0"/>
      <w:marBottom w:val="0"/>
      <w:divBdr>
        <w:top w:val="none" w:sz="0" w:space="0" w:color="auto"/>
        <w:left w:val="none" w:sz="0" w:space="0" w:color="auto"/>
        <w:bottom w:val="none" w:sz="0" w:space="0" w:color="auto"/>
        <w:right w:val="none" w:sz="0" w:space="0" w:color="auto"/>
      </w:divBdr>
    </w:div>
    <w:div w:id="1265113262">
      <w:bodyDiv w:val="1"/>
      <w:marLeft w:val="0"/>
      <w:marRight w:val="0"/>
      <w:marTop w:val="0"/>
      <w:marBottom w:val="0"/>
      <w:divBdr>
        <w:top w:val="none" w:sz="0" w:space="0" w:color="auto"/>
        <w:left w:val="none" w:sz="0" w:space="0" w:color="auto"/>
        <w:bottom w:val="none" w:sz="0" w:space="0" w:color="auto"/>
        <w:right w:val="none" w:sz="0" w:space="0" w:color="auto"/>
      </w:divBdr>
    </w:div>
    <w:div w:id="1278414632">
      <w:bodyDiv w:val="1"/>
      <w:marLeft w:val="0"/>
      <w:marRight w:val="0"/>
      <w:marTop w:val="0"/>
      <w:marBottom w:val="0"/>
      <w:divBdr>
        <w:top w:val="none" w:sz="0" w:space="0" w:color="auto"/>
        <w:left w:val="none" w:sz="0" w:space="0" w:color="auto"/>
        <w:bottom w:val="none" w:sz="0" w:space="0" w:color="auto"/>
        <w:right w:val="none" w:sz="0" w:space="0" w:color="auto"/>
      </w:divBdr>
    </w:div>
    <w:div w:id="1285425965">
      <w:bodyDiv w:val="1"/>
      <w:marLeft w:val="0"/>
      <w:marRight w:val="0"/>
      <w:marTop w:val="0"/>
      <w:marBottom w:val="0"/>
      <w:divBdr>
        <w:top w:val="none" w:sz="0" w:space="0" w:color="auto"/>
        <w:left w:val="none" w:sz="0" w:space="0" w:color="auto"/>
        <w:bottom w:val="none" w:sz="0" w:space="0" w:color="auto"/>
        <w:right w:val="none" w:sz="0" w:space="0" w:color="auto"/>
      </w:divBdr>
    </w:div>
    <w:div w:id="1311135447">
      <w:bodyDiv w:val="1"/>
      <w:marLeft w:val="0"/>
      <w:marRight w:val="0"/>
      <w:marTop w:val="0"/>
      <w:marBottom w:val="0"/>
      <w:divBdr>
        <w:top w:val="none" w:sz="0" w:space="0" w:color="auto"/>
        <w:left w:val="none" w:sz="0" w:space="0" w:color="auto"/>
        <w:bottom w:val="none" w:sz="0" w:space="0" w:color="auto"/>
        <w:right w:val="none" w:sz="0" w:space="0" w:color="auto"/>
      </w:divBdr>
    </w:div>
    <w:div w:id="1348558835">
      <w:bodyDiv w:val="1"/>
      <w:marLeft w:val="0"/>
      <w:marRight w:val="0"/>
      <w:marTop w:val="0"/>
      <w:marBottom w:val="0"/>
      <w:divBdr>
        <w:top w:val="none" w:sz="0" w:space="0" w:color="auto"/>
        <w:left w:val="none" w:sz="0" w:space="0" w:color="auto"/>
        <w:bottom w:val="none" w:sz="0" w:space="0" w:color="auto"/>
        <w:right w:val="none" w:sz="0" w:space="0" w:color="auto"/>
      </w:divBdr>
    </w:div>
    <w:div w:id="1373000180">
      <w:bodyDiv w:val="1"/>
      <w:marLeft w:val="0"/>
      <w:marRight w:val="0"/>
      <w:marTop w:val="0"/>
      <w:marBottom w:val="0"/>
      <w:divBdr>
        <w:top w:val="none" w:sz="0" w:space="0" w:color="auto"/>
        <w:left w:val="none" w:sz="0" w:space="0" w:color="auto"/>
        <w:bottom w:val="none" w:sz="0" w:space="0" w:color="auto"/>
        <w:right w:val="none" w:sz="0" w:space="0" w:color="auto"/>
      </w:divBdr>
      <w:divsChild>
        <w:div w:id="1796748057">
          <w:marLeft w:val="0"/>
          <w:marRight w:val="0"/>
          <w:marTop w:val="0"/>
          <w:marBottom w:val="0"/>
          <w:divBdr>
            <w:top w:val="none" w:sz="0" w:space="0" w:color="auto"/>
            <w:left w:val="none" w:sz="0" w:space="0" w:color="auto"/>
            <w:bottom w:val="none" w:sz="0" w:space="0" w:color="auto"/>
            <w:right w:val="none" w:sz="0" w:space="0" w:color="auto"/>
          </w:divBdr>
          <w:divsChild>
            <w:div w:id="123668540">
              <w:marLeft w:val="0"/>
              <w:marRight w:val="0"/>
              <w:marTop w:val="0"/>
              <w:marBottom w:val="0"/>
              <w:divBdr>
                <w:top w:val="none" w:sz="0" w:space="0" w:color="auto"/>
                <w:left w:val="none" w:sz="0" w:space="0" w:color="auto"/>
                <w:bottom w:val="none" w:sz="0" w:space="0" w:color="auto"/>
                <w:right w:val="none" w:sz="0" w:space="0" w:color="auto"/>
              </w:divBdr>
              <w:divsChild>
                <w:div w:id="1509715582">
                  <w:marLeft w:val="0"/>
                  <w:marRight w:val="0"/>
                  <w:marTop w:val="0"/>
                  <w:marBottom w:val="0"/>
                  <w:divBdr>
                    <w:top w:val="none" w:sz="0" w:space="0" w:color="auto"/>
                    <w:left w:val="none" w:sz="0" w:space="0" w:color="auto"/>
                    <w:bottom w:val="none" w:sz="0" w:space="0" w:color="auto"/>
                    <w:right w:val="none" w:sz="0" w:space="0" w:color="auto"/>
                  </w:divBdr>
                  <w:divsChild>
                    <w:div w:id="2059815206">
                      <w:marLeft w:val="0"/>
                      <w:marRight w:val="0"/>
                      <w:marTop w:val="0"/>
                      <w:marBottom w:val="0"/>
                      <w:divBdr>
                        <w:top w:val="none" w:sz="0" w:space="0" w:color="auto"/>
                        <w:left w:val="none" w:sz="0" w:space="0" w:color="auto"/>
                        <w:bottom w:val="none" w:sz="0" w:space="0" w:color="auto"/>
                        <w:right w:val="none" w:sz="0" w:space="0" w:color="auto"/>
                      </w:divBdr>
                      <w:divsChild>
                        <w:div w:id="1034116576">
                          <w:marLeft w:val="0"/>
                          <w:marRight w:val="0"/>
                          <w:marTop w:val="0"/>
                          <w:marBottom w:val="0"/>
                          <w:divBdr>
                            <w:top w:val="none" w:sz="0" w:space="0" w:color="auto"/>
                            <w:left w:val="none" w:sz="0" w:space="0" w:color="auto"/>
                            <w:bottom w:val="none" w:sz="0" w:space="0" w:color="auto"/>
                            <w:right w:val="none" w:sz="0" w:space="0" w:color="auto"/>
                          </w:divBdr>
                          <w:divsChild>
                            <w:div w:id="549539106">
                              <w:marLeft w:val="0"/>
                              <w:marRight w:val="0"/>
                              <w:marTop w:val="0"/>
                              <w:marBottom w:val="0"/>
                              <w:divBdr>
                                <w:top w:val="none" w:sz="0" w:space="0" w:color="auto"/>
                                <w:left w:val="none" w:sz="0" w:space="0" w:color="auto"/>
                                <w:bottom w:val="none" w:sz="0" w:space="0" w:color="auto"/>
                                <w:right w:val="none" w:sz="0" w:space="0" w:color="auto"/>
                              </w:divBdr>
                              <w:divsChild>
                                <w:div w:id="1351104096">
                                  <w:marLeft w:val="0"/>
                                  <w:marRight w:val="0"/>
                                  <w:marTop w:val="0"/>
                                  <w:marBottom w:val="0"/>
                                  <w:divBdr>
                                    <w:top w:val="none" w:sz="0" w:space="0" w:color="auto"/>
                                    <w:left w:val="none" w:sz="0" w:space="0" w:color="auto"/>
                                    <w:bottom w:val="none" w:sz="0" w:space="0" w:color="auto"/>
                                    <w:right w:val="none" w:sz="0" w:space="0" w:color="auto"/>
                                  </w:divBdr>
                                  <w:divsChild>
                                    <w:div w:id="95305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771201">
                      <w:marLeft w:val="0"/>
                      <w:marRight w:val="0"/>
                      <w:marTop w:val="0"/>
                      <w:marBottom w:val="0"/>
                      <w:divBdr>
                        <w:top w:val="none" w:sz="0" w:space="0" w:color="auto"/>
                        <w:left w:val="none" w:sz="0" w:space="0" w:color="auto"/>
                        <w:bottom w:val="none" w:sz="0" w:space="0" w:color="auto"/>
                        <w:right w:val="none" w:sz="0" w:space="0" w:color="auto"/>
                      </w:divBdr>
                      <w:divsChild>
                        <w:div w:id="133025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689902">
      <w:bodyDiv w:val="1"/>
      <w:marLeft w:val="0"/>
      <w:marRight w:val="0"/>
      <w:marTop w:val="0"/>
      <w:marBottom w:val="0"/>
      <w:divBdr>
        <w:top w:val="none" w:sz="0" w:space="0" w:color="auto"/>
        <w:left w:val="none" w:sz="0" w:space="0" w:color="auto"/>
        <w:bottom w:val="none" w:sz="0" w:space="0" w:color="auto"/>
        <w:right w:val="none" w:sz="0" w:space="0" w:color="auto"/>
      </w:divBdr>
    </w:div>
    <w:div w:id="1401975436">
      <w:bodyDiv w:val="1"/>
      <w:marLeft w:val="0"/>
      <w:marRight w:val="0"/>
      <w:marTop w:val="0"/>
      <w:marBottom w:val="0"/>
      <w:divBdr>
        <w:top w:val="none" w:sz="0" w:space="0" w:color="auto"/>
        <w:left w:val="none" w:sz="0" w:space="0" w:color="auto"/>
        <w:bottom w:val="none" w:sz="0" w:space="0" w:color="auto"/>
        <w:right w:val="none" w:sz="0" w:space="0" w:color="auto"/>
      </w:divBdr>
    </w:div>
    <w:div w:id="1481264919">
      <w:bodyDiv w:val="1"/>
      <w:marLeft w:val="0"/>
      <w:marRight w:val="0"/>
      <w:marTop w:val="0"/>
      <w:marBottom w:val="0"/>
      <w:divBdr>
        <w:top w:val="none" w:sz="0" w:space="0" w:color="auto"/>
        <w:left w:val="none" w:sz="0" w:space="0" w:color="auto"/>
        <w:bottom w:val="none" w:sz="0" w:space="0" w:color="auto"/>
        <w:right w:val="none" w:sz="0" w:space="0" w:color="auto"/>
      </w:divBdr>
    </w:div>
    <w:div w:id="1483232755">
      <w:bodyDiv w:val="1"/>
      <w:marLeft w:val="0"/>
      <w:marRight w:val="0"/>
      <w:marTop w:val="0"/>
      <w:marBottom w:val="0"/>
      <w:divBdr>
        <w:top w:val="none" w:sz="0" w:space="0" w:color="auto"/>
        <w:left w:val="none" w:sz="0" w:space="0" w:color="auto"/>
        <w:bottom w:val="none" w:sz="0" w:space="0" w:color="auto"/>
        <w:right w:val="none" w:sz="0" w:space="0" w:color="auto"/>
      </w:divBdr>
    </w:div>
    <w:div w:id="1507356467">
      <w:bodyDiv w:val="1"/>
      <w:marLeft w:val="0"/>
      <w:marRight w:val="0"/>
      <w:marTop w:val="0"/>
      <w:marBottom w:val="0"/>
      <w:divBdr>
        <w:top w:val="none" w:sz="0" w:space="0" w:color="auto"/>
        <w:left w:val="none" w:sz="0" w:space="0" w:color="auto"/>
        <w:bottom w:val="none" w:sz="0" w:space="0" w:color="auto"/>
        <w:right w:val="none" w:sz="0" w:space="0" w:color="auto"/>
      </w:divBdr>
      <w:divsChild>
        <w:div w:id="1217281292">
          <w:blockQuote w:val="1"/>
          <w:marLeft w:val="720"/>
          <w:marRight w:val="720"/>
          <w:marTop w:val="100"/>
          <w:marBottom w:val="100"/>
          <w:divBdr>
            <w:top w:val="none" w:sz="0" w:space="0" w:color="auto"/>
            <w:left w:val="none" w:sz="0" w:space="0" w:color="auto"/>
            <w:bottom w:val="none" w:sz="0" w:space="0" w:color="auto"/>
            <w:right w:val="none" w:sz="0" w:space="0" w:color="auto"/>
          </w:divBdr>
        </w:div>
        <w:div w:id="499856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01806">
      <w:bodyDiv w:val="1"/>
      <w:marLeft w:val="0"/>
      <w:marRight w:val="0"/>
      <w:marTop w:val="0"/>
      <w:marBottom w:val="0"/>
      <w:divBdr>
        <w:top w:val="none" w:sz="0" w:space="0" w:color="auto"/>
        <w:left w:val="none" w:sz="0" w:space="0" w:color="auto"/>
        <w:bottom w:val="none" w:sz="0" w:space="0" w:color="auto"/>
        <w:right w:val="none" w:sz="0" w:space="0" w:color="auto"/>
      </w:divBdr>
    </w:div>
    <w:div w:id="1579094225">
      <w:bodyDiv w:val="1"/>
      <w:marLeft w:val="0"/>
      <w:marRight w:val="0"/>
      <w:marTop w:val="0"/>
      <w:marBottom w:val="0"/>
      <w:divBdr>
        <w:top w:val="none" w:sz="0" w:space="0" w:color="auto"/>
        <w:left w:val="none" w:sz="0" w:space="0" w:color="auto"/>
        <w:bottom w:val="none" w:sz="0" w:space="0" w:color="auto"/>
        <w:right w:val="none" w:sz="0" w:space="0" w:color="auto"/>
      </w:divBdr>
    </w:div>
    <w:div w:id="1581522395">
      <w:bodyDiv w:val="1"/>
      <w:marLeft w:val="0"/>
      <w:marRight w:val="0"/>
      <w:marTop w:val="0"/>
      <w:marBottom w:val="0"/>
      <w:divBdr>
        <w:top w:val="none" w:sz="0" w:space="0" w:color="auto"/>
        <w:left w:val="none" w:sz="0" w:space="0" w:color="auto"/>
        <w:bottom w:val="none" w:sz="0" w:space="0" w:color="auto"/>
        <w:right w:val="none" w:sz="0" w:space="0" w:color="auto"/>
      </w:divBdr>
    </w:div>
    <w:div w:id="1603219682">
      <w:bodyDiv w:val="1"/>
      <w:marLeft w:val="0"/>
      <w:marRight w:val="0"/>
      <w:marTop w:val="0"/>
      <w:marBottom w:val="0"/>
      <w:divBdr>
        <w:top w:val="none" w:sz="0" w:space="0" w:color="auto"/>
        <w:left w:val="none" w:sz="0" w:space="0" w:color="auto"/>
        <w:bottom w:val="none" w:sz="0" w:space="0" w:color="auto"/>
        <w:right w:val="none" w:sz="0" w:space="0" w:color="auto"/>
      </w:divBdr>
    </w:div>
    <w:div w:id="1604462153">
      <w:bodyDiv w:val="1"/>
      <w:marLeft w:val="0"/>
      <w:marRight w:val="0"/>
      <w:marTop w:val="0"/>
      <w:marBottom w:val="0"/>
      <w:divBdr>
        <w:top w:val="none" w:sz="0" w:space="0" w:color="auto"/>
        <w:left w:val="none" w:sz="0" w:space="0" w:color="auto"/>
        <w:bottom w:val="none" w:sz="0" w:space="0" w:color="auto"/>
        <w:right w:val="none" w:sz="0" w:space="0" w:color="auto"/>
      </w:divBdr>
    </w:div>
    <w:div w:id="1605191658">
      <w:bodyDiv w:val="1"/>
      <w:marLeft w:val="0"/>
      <w:marRight w:val="0"/>
      <w:marTop w:val="0"/>
      <w:marBottom w:val="0"/>
      <w:divBdr>
        <w:top w:val="none" w:sz="0" w:space="0" w:color="auto"/>
        <w:left w:val="none" w:sz="0" w:space="0" w:color="auto"/>
        <w:bottom w:val="none" w:sz="0" w:space="0" w:color="auto"/>
        <w:right w:val="none" w:sz="0" w:space="0" w:color="auto"/>
      </w:divBdr>
    </w:div>
    <w:div w:id="1616446653">
      <w:bodyDiv w:val="1"/>
      <w:marLeft w:val="0"/>
      <w:marRight w:val="0"/>
      <w:marTop w:val="0"/>
      <w:marBottom w:val="0"/>
      <w:divBdr>
        <w:top w:val="none" w:sz="0" w:space="0" w:color="auto"/>
        <w:left w:val="none" w:sz="0" w:space="0" w:color="auto"/>
        <w:bottom w:val="none" w:sz="0" w:space="0" w:color="auto"/>
        <w:right w:val="none" w:sz="0" w:space="0" w:color="auto"/>
      </w:divBdr>
    </w:div>
    <w:div w:id="1618095491">
      <w:bodyDiv w:val="1"/>
      <w:marLeft w:val="0"/>
      <w:marRight w:val="0"/>
      <w:marTop w:val="0"/>
      <w:marBottom w:val="0"/>
      <w:divBdr>
        <w:top w:val="none" w:sz="0" w:space="0" w:color="auto"/>
        <w:left w:val="none" w:sz="0" w:space="0" w:color="auto"/>
        <w:bottom w:val="none" w:sz="0" w:space="0" w:color="auto"/>
        <w:right w:val="none" w:sz="0" w:space="0" w:color="auto"/>
      </w:divBdr>
    </w:div>
    <w:div w:id="1628046084">
      <w:bodyDiv w:val="1"/>
      <w:marLeft w:val="0"/>
      <w:marRight w:val="0"/>
      <w:marTop w:val="0"/>
      <w:marBottom w:val="0"/>
      <w:divBdr>
        <w:top w:val="none" w:sz="0" w:space="0" w:color="auto"/>
        <w:left w:val="none" w:sz="0" w:space="0" w:color="auto"/>
        <w:bottom w:val="none" w:sz="0" w:space="0" w:color="auto"/>
        <w:right w:val="none" w:sz="0" w:space="0" w:color="auto"/>
      </w:divBdr>
    </w:div>
    <w:div w:id="1675650664">
      <w:bodyDiv w:val="1"/>
      <w:marLeft w:val="0"/>
      <w:marRight w:val="0"/>
      <w:marTop w:val="0"/>
      <w:marBottom w:val="0"/>
      <w:divBdr>
        <w:top w:val="none" w:sz="0" w:space="0" w:color="auto"/>
        <w:left w:val="none" w:sz="0" w:space="0" w:color="auto"/>
        <w:bottom w:val="none" w:sz="0" w:space="0" w:color="auto"/>
        <w:right w:val="none" w:sz="0" w:space="0" w:color="auto"/>
      </w:divBdr>
    </w:div>
    <w:div w:id="1681588342">
      <w:bodyDiv w:val="1"/>
      <w:marLeft w:val="0"/>
      <w:marRight w:val="0"/>
      <w:marTop w:val="0"/>
      <w:marBottom w:val="0"/>
      <w:divBdr>
        <w:top w:val="none" w:sz="0" w:space="0" w:color="auto"/>
        <w:left w:val="none" w:sz="0" w:space="0" w:color="auto"/>
        <w:bottom w:val="none" w:sz="0" w:space="0" w:color="auto"/>
        <w:right w:val="none" w:sz="0" w:space="0" w:color="auto"/>
      </w:divBdr>
    </w:div>
    <w:div w:id="1705789823">
      <w:bodyDiv w:val="1"/>
      <w:marLeft w:val="0"/>
      <w:marRight w:val="0"/>
      <w:marTop w:val="0"/>
      <w:marBottom w:val="0"/>
      <w:divBdr>
        <w:top w:val="none" w:sz="0" w:space="0" w:color="auto"/>
        <w:left w:val="none" w:sz="0" w:space="0" w:color="auto"/>
        <w:bottom w:val="none" w:sz="0" w:space="0" w:color="auto"/>
        <w:right w:val="none" w:sz="0" w:space="0" w:color="auto"/>
      </w:divBdr>
    </w:div>
    <w:div w:id="1720862817">
      <w:bodyDiv w:val="1"/>
      <w:marLeft w:val="0"/>
      <w:marRight w:val="0"/>
      <w:marTop w:val="0"/>
      <w:marBottom w:val="0"/>
      <w:divBdr>
        <w:top w:val="none" w:sz="0" w:space="0" w:color="auto"/>
        <w:left w:val="none" w:sz="0" w:space="0" w:color="auto"/>
        <w:bottom w:val="none" w:sz="0" w:space="0" w:color="auto"/>
        <w:right w:val="none" w:sz="0" w:space="0" w:color="auto"/>
      </w:divBdr>
    </w:div>
    <w:div w:id="1746341733">
      <w:bodyDiv w:val="1"/>
      <w:marLeft w:val="0"/>
      <w:marRight w:val="0"/>
      <w:marTop w:val="0"/>
      <w:marBottom w:val="0"/>
      <w:divBdr>
        <w:top w:val="none" w:sz="0" w:space="0" w:color="auto"/>
        <w:left w:val="none" w:sz="0" w:space="0" w:color="auto"/>
        <w:bottom w:val="none" w:sz="0" w:space="0" w:color="auto"/>
        <w:right w:val="none" w:sz="0" w:space="0" w:color="auto"/>
      </w:divBdr>
      <w:divsChild>
        <w:div w:id="1077360688">
          <w:blockQuote w:val="1"/>
          <w:marLeft w:val="720"/>
          <w:marRight w:val="720"/>
          <w:marTop w:val="100"/>
          <w:marBottom w:val="100"/>
          <w:divBdr>
            <w:top w:val="none" w:sz="0" w:space="0" w:color="auto"/>
            <w:left w:val="none" w:sz="0" w:space="0" w:color="auto"/>
            <w:bottom w:val="none" w:sz="0" w:space="0" w:color="auto"/>
            <w:right w:val="none" w:sz="0" w:space="0" w:color="auto"/>
          </w:divBdr>
        </w:div>
        <w:div w:id="6668589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443096">
      <w:bodyDiv w:val="1"/>
      <w:marLeft w:val="0"/>
      <w:marRight w:val="0"/>
      <w:marTop w:val="0"/>
      <w:marBottom w:val="0"/>
      <w:divBdr>
        <w:top w:val="none" w:sz="0" w:space="0" w:color="auto"/>
        <w:left w:val="none" w:sz="0" w:space="0" w:color="auto"/>
        <w:bottom w:val="none" w:sz="0" w:space="0" w:color="auto"/>
        <w:right w:val="none" w:sz="0" w:space="0" w:color="auto"/>
      </w:divBdr>
    </w:div>
    <w:div w:id="1846162365">
      <w:bodyDiv w:val="1"/>
      <w:marLeft w:val="0"/>
      <w:marRight w:val="0"/>
      <w:marTop w:val="0"/>
      <w:marBottom w:val="0"/>
      <w:divBdr>
        <w:top w:val="none" w:sz="0" w:space="0" w:color="auto"/>
        <w:left w:val="none" w:sz="0" w:space="0" w:color="auto"/>
        <w:bottom w:val="none" w:sz="0" w:space="0" w:color="auto"/>
        <w:right w:val="none" w:sz="0" w:space="0" w:color="auto"/>
      </w:divBdr>
    </w:div>
    <w:div w:id="1879272020">
      <w:bodyDiv w:val="1"/>
      <w:marLeft w:val="0"/>
      <w:marRight w:val="0"/>
      <w:marTop w:val="0"/>
      <w:marBottom w:val="0"/>
      <w:divBdr>
        <w:top w:val="none" w:sz="0" w:space="0" w:color="auto"/>
        <w:left w:val="none" w:sz="0" w:space="0" w:color="auto"/>
        <w:bottom w:val="none" w:sz="0" w:space="0" w:color="auto"/>
        <w:right w:val="none" w:sz="0" w:space="0" w:color="auto"/>
      </w:divBdr>
    </w:div>
    <w:div w:id="1887839861">
      <w:bodyDiv w:val="1"/>
      <w:marLeft w:val="0"/>
      <w:marRight w:val="0"/>
      <w:marTop w:val="0"/>
      <w:marBottom w:val="0"/>
      <w:divBdr>
        <w:top w:val="none" w:sz="0" w:space="0" w:color="auto"/>
        <w:left w:val="none" w:sz="0" w:space="0" w:color="auto"/>
        <w:bottom w:val="none" w:sz="0" w:space="0" w:color="auto"/>
        <w:right w:val="none" w:sz="0" w:space="0" w:color="auto"/>
      </w:divBdr>
    </w:div>
    <w:div w:id="1937516718">
      <w:bodyDiv w:val="1"/>
      <w:marLeft w:val="0"/>
      <w:marRight w:val="0"/>
      <w:marTop w:val="0"/>
      <w:marBottom w:val="0"/>
      <w:divBdr>
        <w:top w:val="none" w:sz="0" w:space="0" w:color="auto"/>
        <w:left w:val="none" w:sz="0" w:space="0" w:color="auto"/>
        <w:bottom w:val="none" w:sz="0" w:space="0" w:color="auto"/>
        <w:right w:val="none" w:sz="0" w:space="0" w:color="auto"/>
      </w:divBdr>
    </w:div>
    <w:div w:id="1986741715">
      <w:bodyDiv w:val="1"/>
      <w:marLeft w:val="0"/>
      <w:marRight w:val="0"/>
      <w:marTop w:val="0"/>
      <w:marBottom w:val="0"/>
      <w:divBdr>
        <w:top w:val="none" w:sz="0" w:space="0" w:color="auto"/>
        <w:left w:val="none" w:sz="0" w:space="0" w:color="auto"/>
        <w:bottom w:val="none" w:sz="0" w:space="0" w:color="auto"/>
        <w:right w:val="none" w:sz="0" w:space="0" w:color="auto"/>
      </w:divBdr>
    </w:div>
    <w:div w:id="2007201926">
      <w:bodyDiv w:val="1"/>
      <w:marLeft w:val="0"/>
      <w:marRight w:val="0"/>
      <w:marTop w:val="0"/>
      <w:marBottom w:val="0"/>
      <w:divBdr>
        <w:top w:val="none" w:sz="0" w:space="0" w:color="auto"/>
        <w:left w:val="none" w:sz="0" w:space="0" w:color="auto"/>
        <w:bottom w:val="none" w:sz="0" w:space="0" w:color="auto"/>
        <w:right w:val="none" w:sz="0" w:space="0" w:color="auto"/>
      </w:divBdr>
    </w:div>
    <w:div w:id="2069499460">
      <w:bodyDiv w:val="1"/>
      <w:marLeft w:val="0"/>
      <w:marRight w:val="0"/>
      <w:marTop w:val="0"/>
      <w:marBottom w:val="0"/>
      <w:divBdr>
        <w:top w:val="none" w:sz="0" w:space="0" w:color="auto"/>
        <w:left w:val="none" w:sz="0" w:space="0" w:color="auto"/>
        <w:bottom w:val="none" w:sz="0" w:space="0" w:color="auto"/>
        <w:right w:val="none" w:sz="0" w:space="0" w:color="auto"/>
      </w:divBdr>
    </w:div>
    <w:div w:id="2075004388">
      <w:bodyDiv w:val="1"/>
      <w:marLeft w:val="0"/>
      <w:marRight w:val="0"/>
      <w:marTop w:val="0"/>
      <w:marBottom w:val="0"/>
      <w:divBdr>
        <w:top w:val="none" w:sz="0" w:space="0" w:color="auto"/>
        <w:left w:val="none" w:sz="0" w:space="0" w:color="auto"/>
        <w:bottom w:val="none" w:sz="0" w:space="0" w:color="auto"/>
        <w:right w:val="none" w:sz="0" w:space="0" w:color="auto"/>
      </w:divBdr>
    </w:div>
    <w:div w:id="2075273726">
      <w:bodyDiv w:val="1"/>
      <w:marLeft w:val="0"/>
      <w:marRight w:val="0"/>
      <w:marTop w:val="0"/>
      <w:marBottom w:val="0"/>
      <w:divBdr>
        <w:top w:val="none" w:sz="0" w:space="0" w:color="auto"/>
        <w:left w:val="none" w:sz="0" w:space="0" w:color="auto"/>
        <w:bottom w:val="none" w:sz="0" w:space="0" w:color="auto"/>
        <w:right w:val="none" w:sz="0" w:space="0" w:color="auto"/>
      </w:divBdr>
    </w:div>
    <w:div w:id="2085712584">
      <w:bodyDiv w:val="1"/>
      <w:marLeft w:val="0"/>
      <w:marRight w:val="0"/>
      <w:marTop w:val="0"/>
      <w:marBottom w:val="0"/>
      <w:divBdr>
        <w:top w:val="none" w:sz="0" w:space="0" w:color="auto"/>
        <w:left w:val="none" w:sz="0" w:space="0" w:color="auto"/>
        <w:bottom w:val="none" w:sz="0" w:space="0" w:color="auto"/>
        <w:right w:val="none" w:sz="0" w:space="0" w:color="auto"/>
      </w:divBdr>
    </w:div>
    <w:div w:id="2091582873">
      <w:bodyDiv w:val="1"/>
      <w:marLeft w:val="0"/>
      <w:marRight w:val="0"/>
      <w:marTop w:val="0"/>
      <w:marBottom w:val="0"/>
      <w:divBdr>
        <w:top w:val="none" w:sz="0" w:space="0" w:color="auto"/>
        <w:left w:val="none" w:sz="0" w:space="0" w:color="auto"/>
        <w:bottom w:val="none" w:sz="0" w:space="0" w:color="auto"/>
        <w:right w:val="none" w:sz="0" w:space="0" w:color="auto"/>
      </w:divBdr>
    </w:div>
    <w:div w:id="2107071464">
      <w:bodyDiv w:val="1"/>
      <w:marLeft w:val="0"/>
      <w:marRight w:val="0"/>
      <w:marTop w:val="0"/>
      <w:marBottom w:val="0"/>
      <w:divBdr>
        <w:top w:val="none" w:sz="0" w:space="0" w:color="auto"/>
        <w:left w:val="none" w:sz="0" w:space="0" w:color="auto"/>
        <w:bottom w:val="none" w:sz="0" w:space="0" w:color="auto"/>
        <w:right w:val="none" w:sz="0" w:space="0" w:color="auto"/>
      </w:divBdr>
    </w:div>
    <w:div w:id="2112048779">
      <w:bodyDiv w:val="1"/>
      <w:marLeft w:val="0"/>
      <w:marRight w:val="0"/>
      <w:marTop w:val="0"/>
      <w:marBottom w:val="0"/>
      <w:divBdr>
        <w:top w:val="none" w:sz="0" w:space="0" w:color="auto"/>
        <w:left w:val="none" w:sz="0" w:space="0" w:color="auto"/>
        <w:bottom w:val="none" w:sz="0" w:space="0" w:color="auto"/>
        <w:right w:val="none" w:sz="0" w:space="0" w:color="auto"/>
      </w:divBdr>
    </w:div>
    <w:div w:id="2136676756">
      <w:bodyDiv w:val="1"/>
      <w:marLeft w:val="0"/>
      <w:marRight w:val="0"/>
      <w:marTop w:val="0"/>
      <w:marBottom w:val="0"/>
      <w:divBdr>
        <w:top w:val="none" w:sz="0" w:space="0" w:color="auto"/>
        <w:left w:val="none" w:sz="0" w:space="0" w:color="auto"/>
        <w:bottom w:val="none" w:sz="0" w:space="0" w:color="auto"/>
        <w:right w:val="none" w:sz="0" w:space="0" w:color="auto"/>
      </w:divBdr>
    </w:div>
    <w:div w:id="2138597318">
      <w:bodyDiv w:val="1"/>
      <w:marLeft w:val="0"/>
      <w:marRight w:val="0"/>
      <w:marTop w:val="0"/>
      <w:marBottom w:val="0"/>
      <w:divBdr>
        <w:top w:val="none" w:sz="0" w:space="0" w:color="auto"/>
        <w:left w:val="none" w:sz="0" w:space="0" w:color="auto"/>
        <w:bottom w:val="none" w:sz="0" w:space="0" w:color="auto"/>
        <w:right w:val="none" w:sz="0" w:space="0" w:color="auto"/>
      </w:divBdr>
    </w:div>
    <w:div w:id="2139102185">
      <w:bodyDiv w:val="1"/>
      <w:marLeft w:val="0"/>
      <w:marRight w:val="0"/>
      <w:marTop w:val="0"/>
      <w:marBottom w:val="0"/>
      <w:divBdr>
        <w:top w:val="none" w:sz="0" w:space="0" w:color="auto"/>
        <w:left w:val="none" w:sz="0" w:space="0" w:color="auto"/>
        <w:bottom w:val="none" w:sz="0" w:space="0" w:color="auto"/>
        <w:right w:val="none" w:sz="0" w:space="0" w:color="auto"/>
      </w:divBdr>
    </w:div>
    <w:div w:id="2142189503">
      <w:bodyDiv w:val="1"/>
      <w:marLeft w:val="0"/>
      <w:marRight w:val="0"/>
      <w:marTop w:val="0"/>
      <w:marBottom w:val="0"/>
      <w:divBdr>
        <w:top w:val="none" w:sz="0" w:space="0" w:color="auto"/>
        <w:left w:val="none" w:sz="0" w:space="0" w:color="auto"/>
        <w:bottom w:val="none" w:sz="0" w:space="0" w:color="auto"/>
        <w:right w:val="none" w:sz="0" w:space="0" w:color="auto"/>
      </w:divBdr>
    </w:div>
    <w:div w:id="2144540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theme" Target="theme/theme1.xml"/><Relationship Id="rId21" Type="http://schemas.openxmlformats.org/officeDocument/2006/relationships/image" Target="media/image13.png"/><Relationship Id="rId42" Type="http://schemas.openxmlformats.org/officeDocument/2006/relationships/hyperlink" Target="https://doi.org/10.1016/j.jacc.2020.11.010" TargetMode="External"/><Relationship Id="rId47" Type="http://schemas.openxmlformats.org/officeDocument/2006/relationships/image" Target="media/image22.png"/><Relationship Id="rId63" Type="http://schemas.openxmlformats.org/officeDocument/2006/relationships/image" Target="media/image38.png"/><Relationship Id="rId68" Type="http://schemas.openxmlformats.org/officeDocument/2006/relationships/image" Target="media/image43.png"/><Relationship Id="rId84" Type="http://schemas.openxmlformats.org/officeDocument/2006/relationships/image" Target="media/image59.png"/><Relationship Id="rId89" Type="http://schemas.openxmlformats.org/officeDocument/2006/relationships/image" Target="media/image64.png"/><Relationship Id="rId112" Type="http://schemas.openxmlformats.org/officeDocument/2006/relationships/image" Target="media/image87.png"/><Relationship Id="rId16" Type="http://schemas.openxmlformats.org/officeDocument/2006/relationships/image" Target="media/image8.png"/><Relationship Id="rId107" Type="http://schemas.openxmlformats.org/officeDocument/2006/relationships/image" Target="media/image82.png"/><Relationship Id="rId11" Type="http://schemas.openxmlformats.org/officeDocument/2006/relationships/image" Target="media/image3.emf"/><Relationship Id="rId32" Type="http://schemas.openxmlformats.org/officeDocument/2006/relationships/hyperlink" Target="https://drive.google.com/file/d/1vopCTXPT05jtvAtRB4a9q7wdFIEm1OFz/view?usp=sharing" TargetMode="External"/><Relationship Id="rId37" Type="http://schemas.openxmlformats.org/officeDocument/2006/relationships/hyperlink" Target="https://doi.org/10.1016/j.socscimed.2012.06.036" TargetMode="External"/><Relationship Id="rId53" Type="http://schemas.openxmlformats.org/officeDocument/2006/relationships/image" Target="media/image28.png"/><Relationship Id="rId58" Type="http://schemas.openxmlformats.org/officeDocument/2006/relationships/image" Target="media/image33.png"/><Relationship Id="rId74" Type="http://schemas.openxmlformats.org/officeDocument/2006/relationships/image" Target="media/image49.png"/><Relationship Id="rId79" Type="http://schemas.openxmlformats.org/officeDocument/2006/relationships/image" Target="media/image54.png"/><Relationship Id="rId102" Type="http://schemas.openxmlformats.org/officeDocument/2006/relationships/image" Target="media/image77.png"/><Relationship Id="rId5" Type="http://schemas.openxmlformats.org/officeDocument/2006/relationships/webSettings" Target="webSettings.xml"/><Relationship Id="rId90" Type="http://schemas.openxmlformats.org/officeDocument/2006/relationships/image" Target="media/image65.png"/><Relationship Id="rId95" Type="http://schemas.openxmlformats.org/officeDocument/2006/relationships/image" Target="media/image70.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hyperlink" Target="https://doi.org/10.2337/dc19-1782" TargetMode="External"/><Relationship Id="rId48" Type="http://schemas.openxmlformats.org/officeDocument/2006/relationships/image" Target="media/image23.png"/><Relationship Id="rId64" Type="http://schemas.openxmlformats.org/officeDocument/2006/relationships/image" Target="media/image39.png"/><Relationship Id="rId69" Type="http://schemas.openxmlformats.org/officeDocument/2006/relationships/image" Target="media/image44.png"/><Relationship Id="rId113" Type="http://schemas.openxmlformats.org/officeDocument/2006/relationships/image" Target="media/image88.png"/><Relationship Id="rId80" Type="http://schemas.openxmlformats.org/officeDocument/2006/relationships/image" Target="media/image55.png"/><Relationship Id="rId85" Type="http://schemas.openxmlformats.org/officeDocument/2006/relationships/image" Target="media/image60.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hyperlink" Target="https://www.kdnuggets.com/dealing-with-outliers-a-complete-guide" TargetMode="External"/><Relationship Id="rId38" Type="http://schemas.openxmlformats.org/officeDocument/2006/relationships/hyperlink" Target="https://doi.org/10.1016/S0140-6736(12)61689-4" TargetMode="External"/><Relationship Id="rId59" Type="http://schemas.openxmlformats.org/officeDocument/2006/relationships/image" Target="media/image34.png"/><Relationship Id="rId103" Type="http://schemas.openxmlformats.org/officeDocument/2006/relationships/image" Target="media/image78.png"/><Relationship Id="rId108" Type="http://schemas.openxmlformats.org/officeDocument/2006/relationships/image" Target="media/image83.png"/><Relationship Id="rId54" Type="http://schemas.openxmlformats.org/officeDocument/2006/relationships/image" Target="media/image29.png"/><Relationship Id="rId70" Type="http://schemas.openxmlformats.org/officeDocument/2006/relationships/image" Target="media/image45.png"/><Relationship Id="rId75" Type="http://schemas.openxmlformats.org/officeDocument/2006/relationships/image" Target="media/image50.png"/><Relationship Id="rId91" Type="http://schemas.openxmlformats.org/officeDocument/2006/relationships/image" Target="media/image66.png"/><Relationship Id="rId96" Type="http://schemas.openxmlformats.org/officeDocument/2006/relationships/image" Target="media/image7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jpeg"/><Relationship Id="rId49" Type="http://schemas.openxmlformats.org/officeDocument/2006/relationships/image" Target="media/image24.png"/><Relationship Id="rId114" Type="http://schemas.openxmlformats.org/officeDocument/2006/relationships/image" Target="media/image89.png"/><Relationship Id="rId10" Type="http://schemas.openxmlformats.org/officeDocument/2006/relationships/image" Target="media/image2.png"/><Relationship Id="rId31" Type="http://schemas.openxmlformats.org/officeDocument/2006/relationships/hyperlink" Target="https://github.com/jenniferyik/CIND820_Capstone-Project/blob/main/Health%20Dataset.csv" TargetMode="External"/><Relationship Id="rId44" Type="http://schemas.openxmlformats.org/officeDocument/2006/relationships/hyperlink" Target="https://doi.org/10.1016/j.envsoft.2019.104521" TargetMode="External"/><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image" Target="media/image53.png"/><Relationship Id="rId81" Type="http://schemas.openxmlformats.org/officeDocument/2006/relationships/image" Target="media/image56.png"/><Relationship Id="rId86" Type="http://schemas.openxmlformats.org/officeDocument/2006/relationships/image" Target="media/image61.png"/><Relationship Id="rId94" Type="http://schemas.openxmlformats.org/officeDocument/2006/relationships/image" Target="media/image69.png"/><Relationship Id="rId99" Type="http://schemas.openxmlformats.org/officeDocument/2006/relationships/image" Target="media/image74.png"/><Relationship Id="rId101"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ourworldindata.org/" TargetMode="External"/><Relationship Id="rId109" Type="http://schemas.openxmlformats.org/officeDocument/2006/relationships/image" Target="media/image84.png"/><Relationship Id="rId34" Type="http://schemas.openxmlformats.org/officeDocument/2006/relationships/hyperlink" Target="https://doi.org/10.1016/S0140-6736(11)60679-X" TargetMode="External"/><Relationship Id="rId50" Type="http://schemas.openxmlformats.org/officeDocument/2006/relationships/image" Target="media/image25.png"/><Relationship Id="rId55" Type="http://schemas.openxmlformats.org/officeDocument/2006/relationships/image" Target="media/image30.png"/><Relationship Id="rId76" Type="http://schemas.openxmlformats.org/officeDocument/2006/relationships/image" Target="media/image51.png"/><Relationship Id="rId97" Type="http://schemas.openxmlformats.org/officeDocument/2006/relationships/image" Target="media/image72.png"/><Relationship Id="rId104" Type="http://schemas.openxmlformats.org/officeDocument/2006/relationships/image" Target="media/image79.png"/><Relationship Id="rId7" Type="http://schemas.openxmlformats.org/officeDocument/2006/relationships/endnotes" Target="endnotes.xml"/><Relationship Id="rId71" Type="http://schemas.openxmlformats.org/officeDocument/2006/relationships/image" Target="media/image46.png"/><Relationship Id="rId92" Type="http://schemas.openxmlformats.org/officeDocument/2006/relationships/image" Target="media/image67.png"/><Relationship Id="rId2" Type="http://schemas.openxmlformats.org/officeDocument/2006/relationships/numbering" Target="numbering.xml"/><Relationship Id="rId29" Type="http://schemas.openxmlformats.org/officeDocument/2006/relationships/hyperlink" Target="https://github.com/jenniferyik/CIND820_Capstone-Project" TargetMode="External"/><Relationship Id="rId24" Type="http://schemas.openxmlformats.org/officeDocument/2006/relationships/image" Target="media/image16.png"/><Relationship Id="rId40" Type="http://schemas.openxmlformats.org/officeDocument/2006/relationships/hyperlink" Target="https://doi.org/10.1007/s00038-015-0678-7" TargetMode="External"/><Relationship Id="rId45" Type="http://schemas.openxmlformats.org/officeDocument/2006/relationships/hyperlink" Target="https://www.who.int/news-room/fact-sheets/detail/ageing-and-health" TargetMode="External"/><Relationship Id="rId66" Type="http://schemas.openxmlformats.org/officeDocument/2006/relationships/image" Target="media/image41.png"/><Relationship Id="rId87" Type="http://schemas.openxmlformats.org/officeDocument/2006/relationships/image" Target="media/image62.png"/><Relationship Id="rId110" Type="http://schemas.openxmlformats.org/officeDocument/2006/relationships/image" Target="media/image85.png"/><Relationship Id="rId115" Type="http://schemas.openxmlformats.org/officeDocument/2006/relationships/footer" Target="footer1.xml"/><Relationship Id="rId61" Type="http://schemas.openxmlformats.org/officeDocument/2006/relationships/image" Target="media/image36.png"/><Relationship Id="rId82" Type="http://schemas.openxmlformats.org/officeDocument/2006/relationships/image" Target="media/image57.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hyperlink" Target="https://github.com/jenniferyik/CIND820_Capstone-Project/blob/main/eda_report%20(1).html" TargetMode="External"/><Relationship Id="rId35" Type="http://schemas.openxmlformats.org/officeDocument/2006/relationships/hyperlink" Target="https://datacalculus.com/en/knowledge-hub/data-analytics/data-cleaning-and-preprocessing/handling-skewed-data-distributions/" TargetMode="External"/><Relationship Id="rId56" Type="http://schemas.openxmlformats.org/officeDocument/2006/relationships/image" Target="media/image31.png"/><Relationship Id="rId77" Type="http://schemas.openxmlformats.org/officeDocument/2006/relationships/image" Target="media/image52.png"/><Relationship Id="rId100" Type="http://schemas.openxmlformats.org/officeDocument/2006/relationships/image" Target="media/image75.png"/><Relationship Id="rId105" Type="http://schemas.openxmlformats.org/officeDocument/2006/relationships/image" Target="media/image80.png"/><Relationship Id="rId8" Type="http://schemas.openxmlformats.org/officeDocument/2006/relationships/image" Target="media/image1.jpg"/><Relationship Id="rId51" Type="http://schemas.openxmlformats.org/officeDocument/2006/relationships/image" Target="media/image26.png"/><Relationship Id="rId72" Type="http://schemas.openxmlformats.org/officeDocument/2006/relationships/image" Target="media/image47.png"/><Relationship Id="rId93" Type="http://schemas.openxmlformats.org/officeDocument/2006/relationships/image" Target="media/image68.png"/><Relationship Id="rId98" Type="http://schemas.openxmlformats.org/officeDocument/2006/relationships/image" Target="media/image73.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21.png"/><Relationship Id="rId67" Type="http://schemas.openxmlformats.org/officeDocument/2006/relationships/image" Target="media/image42.png"/><Relationship Id="rId11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hyperlink" Target="https://doi.org/10.1001/jamanetworkopen.2023.30024" TargetMode="External"/><Relationship Id="rId62" Type="http://schemas.openxmlformats.org/officeDocument/2006/relationships/image" Target="media/image37.png"/><Relationship Id="rId83" Type="http://schemas.openxmlformats.org/officeDocument/2006/relationships/image" Target="media/image58.png"/><Relationship Id="rId88" Type="http://schemas.openxmlformats.org/officeDocument/2006/relationships/image" Target="media/image63.png"/><Relationship Id="rId111" Type="http://schemas.openxmlformats.org/officeDocument/2006/relationships/image" Target="media/image86.png"/><Relationship Id="rId15" Type="http://schemas.openxmlformats.org/officeDocument/2006/relationships/image" Target="media/image7.png"/><Relationship Id="rId36" Type="http://schemas.openxmlformats.org/officeDocument/2006/relationships/hyperlink" Target="https://doi.org/10.1016/S0140-6736(16)32381-9" TargetMode="External"/><Relationship Id="rId57" Type="http://schemas.openxmlformats.org/officeDocument/2006/relationships/image" Target="media/image32.png"/><Relationship Id="rId106" Type="http://schemas.openxmlformats.org/officeDocument/2006/relationships/image" Target="media/image8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lu\AppData\Local\Temp\Temp1_Report-Templates%20(1).zip\Report-Templates\Report-Template-Word.dotx" TargetMode="External"/></Relationships>
</file>

<file path=word/theme/theme1.xml><?xml version="1.0" encoding="utf-8"?>
<a:theme xmlns:a="http://schemas.openxmlformats.org/drawingml/2006/main" name="Office Theme">
  <a:themeElements>
    <a:clrScheme name="Ryerson colour palette">
      <a:dk1>
        <a:sysClr val="windowText" lastClr="000000"/>
      </a:dk1>
      <a:lt1>
        <a:sysClr val="window" lastClr="FFFFFF"/>
      </a:lt1>
      <a:dk2>
        <a:srgbClr val="44546A"/>
      </a:dk2>
      <a:lt2>
        <a:srgbClr val="E7E6E6"/>
      </a:lt2>
      <a:accent1>
        <a:srgbClr val="004C9B"/>
      </a:accent1>
      <a:accent2>
        <a:srgbClr val="FF7200"/>
      </a:accent2>
      <a:accent3>
        <a:srgbClr val="5BC2F4"/>
      </a:accent3>
      <a:accent4>
        <a:srgbClr val="FFC609"/>
      </a:accent4>
      <a:accent5>
        <a:srgbClr val="999999"/>
      </a:accent5>
      <a:accent6>
        <a:srgbClr val="009A44"/>
      </a:accent6>
      <a:hlink>
        <a:srgbClr val="004C9B"/>
      </a:hlink>
      <a:folHlink>
        <a:srgbClr val="954F72"/>
      </a:folHlink>
    </a:clrScheme>
    <a:fontScheme name="HR Templat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D71E7E-7A4A-4D14-8AD6-94CD91870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Report-Template-Word</Template>
  <TotalTime>0</TotalTime>
  <Pages>58</Pages>
  <Words>14686</Words>
  <Characters>83712</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Ryerson University</Company>
  <LinksUpToDate>false</LinksUpToDate>
  <CharactersWithSpaces>98202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Huong Lu</dc:creator>
  <cp:lastModifiedBy>jennifer yik</cp:lastModifiedBy>
  <cp:revision>2</cp:revision>
  <cp:lastPrinted>2016-05-18T13:48:00Z</cp:lastPrinted>
  <dcterms:created xsi:type="dcterms:W3CDTF">2025-07-15T03:53:00Z</dcterms:created>
  <dcterms:modified xsi:type="dcterms:W3CDTF">2025-07-15T03:53:00Z</dcterms:modified>
</cp:coreProperties>
</file>